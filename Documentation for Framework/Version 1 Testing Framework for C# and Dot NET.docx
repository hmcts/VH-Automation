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F91EA" w14:textId="712B7624" w:rsidR="00171F5C" w:rsidRPr="005002AB" w:rsidRDefault="0093302D" w:rsidP="00171F5C">
      <w:pPr>
        <w:tabs>
          <w:tab w:val="left" w:pos="7655"/>
        </w:tabs>
        <w:ind w:left="1276" w:right="1180"/>
        <w:jc w:val="center"/>
        <w:rPr>
          <w:rFonts w:ascii="Arial" w:hAnsi="Arial" w:cs="Arial"/>
          <w:b/>
          <w:sz w:val="52"/>
          <w:szCs w:val="52"/>
        </w:rPr>
      </w:pPr>
      <w:r w:rsidRPr="00847FCF">
        <w:rPr>
          <w:b/>
          <w:noProof/>
          <w:lang w:eastAsia="en-GB"/>
        </w:rPr>
        <w:drawing>
          <wp:anchor distT="0" distB="0" distL="114300" distR="114300" simplePos="0" relativeHeight="251658245" behindDoc="0" locked="0" layoutInCell="1" allowOverlap="1" wp14:anchorId="2B603D36" wp14:editId="5E68B290">
            <wp:simplePos x="0" y="0"/>
            <wp:positionH relativeFrom="margin">
              <wp:posOffset>1272540</wp:posOffset>
            </wp:positionH>
            <wp:positionV relativeFrom="paragraph">
              <wp:posOffset>228600</wp:posOffset>
            </wp:positionV>
            <wp:extent cx="2731135" cy="746760"/>
            <wp:effectExtent l="0" t="0" r="0" b="0"/>
            <wp:wrapTight wrapText="bothSides">
              <wp:wrapPolygon edited="0">
                <wp:start x="3013" y="0"/>
                <wp:lineTo x="151" y="17633"/>
                <wp:lineTo x="0" y="20388"/>
                <wp:lineTo x="0" y="20939"/>
                <wp:lineTo x="7081" y="20939"/>
                <wp:lineTo x="6478" y="17633"/>
                <wp:lineTo x="21394" y="14878"/>
                <wp:lineTo x="21394" y="6061"/>
                <wp:lineTo x="3767" y="0"/>
                <wp:lineTo x="3013" y="0"/>
              </wp:wrapPolygon>
            </wp:wrapTight>
            <wp:docPr id="41" name="Picture 4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Logo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7D7C6D" w14:textId="6D6A682A" w:rsidR="00171F5C" w:rsidRPr="005002AB" w:rsidRDefault="001928AB" w:rsidP="00171F5C">
      <w:pPr>
        <w:tabs>
          <w:tab w:val="left" w:pos="7655"/>
        </w:tabs>
        <w:ind w:left="1276" w:right="1180"/>
        <w:jc w:val="center"/>
        <w:rPr>
          <w:rFonts w:ascii="Arial" w:hAnsi="Arial" w:cs="Arial"/>
          <w:b/>
          <w:sz w:val="52"/>
          <w:szCs w:val="52"/>
        </w:rPr>
      </w:pPr>
      <w:r w:rsidRPr="00317A86"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10D8FB58" wp14:editId="405A2C77">
                <wp:simplePos x="0" y="0"/>
                <wp:positionH relativeFrom="margin">
                  <wp:posOffset>-332740</wp:posOffset>
                </wp:positionH>
                <wp:positionV relativeFrom="margin">
                  <wp:posOffset>1238250</wp:posOffset>
                </wp:positionV>
                <wp:extent cx="5934075" cy="2867025"/>
                <wp:effectExtent l="0" t="0" r="0" b="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2867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2E490" w14:textId="1EB6ADE7" w:rsidR="00E31DA1" w:rsidRDefault="00E31DA1" w:rsidP="00E31DA1">
                            <w:pPr>
                              <w:pStyle w:val="DocTitleNoNumber"/>
                            </w:pPr>
                            <w:r>
                              <w:t>Testing Framework for C# and .NET</w:t>
                            </w:r>
                          </w:p>
                          <w:p w14:paraId="3B52500E" w14:textId="77777777" w:rsidR="00072AF3" w:rsidRPr="00BD2468" w:rsidRDefault="00072AF3" w:rsidP="00072AF3">
                            <w:pPr>
                              <w:jc w:val="center"/>
                              <w:rPr>
                                <w:rFonts w:ascii="Roboto" w:hAnsi="Roboto"/>
                                <w:color w:val="4F4F4F" w:themeColor="text1"/>
                              </w:rPr>
                            </w:pPr>
                          </w:p>
                          <w:p w14:paraId="5FD60F83" w14:textId="0C197C5C" w:rsidR="00072AF3" w:rsidRPr="009E44B3" w:rsidRDefault="003745A3" w:rsidP="009E44B3">
                            <w:pPr>
                              <w:pStyle w:val="DocSubtitleNoNumber"/>
                            </w:pPr>
                            <w:r w:rsidRPr="009E44B3">
                              <w:t>Report</w:t>
                            </w:r>
                            <w:r w:rsidR="00072AF3" w:rsidRPr="009E44B3">
                              <w:t xml:space="preserve"> Subtitle Goes Here</w:t>
                            </w:r>
                          </w:p>
                          <w:p w14:paraId="1710144C" w14:textId="77777777" w:rsidR="00072AF3" w:rsidRDefault="00072AF3" w:rsidP="00EA241F">
                            <w:pPr>
                              <w:pStyle w:val="BodyTextVersion1"/>
                              <w:jc w:val="center"/>
                            </w:pPr>
                            <w:r w:rsidRPr="00937200">
                              <w:t>@Copyright 2021 Version 1 – All Rights Reserved</w:t>
                            </w:r>
                          </w:p>
                          <w:p w14:paraId="5EE7632D" w14:textId="469F55B9" w:rsidR="00072AF3" w:rsidRPr="00937200" w:rsidRDefault="00072AF3" w:rsidP="00EA241F">
                            <w:pPr>
                              <w:pStyle w:val="BodyTextVersion1"/>
                              <w:jc w:val="center"/>
                            </w:pPr>
                            <w:r>
                              <w:t xml:space="preserve">Company Classification: </w:t>
                            </w:r>
                            <w:r w:rsidR="00E31DA1">
                              <w:t>Internal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D8FB5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6.2pt;margin-top:97.5pt;width:467.25pt;height:225.7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" filled="f" stroked="f">
                <v:textbox>
                  <w:txbxContent>
                    <w:p w14:paraId="5D52E490" w14:textId="1EB6ADE7" w:rsidR="00E31DA1" w:rsidRDefault="00E31DA1" w:rsidP="00E31DA1">
                      <w:pPr>
                        <w:pStyle w:val="DocTitleNoNumber"/>
                      </w:pPr>
                      <w:r>
                        <w:t>Testing Framework for C# and .NET</w:t>
                      </w:r>
                    </w:p>
                    <w:p w14:paraId="3B52500E" w14:textId="77777777" w:rsidR="00072AF3" w:rsidRPr="00BD2468" w:rsidRDefault="00072AF3" w:rsidP="00072AF3">
                      <w:pPr>
                        <w:jc w:val="center"/>
                        <w:rPr>
                          <w:rFonts w:ascii="Roboto" w:hAnsi="Roboto"/>
                          <w:color w:val="4F4F4F" w:themeColor="text1"/>
                        </w:rPr>
                      </w:pPr>
                    </w:p>
                    <w:p w14:paraId="5FD60F83" w14:textId="0C197C5C" w:rsidR="00072AF3" w:rsidRPr="009E44B3" w:rsidRDefault="003745A3" w:rsidP="009E44B3">
                      <w:pPr>
                        <w:pStyle w:val="DocSubtitleNoNumber"/>
                      </w:pPr>
                      <w:r w:rsidRPr="009E44B3">
                        <w:t>Report</w:t>
                      </w:r>
                      <w:r w:rsidR="00072AF3" w:rsidRPr="009E44B3">
                        <w:t xml:space="preserve"> Subtitle Goes Here</w:t>
                      </w:r>
                    </w:p>
                    <w:p w14:paraId="1710144C" w14:textId="77777777" w:rsidR="00072AF3" w:rsidRDefault="00072AF3" w:rsidP="00EA241F">
                      <w:pPr>
                        <w:pStyle w:val="BodyTextVersion1"/>
                        <w:jc w:val="center"/>
                      </w:pPr>
                      <w:r w:rsidRPr="00937200">
                        <w:t>@Copyright 2021 Version 1 – All Rights Reserved</w:t>
                      </w:r>
                    </w:p>
                    <w:p w14:paraId="5EE7632D" w14:textId="469F55B9" w:rsidR="00072AF3" w:rsidRPr="00937200" w:rsidRDefault="00072AF3" w:rsidP="00EA241F">
                      <w:pPr>
                        <w:pStyle w:val="BodyTextVersion1"/>
                        <w:jc w:val="center"/>
                      </w:pPr>
                      <w:r>
                        <w:t xml:space="preserve">Company Classification: </w:t>
                      </w:r>
                      <w:r w:rsidR="00E31DA1">
                        <w:t>Internal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081B20D7" w14:textId="3B3C9897" w:rsidR="00171F5C" w:rsidRPr="005002AB" w:rsidRDefault="00171F5C" w:rsidP="00171F5C">
      <w:pPr>
        <w:tabs>
          <w:tab w:val="left" w:pos="7655"/>
        </w:tabs>
        <w:ind w:left="1276" w:right="1180"/>
        <w:jc w:val="center"/>
        <w:rPr>
          <w:rFonts w:ascii="Arial" w:hAnsi="Arial" w:cs="Arial"/>
          <w:b/>
          <w:sz w:val="52"/>
          <w:szCs w:val="52"/>
        </w:rPr>
      </w:pPr>
    </w:p>
    <w:p w14:paraId="13C79746" w14:textId="05027E3C" w:rsidR="00171F5C" w:rsidRPr="005002AB" w:rsidRDefault="00171F5C" w:rsidP="00171F5C">
      <w:pPr>
        <w:ind w:left="1985" w:right="2030"/>
        <w:jc w:val="center"/>
        <w:rPr>
          <w:rFonts w:ascii="Arial" w:hAnsi="Arial" w:cs="Arial"/>
        </w:rPr>
      </w:pPr>
    </w:p>
    <w:p w14:paraId="6B0310A0" w14:textId="3F5A90DA" w:rsidR="00171F5C" w:rsidRPr="005002AB" w:rsidRDefault="00171F5C" w:rsidP="00171F5C">
      <w:pPr>
        <w:ind w:left="1985" w:right="2030"/>
        <w:jc w:val="center"/>
      </w:pPr>
    </w:p>
    <w:p w14:paraId="6FA1ACCE" w14:textId="4D4627A3" w:rsidR="00171F5C" w:rsidRPr="005002AB" w:rsidRDefault="00171F5C" w:rsidP="00171F5C">
      <w:pPr>
        <w:ind w:right="2030"/>
      </w:pPr>
    </w:p>
    <w:p w14:paraId="286F3D38" w14:textId="720366A1" w:rsidR="00171F5C" w:rsidRPr="005002AB" w:rsidRDefault="00171F5C" w:rsidP="00171F5C">
      <w:pPr>
        <w:ind w:left="1560" w:right="2030"/>
        <w:jc w:val="center"/>
      </w:pPr>
    </w:p>
    <w:p w14:paraId="4E8C53DA" w14:textId="45A2D8D3" w:rsidR="00171F5C" w:rsidRPr="005002AB" w:rsidRDefault="00171F5C" w:rsidP="00171F5C">
      <w:pPr>
        <w:ind w:left="1985" w:right="2030"/>
        <w:jc w:val="center"/>
      </w:pPr>
    </w:p>
    <w:p w14:paraId="7879A91C" w14:textId="10D18185" w:rsidR="00171F5C" w:rsidRPr="005002AB" w:rsidRDefault="00171F5C" w:rsidP="00171F5C">
      <w:pPr>
        <w:ind w:left="1985" w:right="2030"/>
        <w:jc w:val="center"/>
      </w:pPr>
    </w:p>
    <w:p w14:paraId="6E598BFC" w14:textId="1EBDCDDE" w:rsidR="00171F5C" w:rsidRPr="005002AB" w:rsidRDefault="00171F5C" w:rsidP="00171F5C">
      <w:pPr>
        <w:ind w:left="1985" w:right="2030"/>
        <w:jc w:val="center"/>
      </w:pPr>
    </w:p>
    <w:p w14:paraId="7C5C2347" w14:textId="4A167B8B" w:rsidR="00171F5C" w:rsidRPr="005002AB" w:rsidRDefault="00171F5C" w:rsidP="00171F5C">
      <w:pPr>
        <w:ind w:left="1985" w:right="2030"/>
        <w:jc w:val="center"/>
      </w:pPr>
    </w:p>
    <w:p w14:paraId="75C247D0" w14:textId="49106BA5" w:rsidR="00171F5C" w:rsidRPr="005002AB" w:rsidRDefault="00171F5C" w:rsidP="00171F5C">
      <w:pPr>
        <w:jc w:val="center"/>
      </w:pPr>
    </w:p>
    <w:p w14:paraId="3949DB7E" w14:textId="280412B9" w:rsidR="00171F5C" w:rsidRPr="005002AB" w:rsidRDefault="00171F5C" w:rsidP="00171F5C">
      <w:pPr>
        <w:jc w:val="center"/>
      </w:pPr>
    </w:p>
    <w:p w14:paraId="61763E06" w14:textId="55B55B55" w:rsidR="00171F5C" w:rsidRPr="005002AB" w:rsidRDefault="00171F5C" w:rsidP="00086F32">
      <w:pPr>
        <w:jc w:val="both"/>
      </w:pPr>
    </w:p>
    <w:p w14:paraId="10365070" w14:textId="77777777" w:rsidR="00171F5C" w:rsidRPr="005002AB" w:rsidRDefault="00171F5C" w:rsidP="00171F5C">
      <w:pPr>
        <w:sectPr w:rsidR="00171F5C" w:rsidRPr="005002AB" w:rsidSect="006C5EBB">
          <w:headerReference w:type="default" r:id="rId12"/>
          <w:footerReference w:type="even" r:id="rId13"/>
          <w:footerReference w:type="default" r:id="rId14"/>
          <w:pgSz w:w="11907" w:h="16840"/>
          <w:pgMar w:top="1440" w:right="1417" w:bottom="1440" w:left="1797" w:header="720" w:footer="992" w:gutter="0"/>
          <w:pgNumType w:start="1"/>
          <w:cols w:space="720"/>
        </w:sectPr>
      </w:pPr>
    </w:p>
    <w:sdt>
      <w:sdtPr>
        <w:rPr>
          <w:rFonts w:ascii="Calibri Light" w:hAnsi="Calibri Light"/>
          <w:b w:val="0"/>
          <w:color w:val="4F4F4F"/>
          <w:sz w:val="22"/>
        </w:rPr>
        <w:id w:val="-2205308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D644771" w14:textId="77777777" w:rsidR="006A058A" w:rsidRPr="00221508" w:rsidRDefault="006A058A">
          <w:pPr>
            <w:pStyle w:val="TOCHeading"/>
          </w:pPr>
          <w:r w:rsidRPr="00221508">
            <w:t>Contents</w:t>
          </w:r>
        </w:p>
        <w:p w14:paraId="0E51EC5D" w14:textId="44C642C5" w:rsidR="004316DC" w:rsidRDefault="00EA190A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noProof/>
              <w:color w:val="auto"/>
              <w:szCs w:val="22"/>
              <w:lang w:eastAsia="en-GB"/>
            </w:rPr>
          </w:pPr>
          <w:r>
            <w:rPr>
              <w:rFonts w:ascii="Roboto" w:hAnsi="Roboto"/>
              <w:b w:val="0"/>
              <w:caps w:val="0"/>
              <w:color w:val="00B7B6"/>
            </w:rPr>
            <w:fldChar w:fldCharType="begin"/>
          </w:r>
          <w:r>
            <w:rPr>
              <w:rFonts w:ascii="Roboto" w:hAnsi="Roboto"/>
              <w:b w:val="0"/>
            </w:rPr>
            <w:instrText xml:space="preserve"> TOC \o "1-2" \h \z \u </w:instrText>
          </w:r>
          <w:r>
            <w:rPr>
              <w:rFonts w:ascii="Roboto" w:hAnsi="Roboto"/>
              <w:b w:val="0"/>
              <w:caps w:val="0"/>
              <w:color w:val="00B7B6"/>
            </w:rPr>
            <w:fldChar w:fldCharType="separate"/>
          </w:r>
          <w:hyperlink w:anchor="_Toc85374493" w:history="1">
            <w:r w:rsidR="004316DC" w:rsidRPr="005B1E1D">
              <w:rPr>
                <w:rStyle w:val="Hyperlink"/>
                <w:rFonts w:cstheme="majorHAnsi"/>
                <w:noProof/>
              </w:rPr>
              <w:t>1.</w:t>
            </w:r>
            <w:r w:rsidR="004316DC">
              <w:rPr>
                <w:rFonts w:asciiTheme="minorHAnsi" w:eastAsiaTheme="minorEastAsia" w:hAnsiTheme="minorHAnsi" w:cstheme="minorBidi"/>
                <w:b w:val="0"/>
                <w:caps w:val="0"/>
                <w:noProof/>
                <w:color w:val="auto"/>
                <w:szCs w:val="22"/>
                <w:lang w:eastAsia="en-GB"/>
              </w:rPr>
              <w:tab/>
            </w:r>
            <w:r w:rsidR="004316DC" w:rsidRPr="005B1E1D">
              <w:rPr>
                <w:rStyle w:val="Hyperlink"/>
                <w:rFonts w:cstheme="majorHAnsi"/>
                <w:noProof/>
              </w:rPr>
              <w:t>User Guide</w:t>
            </w:r>
            <w:r w:rsidR="004316DC">
              <w:rPr>
                <w:noProof/>
                <w:webHidden/>
              </w:rPr>
              <w:tab/>
            </w:r>
            <w:r w:rsidR="004316DC">
              <w:rPr>
                <w:noProof/>
                <w:webHidden/>
              </w:rPr>
              <w:fldChar w:fldCharType="begin"/>
            </w:r>
            <w:r w:rsidR="004316DC">
              <w:rPr>
                <w:noProof/>
                <w:webHidden/>
              </w:rPr>
              <w:instrText xml:space="preserve"> PAGEREF _Toc85374493 \h </w:instrText>
            </w:r>
            <w:r w:rsidR="004316DC">
              <w:rPr>
                <w:noProof/>
                <w:webHidden/>
              </w:rPr>
            </w:r>
            <w:r w:rsidR="004316DC">
              <w:rPr>
                <w:noProof/>
                <w:webHidden/>
              </w:rPr>
              <w:fldChar w:fldCharType="separate"/>
            </w:r>
            <w:r w:rsidR="004316DC">
              <w:rPr>
                <w:noProof/>
                <w:webHidden/>
              </w:rPr>
              <w:t>4</w:t>
            </w:r>
            <w:r w:rsidR="004316DC">
              <w:rPr>
                <w:noProof/>
                <w:webHidden/>
              </w:rPr>
              <w:fldChar w:fldCharType="end"/>
            </w:r>
          </w:hyperlink>
        </w:p>
        <w:p w14:paraId="77E568B3" w14:textId="72731BE2" w:rsidR="004316DC" w:rsidRDefault="00A422B9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color w:val="auto"/>
              <w:szCs w:val="22"/>
              <w:lang w:eastAsia="en-GB"/>
            </w:rPr>
          </w:pPr>
          <w:hyperlink w:anchor="_Toc85374494" w:history="1">
            <w:r w:rsidR="004316DC" w:rsidRPr="005B1E1D">
              <w:rPr>
                <w:rStyle w:val="Hyperlink"/>
                <w:noProof/>
              </w:rPr>
              <w:t>1.1.</w:t>
            </w:r>
            <w:r w:rsidR="004316DC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Cs w:val="22"/>
                <w:lang w:eastAsia="en-GB"/>
              </w:rPr>
              <w:tab/>
            </w:r>
            <w:r w:rsidR="004316DC" w:rsidRPr="005B1E1D">
              <w:rPr>
                <w:rStyle w:val="Hyperlink"/>
                <w:noProof/>
              </w:rPr>
              <w:t>Test Automation Guidelines</w:t>
            </w:r>
            <w:r w:rsidR="004316DC">
              <w:rPr>
                <w:noProof/>
                <w:webHidden/>
              </w:rPr>
              <w:tab/>
            </w:r>
            <w:r w:rsidR="004316DC">
              <w:rPr>
                <w:noProof/>
                <w:webHidden/>
              </w:rPr>
              <w:fldChar w:fldCharType="begin"/>
            </w:r>
            <w:r w:rsidR="004316DC">
              <w:rPr>
                <w:noProof/>
                <w:webHidden/>
              </w:rPr>
              <w:instrText xml:space="preserve"> PAGEREF _Toc85374494 \h </w:instrText>
            </w:r>
            <w:r w:rsidR="004316DC">
              <w:rPr>
                <w:noProof/>
                <w:webHidden/>
              </w:rPr>
            </w:r>
            <w:r w:rsidR="004316DC">
              <w:rPr>
                <w:noProof/>
                <w:webHidden/>
              </w:rPr>
              <w:fldChar w:fldCharType="separate"/>
            </w:r>
            <w:r w:rsidR="004316DC">
              <w:rPr>
                <w:noProof/>
                <w:webHidden/>
              </w:rPr>
              <w:t>4</w:t>
            </w:r>
            <w:r w:rsidR="004316DC">
              <w:rPr>
                <w:noProof/>
                <w:webHidden/>
              </w:rPr>
              <w:fldChar w:fldCharType="end"/>
            </w:r>
          </w:hyperlink>
        </w:p>
        <w:p w14:paraId="36EE8EB8" w14:textId="5C90309D" w:rsidR="004316DC" w:rsidRDefault="00A422B9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color w:val="auto"/>
              <w:szCs w:val="22"/>
              <w:lang w:eastAsia="en-GB"/>
            </w:rPr>
          </w:pPr>
          <w:hyperlink w:anchor="_Toc85374495" w:history="1">
            <w:r w:rsidR="004316DC" w:rsidRPr="005B1E1D">
              <w:rPr>
                <w:rStyle w:val="Hyperlink"/>
                <w:noProof/>
              </w:rPr>
              <w:t>1.2.</w:t>
            </w:r>
            <w:r w:rsidR="004316DC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Cs w:val="22"/>
                <w:lang w:eastAsia="en-GB"/>
              </w:rPr>
              <w:tab/>
            </w:r>
            <w:r w:rsidR="004316DC" w:rsidRPr="005B1E1D">
              <w:rPr>
                <w:rStyle w:val="Hyperlink"/>
                <w:noProof/>
              </w:rPr>
              <w:t>Test planning</w:t>
            </w:r>
            <w:r w:rsidR="004316DC">
              <w:rPr>
                <w:noProof/>
                <w:webHidden/>
              </w:rPr>
              <w:tab/>
            </w:r>
            <w:r w:rsidR="004316DC">
              <w:rPr>
                <w:noProof/>
                <w:webHidden/>
              </w:rPr>
              <w:fldChar w:fldCharType="begin"/>
            </w:r>
            <w:r w:rsidR="004316DC">
              <w:rPr>
                <w:noProof/>
                <w:webHidden/>
              </w:rPr>
              <w:instrText xml:space="preserve"> PAGEREF _Toc85374495 \h </w:instrText>
            </w:r>
            <w:r w:rsidR="004316DC">
              <w:rPr>
                <w:noProof/>
                <w:webHidden/>
              </w:rPr>
            </w:r>
            <w:r w:rsidR="004316DC">
              <w:rPr>
                <w:noProof/>
                <w:webHidden/>
              </w:rPr>
              <w:fldChar w:fldCharType="separate"/>
            </w:r>
            <w:r w:rsidR="004316DC">
              <w:rPr>
                <w:noProof/>
                <w:webHidden/>
              </w:rPr>
              <w:t>4</w:t>
            </w:r>
            <w:r w:rsidR="004316DC">
              <w:rPr>
                <w:noProof/>
                <w:webHidden/>
              </w:rPr>
              <w:fldChar w:fldCharType="end"/>
            </w:r>
          </w:hyperlink>
        </w:p>
        <w:p w14:paraId="78E5EDB3" w14:textId="3AE13B1E" w:rsidR="004316DC" w:rsidRDefault="00A422B9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color w:val="auto"/>
              <w:szCs w:val="22"/>
              <w:lang w:eastAsia="en-GB"/>
            </w:rPr>
          </w:pPr>
          <w:hyperlink w:anchor="_Toc85374496" w:history="1">
            <w:r w:rsidR="004316DC" w:rsidRPr="005B1E1D">
              <w:rPr>
                <w:rStyle w:val="Hyperlink"/>
                <w:noProof/>
              </w:rPr>
              <w:t>1.3.</w:t>
            </w:r>
            <w:r w:rsidR="004316DC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Cs w:val="22"/>
                <w:lang w:eastAsia="en-GB"/>
              </w:rPr>
              <w:tab/>
            </w:r>
            <w:r w:rsidR="004316DC" w:rsidRPr="005B1E1D">
              <w:rPr>
                <w:rStyle w:val="Hyperlink"/>
                <w:noProof/>
              </w:rPr>
              <w:t>The Framework</w:t>
            </w:r>
            <w:r w:rsidR="004316DC">
              <w:rPr>
                <w:noProof/>
                <w:webHidden/>
              </w:rPr>
              <w:tab/>
            </w:r>
            <w:r w:rsidR="004316DC">
              <w:rPr>
                <w:noProof/>
                <w:webHidden/>
              </w:rPr>
              <w:fldChar w:fldCharType="begin"/>
            </w:r>
            <w:r w:rsidR="004316DC">
              <w:rPr>
                <w:noProof/>
                <w:webHidden/>
              </w:rPr>
              <w:instrText xml:space="preserve"> PAGEREF _Toc85374496 \h </w:instrText>
            </w:r>
            <w:r w:rsidR="004316DC">
              <w:rPr>
                <w:noProof/>
                <w:webHidden/>
              </w:rPr>
            </w:r>
            <w:r w:rsidR="004316DC">
              <w:rPr>
                <w:noProof/>
                <w:webHidden/>
              </w:rPr>
              <w:fldChar w:fldCharType="separate"/>
            </w:r>
            <w:r w:rsidR="004316DC">
              <w:rPr>
                <w:noProof/>
                <w:webHidden/>
              </w:rPr>
              <w:t>4</w:t>
            </w:r>
            <w:r w:rsidR="004316DC">
              <w:rPr>
                <w:noProof/>
                <w:webHidden/>
              </w:rPr>
              <w:fldChar w:fldCharType="end"/>
            </w:r>
          </w:hyperlink>
        </w:p>
        <w:p w14:paraId="27DCE976" w14:textId="0C2B499C" w:rsidR="004316DC" w:rsidRDefault="00A422B9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noProof/>
              <w:color w:val="auto"/>
              <w:szCs w:val="22"/>
              <w:lang w:eastAsia="en-GB"/>
            </w:rPr>
          </w:pPr>
          <w:hyperlink w:anchor="_Toc85374497" w:history="1">
            <w:r w:rsidR="004316DC" w:rsidRPr="005B1E1D">
              <w:rPr>
                <w:rStyle w:val="Hyperlink"/>
                <w:noProof/>
              </w:rPr>
              <w:t>2.</w:t>
            </w:r>
            <w:r w:rsidR="004316DC">
              <w:rPr>
                <w:rFonts w:asciiTheme="minorHAnsi" w:eastAsiaTheme="minorEastAsia" w:hAnsiTheme="minorHAnsi" w:cstheme="minorBidi"/>
                <w:b w:val="0"/>
                <w:caps w:val="0"/>
                <w:noProof/>
                <w:color w:val="auto"/>
                <w:szCs w:val="22"/>
                <w:lang w:eastAsia="en-GB"/>
              </w:rPr>
              <w:tab/>
            </w:r>
            <w:r w:rsidR="004316DC" w:rsidRPr="005B1E1D">
              <w:rPr>
                <w:rStyle w:val="Hyperlink"/>
                <w:noProof/>
              </w:rPr>
              <w:t>Installation</w:t>
            </w:r>
            <w:r w:rsidR="004316DC">
              <w:rPr>
                <w:noProof/>
                <w:webHidden/>
              </w:rPr>
              <w:tab/>
            </w:r>
            <w:r w:rsidR="004316DC">
              <w:rPr>
                <w:noProof/>
                <w:webHidden/>
              </w:rPr>
              <w:fldChar w:fldCharType="begin"/>
            </w:r>
            <w:r w:rsidR="004316DC">
              <w:rPr>
                <w:noProof/>
                <w:webHidden/>
              </w:rPr>
              <w:instrText xml:space="preserve"> PAGEREF _Toc85374497 \h </w:instrText>
            </w:r>
            <w:r w:rsidR="004316DC">
              <w:rPr>
                <w:noProof/>
                <w:webHidden/>
              </w:rPr>
            </w:r>
            <w:r w:rsidR="004316DC">
              <w:rPr>
                <w:noProof/>
                <w:webHidden/>
              </w:rPr>
              <w:fldChar w:fldCharType="separate"/>
            </w:r>
            <w:r w:rsidR="004316DC">
              <w:rPr>
                <w:noProof/>
                <w:webHidden/>
              </w:rPr>
              <w:t>6</w:t>
            </w:r>
            <w:r w:rsidR="004316DC">
              <w:rPr>
                <w:noProof/>
                <w:webHidden/>
              </w:rPr>
              <w:fldChar w:fldCharType="end"/>
            </w:r>
          </w:hyperlink>
        </w:p>
        <w:p w14:paraId="60F50A0A" w14:textId="64C3FA68" w:rsidR="004316DC" w:rsidRDefault="00A422B9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noProof/>
              <w:color w:val="auto"/>
              <w:szCs w:val="22"/>
              <w:lang w:eastAsia="en-GB"/>
            </w:rPr>
          </w:pPr>
          <w:hyperlink w:anchor="_Toc85374498" w:history="1">
            <w:r w:rsidR="004316DC" w:rsidRPr="005B1E1D">
              <w:rPr>
                <w:rStyle w:val="Hyperlink"/>
                <w:noProof/>
              </w:rPr>
              <w:t>3.</w:t>
            </w:r>
            <w:r w:rsidR="004316DC">
              <w:rPr>
                <w:rFonts w:asciiTheme="minorHAnsi" w:eastAsiaTheme="minorEastAsia" w:hAnsiTheme="minorHAnsi" w:cstheme="minorBidi"/>
                <w:b w:val="0"/>
                <w:caps w:val="0"/>
                <w:noProof/>
                <w:color w:val="auto"/>
                <w:szCs w:val="22"/>
                <w:lang w:eastAsia="en-GB"/>
              </w:rPr>
              <w:tab/>
            </w:r>
            <w:r w:rsidR="004316DC" w:rsidRPr="005B1E1D">
              <w:rPr>
                <w:rStyle w:val="Hyperlink"/>
                <w:noProof/>
              </w:rPr>
              <w:t>Using the FRamework</w:t>
            </w:r>
            <w:r w:rsidR="004316DC">
              <w:rPr>
                <w:noProof/>
                <w:webHidden/>
              </w:rPr>
              <w:tab/>
            </w:r>
            <w:r w:rsidR="004316DC">
              <w:rPr>
                <w:noProof/>
                <w:webHidden/>
              </w:rPr>
              <w:fldChar w:fldCharType="begin"/>
            </w:r>
            <w:r w:rsidR="004316DC">
              <w:rPr>
                <w:noProof/>
                <w:webHidden/>
              </w:rPr>
              <w:instrText xml:space="preserve"> PAGEREF _Toc85374498 \h </w:instrText>
            </w:r>
            <w:r w:rsidR="004316DC">
              <w:rPr>
                <w:noProof/>
                <w:webHidden/>
              </w:rPr>
            </w:r>
            <w:r w:rsidR="004316DC">
              <w:rPr>
                <w:noProof/>
                <w:webHidden/>
              </w:rPr>
              <w:fldChar w:fldCharType="separate"/>
            </w:r>
            <w:r w:rsidR="004316DC">
              <w:rPr>
                <w:noProof/>
                <w:webHidden/>
              </w:rPr>
              <w:t>7</w:t>
            </w:r>
            <w:r w:rsidR="004316DC">
              <w:rPr>
                <w:noProof/>
                <w:webHidden/>
              </w:rPr>
              <w:fldChar w:fldCharType="end"/>
            </w:r>
          </w:hyperlink>
        </w:p>
        <w:p w14:paraId="338F07FC" w14:textId="5419BB55" w:rsidR="004316DC" w:rsidRDefault="00A422B9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color w:val="auto"/>
              <w:szCs w:val="22"/>
              <w:lang w:eastAsia="en-GB"/>
            </w:rPr>
          </w:pPr>
          <w:hyperlink w:anchor="_Toc85374499" w:history="1">
            <w:r w:rsidR="004316DC" w:rsidRPr="005B1E1D">
              <w:rPr>
                <w:rStyle w:val="Hyperlink"/>
                <w:noProof/>
              </w:rPr>
              <w:t>3.1.</w:t>
            </w:r>
            <w:r w:rsidR="004316DC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Cs w:val="22"/>
                <w:lang w:eastAsia="en-GB"/>
              </w:rPr>
              <w:tab/>
            </w:r>
            <w:r w:rsidR="004316DC" w:rsidRPr="005B1E1D">
              <w:rPr>
                <w:rStyle w:val="Hyperlink"/>
                <w:noProof/>
              </w:rPr>
              <w:t>BDD –</w:t>
            </w:r>
            <w:r w:rsidR="004316DC">
              <w:rPr>
                <w:noProof/>
                <w:webHidden/>
              </w:rPr>
              <w:tab/>
            </w:r>
            <w:r w:rsidR="004316DC">
              <w:rPr>
                <w:noProof/>
                <w:webHidden/>
              </w:rPr>
              <w:fldChar w:fldCharType="begin"/>
            </w:r>
            <w:r w:rsidR="004316DC">
              <w:rPr>
                <w:noProof/>
                <w:webHidden/>
              </w:rPr>
              <w:instrText xml:space="preserve"> PAGEREF _Toc85374499 \h </w:instrText>
            </w:r>
            <w:r w:rsidR="004316DC">
              <w:rPr>
                <w:noProof/>
                <w:webHidden/>
              </w:rPr>
            </w:r>
            <w:r w:rsidR="004316DC">
              <w:rPr>
                <w:noProof/>
                <w:webHidden/>
              </w:rPr>
              <w:fldChar w:fldCharType="separate"/>
            </w:r>
            <w:r w:rsidR="004316DC">
              <w:rPr>
                <w:noProof/>
                <w:webHidden/>
              </w:rPr>
              <w:t>7</w:t>
            </w:r>
            <w:r w:rsidR="004316DC">
              <w:rPr>
                <w:noProof/>
                <w:webHidden/>
              </w:rPr>
              <w:fldChar w:fldCharType="end"/>
            </w:r>
          </w:hyperlink>
        </w:p>
        <w:p w14:paraId="11322D09" w14:textId="225FF936" w:rsidR="004316DC" w:rsidRDefault="00A422B9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noProof/>
              <w:color w:val="auto"/>
              <w:szCs w:val="22"/>
              <w:lang w:eastAsia="en-GB"/>
            </w:rPr>
          </w:pPr>
          <w:hyperlink w:anchor="_Toc85374500" w:history="1">
            <w:r w:rsidR="004316DC" w:rsidRPr="005B1E1D">
              <w:rPr>
                <w:rStyle w:val="Hyperlink"/>
                <w:noProof/>
              </w:rPr>
              <w:t>4.</w:t>
            </w:r>
            <w:r w:rsidR="004316DC">
              <w:rPr>
                <w:rFonts w:asciiTheme="minorHAnsi" w:eastAsiaTheme="minorEastAsia" w:hAnsiTheme="minorHAnsi" w:cstheme="minorBidi"/>
                <w:b w:val="0"/>
                <w:caps w:val="0"/>
                <w:noProof/>
                <w:color w:val="auto"/>
                <w:szCs w:val="22"/>
                <w:lang w:eastAsia="en-GB"/>
              </w:rPr>
              <w:tab/>
            </w:r>
            <w:r w:rsidR="004316DC" w:rsidRPr="005B1E1D">
              <w:rPr>
                <w:rStyle w:val="Hyperlink"/>
                <w:noProof/>
              </w:rPr>
              <w:t>Sample stuff from Template</w:t>
            </w:r>
            <w:r w:rsidR="004316DC">
              <w:rPr>
                <w:noProof/>
                <w:webHidden/>
              </w:rPr>
              <w:tab/>
            </w:r>
            <w:r w:rsidR="004316DC">
              <w:rPr>
                <w:noProof/>
                <w:webHidden/>
              </w:rPr>
              <w:fldChar w:fldCharType="begin"/>
            </w:r>
            <w:r w:rsidR="004316DC">
              <w:rPr>
                <w:noProof/>
                <w:webHidden/>
              </w:rPr>
              <w:instrText xml:space="preserve"> PAGEREF _Toc85374500 \h </w:instrText>
            </w:r>
            <w:r w:rsidR="004316DC">
              <w:rPr>
                <w:noProof/>
                <w:webHidden/>
              </w:rPr>
            </w:r>
            <w:r w:rsidR="004316DC">
              <w:rPr>
                <w:noProof/>
                <w:webHidden/>
              </w:rPr>
              <w:fldChar w:fldCharType="separate"/>
            </w:r>
            <w:r w:rsidR="004316DC">
              <w:rPr>
                <w:noProof/>
                <w:webHidden/>
              </w:rPr>
              <w:t>8</w:t>
            </w:r>
            <w:r w:rsidR="004316DC">
              <w:rPr>
                <w:noProof/>
                <w:webHidden/>
              </w:rPr>
              <w:fldChar w:fldCharType="end"/>
            </w:r>
          </w:hyperlink>
        </w:p>
        <w:p w14:paraId="4CF6679E" w14:textId="5D1E4F44" w:rsidR="004316DC" w:rsidRDefault="00A422B9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color w:val="auto"/>
              <w:szCs w:val="22"/>
              <w:lang w:eastAsia="en-GB"/>
            </w:rPr>
          </w:pPr>
          <w:hyperlink w:anchor="_Toc85374501" w:history="1">
            <w:r w:rsidR="004316DC" w:rsidRPr="005B1E1D">
              <w:rPr>
                <w:rStyle w:val="Hyperlink"/>
                <w:noProof/>
              </w:rPr>
              <w:t>4.1.</w:t>
            </w:r>
            <w:r w:rsidR="004316DC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Cs w:val="22"/>
                <w:lang w:eastAsia="en-GB"/>
              </w:rPr>
              <w:tab/>
            </w:r>
            <w:r w:rsidR="004316DC" w:rsidRPr="005B1E1D">
              <w:rPr>
                <w:rStyle w:val="Hyperlink"/>
                <w:noProof/>
              </w:rPr>
              <w:t>Pie Chart</w:t>
            </w:r>
            <w:r w:rsidR="004316DC">
              <w:rPr>
                <w:noProof/>
                <w:webHidden/>
              </w:rPr>
              <w:tab/>
            </w:r>
            <w:r w:rsidR="004316DC">
              <w:rPr>
                <w:noProof/>
                <w:webHidden/>
              </w:rPr>
              <w:fldChar w:fldCharType="begin"/>
            </w:r>
            <w:r w:rsidR="004316DC">
              <w:rPr>
                <w:noProof/>
                <w:webHidden/>
              </w:rPr>
              <w:instrText xml:space="preserve"> PAGEREF _Toc85374501 \h </w:instrText>
            </w:r>
            <w:r w:rsidR="004316DC">
              <w:rPr>
                <w:noProof/>
                <w:webHidden/>
              </w:rPr>
            </w:r>
            <w:r w:rsidR="004316DC">
              <w:rPr>
                <w:noProof/>
                <w:webHidden/>
              </w:rPr>
              <w:fldChar w:fldCharType="separate"/>
            </w:r>
            <w:r w:rsidR="004316DC">
              <w:rPr>
                <w:noProof/>
                <w:webHidden/>
              </w:rPr>
              <w:t>8</w:t>
            </w:r>
            <w:r w:rsidR="004316DC">
              <w:rPr>
                <w:noProof/>
                <w:webHidden/>
              </w:rPr>
              <w:fldChar w:fldCharType="end"/>
            </w:r>
          </w:hyperlink>
        </w:p>
        <w:p w14:paraId="23F1FED4" w14:textId="2E35CEF3" w:rsidR="004316DC" w:rsidRDefault="00A422B9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color w:val="auto"/>
              <w:szCs w:val="22"/>
              <w:lang w:eastAsia="en-GB"/>
            </w:rPr>
          </w:pPr>
          <w:hyperlink w:anchor="_Toc85374502" w:history="1">
            <w:r w:rsidR="004316DC" w:rsidRPr="005B1E1D">
              <w:rPr>
                <w:rStyle w:val="Hyperlink"/>
                <w:noProof/>
              </w:rPr>
              <w:t>4.2.</w:t>
            </w:r>
            <w:r w:rsidR="004316DC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Cs w:val="22"/>
                <w:lang w:eastAsia="en-GB"/>
              </w:rPr>
              <w:tab/>
            </w:r>
            <w:r w:rsidR="004316DC" w:rsidRPr="005B1E1D">
              <w:rPr>
                <w:rStyle w:val="Hyperlink"/>
                <w:noProof/>
              </w:rPr>
              <w:t>Bar Chart Title</w:t>
            </w:r>
            <w:r w:rsidR="004316DC">
              <w:rPr>
                <w:noProof/>
                <w:webHidden/>
              </w:rPr>
              <w:tab/>
            </w:r>
            <w:r w:rsidR="004316DC">
              <w:rPr>
                <w:noProof/>
                <w:webHidden/>
              </w:rPr>
              <w:fldChar w:fldCharType="begin"/>
            </w:r>
            <w:r w:rsidR="004316DC">
              <w:rPr>
                <w:noProof/>
                <w:webHidden/>
              </w:rPr>
              <w:instrText xml:space="preserve"> PAGEREF _Toc85374502 \h </w:instrText>
            </w:r>
            <w:r w:rsidR="004316DC">
              <w:rPr>
                <w:noProof/>
                <w:webHidden/>
              </w:rPr>
            </w:r>
            <w:r w:rsidR="004316DC">
              <w:rPr>
                <w:noProof/>
                <w:webHidden/>
              </w:rPr>
              <w:fldChar w:fldCharType="separate"/>
            </w:r>
            <w:r w:rsidR="004316DC">
              <w:rPr>
                <w:noProof/>
                <w:webHidden/>
              </w:rPr>
              <w:t>8</w:t>
            </w:r>
            <w:r w:rsidR="004316DC">
              <w:rPr>
                <w:noProof/>
                <w:webHidden/>
              </w:rPr>
              <w:fldChar w:fldCharType="end"/>
            </w:r>
          </w:hyperlink>
        </w:p>
        <w:p w14:paraId="15C9CA1C" w14:textId="26C7CAF1" w:rsidR="004316DC" w:rsidRDefault="00A422B9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color w:val="auto"/>
              <w:szCs w:val="22"/>
              <w:lang w:eastAsia="en-GB"/>
            </w:rPr>
          </w:pPr>
          <w:hyperlink w:anchor="_Toc85374503" w:history="1">
            <w:r w:rsidR="004316DC" w:rsidRPr="005B1E1D">
              <w:rPr>
                <w:rStyle w:val="Hyperlink"/>
                <w:noProof/>
                <w:lang w:eastAsia="en-IE"/>
              </w:rPr>
              <w:t>4.3.</w:t>
            </w:r>
            <w:r w:rsidR="004316DC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Cs w:val="22"/>
                <w:lang w:eastAsia="en-GB"/>
              </w:rPr>
              <w:tab/>
            </w:r>
            <w:r w:rsidR="004316DC" w:rsidRPr="005B1E1D">
              <w:rPr>
                <w:rStyle w:val="Hyperlink"/>
                <w:noProof/>
                <w:lang w:eastAsia="en-IE"/>
              </w:rPr>
              <w:t>Smart Art Graphic 1</w:t>
            </w:r>
            <w:r w:rsidR="004316DC">
              <w:rPr>
                <w:noProof/>
                <w:webHidden/>
              </w:rPr>
              <w:tab/>
            </w:r>
            <w:r w:rsidR="004316DC">
              <w:rPr>
                <w:noProof/>
                <w:webHidden/>
              </w:rPr>
              <w:fldChar w:fldCharType="begin"/>
            </w:r>
            <w:r w:rsidR="004316DC">
              <w:rPr>
                <w:noProof/>
                <w:webHidden/>
              </w:rPr>
              <w:instrText xml:space="preserve"> PAGEREF _Toc85374503 \h </w:instrText>
            </w:r>
            <w:r w:rsidR="004316DC">
              <w:rPr>
                <w:noProof/>
                <w:webHidden/>
              </w:rPr>
            </w:r>
            <w:r w:rsidR="004316DC">
              <w:rPr>
                <w:noProof/>
                <w:webHidden/>
              </w:rPr>
              <w:fldChar w:fldCharType="separate"/>
            </w:r>
            <w:r w:rsidR="004316DC">
              <w:rPr>
                <w:noProof/>
                <w:webHidden/>
              </w:rPr>
              <w:t>9</w:t>
            </w:r>
            <w:r w:rsidR="004316DC">
              <w:rPr>
                <w:noProof/>
                <w:webHidden/>
              </w:rPr>
              <w:fldChar w:fldCharType="end"/>
            </w:r>
          </w:hyperlink>
        </w:p>
        <w:p w14:paraId="795B4566" w14:textId="07A2879B" w:rsidR="004316DC" w:rsidRDefault="00A422B9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color w:val="auto"/>
              <w:szCs w:val="22"/>
              <w:lang w:eastAsia="en-GB"/>
            </w:rPr>
          </w:pPr>
          <w:hyperlink w:anchor="_Toc85374504" w:history="1">
            <w:r w:rsidR="004316DC" w:rsidRPr="005B1E1D">
              <w:rPr>
                <w:rStyle w:val="Hyperlink"/>
                <w:noProof/>
                <w:lang w:eastAsia="en-IE"/>
              </w:rPr>
              <w:t>4.4.</w:t>
            </w:r>
            <w:r w:rsidR="004316DC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Cs w:val="22"/>
                <w:lang w:eastAsia="en-GB"/>
              </w:rPr>
              <w:tab/>
            </w:r>
            <w:r w:rsidR="004316DC" w:rsidRPr="005B1E1D">
              <w:rPr>
                <w:rStyle w:val="Hyperlink"/>
                <w:noProof/>
                <w:lang w:eastAsia="en-IE"/>
              </w:rPr>
              <w:t>Smart Art Graphic 2</w:t>
            </w:r>
            <w:r w:rsidR="004316DC">
              <w:rPr>
                <w:noProof/>
                <w:webHidden/>
              </w:rPr>
              <w:tab/>
            </w:r>
            <w:r w:rsidR="004316DC">
              <w:rPr>
                <w:noProof/>
                <w:webHidden/>
              </w:rPr>
              <w:fldChar w:fldCharType="begin"/>
            </w:r>
            <w:r w:rsidR="004316DC">
              <w:rPr>
                <w:noProof/>
                <w:webHidden/>
              </w:rPr>
              <w:instrText xml:space="preserve"> PAGEREF _Toc85374504 \h </w:instrText>
            </w:r>
            <w:r w:rsidR="004316DC">
              <w:rPr>
                <w:noProof/>
                <w:webHidden/>
              </w:rPr>
            </w:r>
            <w:r w:rsidR="004316DC">
              <w:rPr>
                <w:noProof/>
                <w:webHidden/>
              </w:rPr>
              <w:fldChar w:fldCharType="separate"/>
            </w:r>
            <w:r w:rsidR="004316DC">
              <w:rPr>
                <w:noProof/>
                <w:webHidden/>
              </w:rPr>
              <w:t>9</w:t>
            </w:r>
            <w:r w:rsidR="004316DC">
              <w:rPr>
                <w:noProof/>
                <w:webHidden/>
              </w:rPr>
              <w:fldChar w:fldCharType="end"/>
            </w:r>
          </w:hyperlink>
        </w:p>
        <w:p w14:paraId="2B157638" w14:textId="3D8240DB" w:rsidR="006A058A" w:rsidRDefault="00EA190A">
          <w:r>
            <w:rPr>
              <w:rFonts w:ascii="Roboto" w:hAnsi="Roboto"/>
              <w:b/>
              <w:caps/>
              <w:color w:val="00938F"/>
            </w:rPr>
            <w:fldChar w:fldCharType="end"/>
          </w:r>
        </w:p>
      </w:sdtContent>
    </w:sdt>
    <w:p w14:paraId="586EDA5D" w14:textId="3DAD1A10" w:rsidR="005A477F" w:rsidRPr="005A477F" w:rsidRDefault="006A058A" w:rsidP="005A477F">
      <w:pPr>
        <w:spacing w:after="200" w:line="276" w:lineRule="auto"/>
        <w:rPr>
          <w:rFonts w:ascii="Verdana" w:hAnsi="Verdana"/>
          <w:b/>
          <w:caps/>
          <w:color w:val="00938F"/>
          <w:kern w:val="28"/>
          <w:sz w:val="32"/>
        </w:rPr>
      </w:pPr>
      <w:r>
        <w:br w:type="page"/>
      </w:r>
    </w:p>
    <w:p w14:paraId="0F66C208" w14:textId="77777777" w:rsidR="00564F91" w:rsidRPr="00957F5C" w:rsidRDefault="00564F91" w:rsidP="00564F91">
      <w:pPr>
        <w:pStyle w:val="BodyTextVersion1"/>
      </w:pPr>
      <w:r w:rsidRPr="00957F5C">
        <w:lastRenderedPageBreak/>
        <w:t>Version Control</w:t>
      </w:r>
    </w:p>
    <w:tbl>
      <w:tblPr>
        <w:tblStyle w:val="ListTable3-Accent2"/>
        <w:tblW w:w="0" w:type="auto"/>
        <w:tblBorders>
          <w:insideH w:val="single" w:sz="4" w:space="0" w:color="00B8B5" w:themeColor="accent2"/>
          <w:insideV w:val="single" w:sz="4" w:space="0" w:color="00B8B5" w:themeColor="accent2"/>
        </w:tblBorders>
        <w:tblLook w:val="04A0" w:firstRow="1" w:lastRow="0" w:firstColumn="1" w:lastColumn="0" w:noHBand="0" w:noVBand="1"/>
      </w:tblPr>
      <w:tblGrid>
        <w:gridCol w:w="2252"/>
        <w:gridCol w:w="2252"/>
        <w:gridCol w:w="2253"/>
        <w:gridCol w:w="2253"/>
      </w:tblGrid>
      <w:tr w:rsidR="00564F91" w:rsidRPr="004B3CB1" w14:paraId="0EE60A81" w14:textId="77777777" w:rsidTr="00D443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52" w:type="dxa"/>
            <w:tcBorders>
              <w:bottom w:val="none" w:sz="0" w:space="0" w:color="auto"/>
              <w:right w:val="none" w:sz="0" w:space="0" w:color="auto"/>
            </w:tcBorders>
          </w:tcPr>
          <w:p w14:paraId="742E5357" w14:textId="77777777" w:rsidR="00564F91" w:rsidRPr="004B3CB1" w:rsidRDefault="00564F91" w:rsidP="00D4430A">
            <w:pPr>
              <w:rPr>
                <w:color w:val="FFFFFF" w:themeColor="background1"/>
                <w:szCs w:val="24"/>
              </w:rPr>
            </w:pPr>
            <w:r w:rsidRPr="004B3CB1">
              <w:rPr>
                <w:color w:val="FFFFFF" w:themeColor="background1"/>
                <w:szCs w:val="24"/>
              </w:rPr>
              <w:t>Date</w:t>
            </w:r>
          </w:p>
        </w:tc>
        <w:tc>
          <w:tcPr>
            <w:tcW w:w="2252" w:type="dxa"/>
          </w:tcPr>
          <w:p w14:paraId="304037C7" w14:textId="77777777" w:rsidR="00564F91" w:rsidRPr="004B3CB1" w:rsidRDefault="00564F91" w:rsidP="00D443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Cs w:val="24"/>
              </w:rPr>
            </w:pPr>
            <w:r w:rsidRPr="004B3CB1">
              <w:rPr>
                <w:color w:val="FFFFFF" w:themeColor="background1"/>
                <w:szCs w:val="24"/>
              </w:rPr>
              <w:t>Version</w:t>
            </w:r>
          </w:p>
        </w:tc>
        <w:tc>
          <w:tcPr>
            <w:tcW w:w="2253" w:type="dxa"/>
          </w:tcPr>
          <w:p w14:paraId="2AA89AD8" w14:textId="77777777" w:rsidR="00564F91" w:rsidRPr="004B3CB1" w:rsidRDefault="00564F91" w:rsidP="00D443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Cs w:val="24"/>
              </w:rPr>
            </w:pPr>
            <w:r w:rsidRPr="004B3CB1">
              <w:rPr>
                <w:color w:val="FFFFFF" w:themeColor="background1"/>
                <w:szCs w:val="24"/>
              </w:rPr>
              <w:t>Changed By</w:t>
            </w:r>
          </w:p>
        </w:tc>
        <w:tc>
          <w:tcPr>
            <w:tcW w:w="2253" w:type="dxa"/>
          </w:tcPr>
          <w:p w14:paraId="21492A3C" w14:textId="77777777" w:rsidR="00564F91" w:rsidRPr="004B3CB1" w:rsidRDefault="00564F91" w:rsidP="00D443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3CB1">
              <w:rPr>
                <w:color w:val="FFFFFF" w:themeColor="background1"/>
                <w:szCs w:val="24"/>
              </w:rPr>
              <w:t>Reason for Change</w:t>
            </w:r>
          </w:p>
        </w:tc>
      </w:tr>
      <w:tr w:rsidR="00564F91" w:rsidRPr="004B3CB1" w14:paraId="524E99CE" w14:textId="77777777" w:rsidTr="00D443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A2DAE03" w14:textId="77777777" w:rsidR="00564F91" w:rsidRPr="004B3CB1" w:rsidRDefault="00564F91" w:rsidP="00D4430A">
            <w:pPr>
              <w:rPr>
                <w:szCs w:val="24"/>
              </w:rPr>
            </w:pPr>
          </w:p>
        </w:tc>
        <w:tc>
          <w:tcPr>
            <w:tcW w:w="2252" w:type="dxa"/>
            <w:tcBorders>
              <w:top w:val="none" w:sz="0" w:space="0" w:color="auto"/>
              <w:bottom w:val="none" w:sz="0" w:space="0" w:color="auto"/>
            </w:tcBorders>
          </w:tcPr>
          <w:p w14:paraId="357976F1" w14:textId="77777777" w:rsidR="00564F91" w:rsidRPr="004B3CB1" w:rsidRDefault="00564F91" w:rsidP="00D443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2253" w:type="dxa"/>
            <w:tcBorders>
              <w:top w:val="none" w:sz="0" w:space="0" w:color="auto"/>
              <w:bottom w:val="none" w:sz="0" w:space="0" w:color="auto"/>
            </w:tcBorders>
          </w:tcPr>
          <w:p w14:paraId="0FD4CAD4" w14:textId="77777777" w:rsidR="00564F91" w:rsidRPr="004B3CB1" w:rsidRDefault="00564F91" w:rsidP="00D443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2253" w:type="dxa"/>
            <w:tcBorders>
              <w:top w:val="none" w:sz="0" w:space="0" w:color="auto"/>
              <w:bottom w:val="none" w:sz="0" w:space="0" w:color="auto"/>
            </w:tcBorders>
          </w:tcPr>
          <w:p w14:paraId="7175E13B" w14:textId="77777777" w:rsidR="00564F91" w:rsidRPr="004B3CB1" w:rsidRDefault="00564F91" w:rsidP="00D443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564F91" w:rsidRPr="004B3CB1" w14:paraId="329D4C74" w14:textId="77777777" w:rsidTr="00D443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tcBorders>
              <w:right w:val="none" w:sz="0" w:space="0" w:color="auto"/>
            </w:tcBorders>
          </w:tcPr>
          <w:p w14:paraId="2C6F59F7" w14:textId="77777777" w:rsidR="00564F91" w:rsidRPr="004B3CB1" w:rsidRDefault="00564F91" w:rsidP="00D4430A">
            <w:pPr>
              <w:rPr>
                <w:szCs w:val="24"/>
              </w:rPr>
            </w:pPr>
          </w:p>
        </w:tc>
        <w:tc>
          <w:tcPr>
            <w:tcW w:w="2252" w:type="dxa"/>
          </w:tcPr>
          <w:p w14:paraId="46DB224F" w14:textId="77777777" w:rsidR="00564F91" w:rsidRPr="004B3CB1" w:rsidRDefault="00564F91" w:rsidP="00D443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2253" w:type="dxa"/>
          </w:tcPr>
          <w:p w14:paraId="5FC018C6" w14:textId="77777777" w:rsidR="00564F91" w:rsidRPr="004B3CB1" w:rsidRDefault="00564F91" w:rsidP="00D443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2253" w:type="dxa"/>
          </w:tcPr>
          <w:p w14:paraId="6783493B" w14:textId="77777777" w:rsidR="00564F91" w:rsidRPr="004B3CB1" w:rsidRDefault="00564F91" w:rsidP="00D443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578AC6D2" w14:textId="77777777" w:rsidR="00564F91" w:rsidRDefault="00564F91" w:rsidP="00564F91">
      <w:pPr>
        <w:rPr>
          <w:lang w:eastAsia="en-IE"/>
        </w:rPr>
      </w:pPr>
    </w:p>
    <w:p w14:paraId="01FA477A" w14:textId="77777777" w:rsidR="00564F91" w:rsidRDefault="00564F91" w:rsidP="00564F91">
      <w:pPr>
        <w:pStyle w:val="BodyTextVersion1"/>
        <w:rPr>
          <w:lang w:eastAsia="en-IE"/>
        </w:rPr>
      </w:pPr>
      <w:r>
        <w:rPr>
          <w:lang w:eastAsia="en-IE"/>
        </w:rPr>
        <w:t>Circulation List</w:t>
      </w:r>
    </w:p>
    <w:tbl>
      <w:tblPr>
        <w:tblStyle w:val="ListTable3-Accent2"/>
        <w:tblW w:w="0" w:type="auto"/>
        <w:tblBorders>
          <w:top w:val="single" w:sz="4" w:space="0" w:color="00B8B5"/>
          <w:left w:val="single" w:sz="4" w:space="0" w:color="00B8B5"/>
          <w:bottom w:val="single" w:sz="4" w:space="0" w:color="00B8B5"/>
          <w:right w:val="single" w:sz="4" w:space="0" w:color="00B8B5"/>
          <w:insideH w:val="single" w:sz="4" w:space="0" w:color="00B8B5"/>
          <w:insideV w:val="single" w:sz="4" w:space="0" w:color="00B8B5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564F91" w:rsidRPr="004B3CB1" w14:paraId="0C940F1F" w14:textId="77777777" w:rsidTr="00D443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05" w:type="dxa"/>
            <w:tcBorders>
              <w:bottom w:val="none" w:sz="0" w:space="0" w:color="auto"/>
              <w:right w:val="none" w:sz="0" w:space="0" w:color="auto"/>
            </w:tcBorders>
          </w:tcPr>
          <w:p w14:paraId="7994B6FC" w14:textId="77777777" w:rsidR="00564F91" w:rsidRPr="004B3CB1" w:rsidRDefault="00564F91" w:rsidP="00D4430A">
            <w:pPr>
              <w:rPr>
                <w:rFonts w:asciiTheme="majorHAnsi" w:hAnsiTheme="majorHAnsi"/>
                <w:color w:val="FFFFFF" w:themeColor="background1"/>
                <w:szCs w:val="22"/>
              </w:rPr>
            </w:pPr>
            <w:r w:rsidRPr="004B3CB1">
              <w:rPr>
                <w:rFonts w:asciiTheme="majorHAnsi" w:hAnsiTheme="majorHAnsi"/>
                <w:color w:val="FFFFFF" w:themeColor="background1"/>
                <w:szCs w:val="22"/>
              </w:rPr>
              <w:t xml:space="preserve">Name </w:t>
            </w:r>
          </w:p>
        </w:tc>
        <w:tc>
          <w:tcPr>
            <w:tcW w:w="4505" w:type="dxa"/>
          </w:tcPr>
          <w:p w14:paraId="593CCD12" w14:textId="77777777" w:rsidR="00564F91" w:rsidRPr="004B3CB1" w:rsidRDefault="00564F91" w:rsidP="00D443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FFFFFF" w:themeColor="background1"/>
                <w:szCs w:val="22"/>
              </w:rPr>
            </w:pPr>
            <w:r w:rsidRPr="004B3CB1">
              <w:rPr>
                <w:rFonts w:asciiTheme="majorHAnsi" w:hAnsiTheme="majorHAnsi"/>
                <w:color w:val="FFFFFF" w:themeColor="background1"/>
                <w:szCs w:val="22"/>
              </w:rPr>
              <w:t>Organisation/Title</w:t>
            </w:r>
          </w:p>
        </w:tc>
      </w:tr>
      <w:tr w:rsidR="00564F91" w:rsidRPr="004B3CB1" w14:paraId="60F8D8DA" w14:textId="77777777" w:rsidTr="00D443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714DB19" w14:textId="77777777" w:rsidR="00564F91" w:rsidRPr="004B3CB1" w:rsidRDefault="00564F91" w:rsidP="00D4430A">
            <w:pPr>
              <w:rPr>
                <w:rFonts w:asciiTheme="majorHAnsi" w:hAnsiTheme="majorHAnsi"/>
                <w:szCs w:val="22"/>
              </w:rPr>
            </w:pPr>
          </w:p>
        </w:tc>
        <w:tc>
          <w:tcPr>
            <w:tcW w:w="4505" w:type="dxa"/>
            <w:tcBorders>
              <w:top w:val="none" w:sz="0" w:space="0" w:color="auto"/>
              <w:bottom w:val="none" w:sz="0" w:space="0" w:color="auto"/>
            </w:tcBorders>
          </w:tcPr>
          <w:p w14:paraId="662628D1" w14:textId="77777777" w:rsidR="00564F91" w:rsidRPr="004B3CB1" w:rsidRDefault="00564F91" w:rsidP="00D443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22"/>
              </w:rPr>
            </w:pPr>
          </w:p>
        </w:tc>
      </w:tr>
      <w:tr w:rsidR="00564F91" w:rsidRPr="004B3CB1" w14:paraId="4294F2CC" w14:textId="77777777" w:rsidTr="00D443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  <w:tcBorders>
              <w:right w:val="none" w:sz="0" w:space="0" w:color="auto"/>
            </w:tcBorders>
          </w:tcPr>
          <w:p w14:paraId="45A417DC" w14:textId="77777777" w:rsidR="00564F91" w:rsidRPr="004B3CB1" w:rsidRDefault="00564F91" w:rsidP="00D4430A">
            <w:pPr>
              <w:rPr>
                <w:rFonts w:asciiTheme="majorHAnsi" w:hAnsiTheme="majorHAnsi"/>
                <w:szCs w:val="22"/>
              </w:rPr>
            </w:pPr>
          </w:p>
        </w:tc>
        <w:tc>
          <w:tcPr>
            <w:tcW w:w="4505" w:type="dxa"/>
          </w:tcPr>
          <w:p w14:paraId="433425A5" w14:textId="77777777" w:rsidR="00564F91" w:rsidRPr="004B3CB1" w:rsidRDefault="00564F91" w:rsidP="00D443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Cs w:val="22"/>
              </w:rPr>
            </w:pPr>
          </w:p>
        </w:tc>
      </w:tr>
    </w:tbl>
    <w:p w14:paraId="67335D5D" w14:textId="77777777" w:rsidR="00564F91" w:rsidRDefault="00564F91" w:rsidP="00564F91">
      <w:pPr>
        <w:rPr>
          <w:lang w:eastAsia="en-IE"/>
        </w:rPr>
      </w:pPr>
    </w:p>
    <w:p w14:paraId="3891B026" w14:textId="77777777" w:rsidR="00564F91" w:rsidRDefault="00564F91" w:rsidP="00564F91">
      <w:pPr>
        <w:pStyle w:val="BodyTextVersion1"/>
        <w:rPr>
          <w:lang w:eastAsia="en-IE"/>
        </w:rPr>
      </w:pPr>
      <w:r>
        <w:rPr>
          <w:lang w:eastAsia="en-IE"/>
        </w:rPr>
        <w:t>Reference Documents</w:t>
      </w:r>
    </w:p>
    <w:tbl>
      <w:tblPr>
        <w:tblStyle w:val="ListTable3-Accent2"/>
        <w:tblW w:w="0" w:type="auto"/>
        <w:tblBorders>
          <w:top w:val="single" w:sz="4" w:space="0" w:color="00B8B5"/>
          <w:left w:val="single" w:sz="4" w:space="0" w:color="00B8B5"/>
          <w:bottom w:val="single" w:sz="4" w:space="0" w:color="00B8B5"/>
          <w:right w:val="single" w:sz="4" w:space="0" w:color="00B8B5"/>
          <w:insideH w:val="single" w:sz="4" w:space="0" w:color="00B8B5"/>
          <w:insideV w:val="single" w:sz="4" w:space="0" w:color="00B8B5"/>
        </w:tblBorders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564F91" w:rsidRPr="006D5DFF" w14:paraId="38B6DADC" w14:textId="77777777" w:rsidTr="00D443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3" w:type="dxa"/>
            <w:tcBorders>
              <w:bottom w:val="none" w:sz="0" w:space="0" w:color="auto"/>
              <w:right w:val="none" w:sz="0" w:space="0" w:color="auto"/>
            </w:tcBorders>
          </w:tcPr>
          <w:p w14:paraId="481F62D8" w14:textId="77777777" w:rsidR="00564F91" w:rsidRPr="006D5DFF" w:rsidRDefault="00564F91" w:rsidP="00D4430A">
            <w:pPr>
              <w:rPr>
                <w:color w:val="FFFFFF" w:themeColor="background1"/>
                <w:szCs w:val="24"/>
              </w:rPr>
            </w:pPr>
            <w:r w:rsidRPr="006D5DFF">
              <w:rPr>
                <w:color w:val="FFFFFF" w:themeColor="background1"/>
                <w:szCs w:val="24"/>
              </w:rPr>
              <w:t>Title</w:t>
            </w:r>
          </w:p>
        </w:tc>
        <w:tc>
          <w:tcPr>
            <w:tcW w:w="3003" w:type="dxa"/>
          </w:tcPr>
          <w:p w14:paraId="771FC56B" w14:textId="77777777" w:rsidR="00564F91" w:rsidRPr="006D5DFF" w:rsidRDefault="00564F91" w:rsidP="00D443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Cs w:val="24"/>
              </w:rPr>
            </w:pPr>
            <w:r w:rsidRPr="006D5DFF">
              <w:rPr>
                <w:color w:val="FFFFFF" w:themeColor="background1"/>
                <w:szCs w:val="24"/>
              </w:rPr>
              <w:t>Description</w:t>
            </w:r>
          </w:p>
        </w:tc>
        <w:tc>
          <w:tcPr>
            <w:tcW w:w="3004" w:type="dxa"/>
          </w:tcPr>
          <w:p w14:paraId="18E5889E" w14:textId="77777777" w:rsidR="00564F91" w:rsidRPr="006D5DFF" w:rsidRDefault="00564F91" w:rsidP="00D443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Cs w:val="24"/>
              </w:rPr>
            </w:pPr>
            <w:r w:rsidRPr="006D5DFF">
              <w:rPr>
                <w:color w:val="FFFFFF" w:themeColor="background1"/>
                <w:szCs w:val="24"/>
              </w:rPr>
              <w:t>Owner</w:t>
            </w:r>
          </w:p>
        </w:tc>
      </w:tr>
      <w:tr w:rsidR="00564F91" w:rsidRPr="006D5DFF" w14:paraId="3B2A5622" w14:textId="77777777" w:rsidTr="00D443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9F6EC02" w14:textId="77777777" w:rsidR="00564F91" w:rsidRPr="006D5DFF" w:rsidRDefault="00564F91" w:rsidP="00D4430A">
            <w:pPr>
              <w:rPr>
                <w:szCs w:val="24"/>
              </w:rPr>
            </w:pPr>
          </w:p>
        </w:tc>
        <w:tc>
          <w:tcPr>
            <w:tcW w:w="3003" w:type="dxa"/>
            <w:tcBorders>
              <w:top w:val="none" w:sz="0" w:space="0" w:color="auto"/>
              <w:bottom w:val="none" w:sz="0" w:space="0" w:color="auto"/>
            </w:tcBorders>
          </w:tcPr>
          <w:p w14:paraId="70C8EA81" w14:textId="77777777" w:rsidR="00564F91" w:rsidRPr="006D5DFF" w:rsidRDefault="00564F91" w:rsidP="00D443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3004" w:type="dxa"/>
            <w:tcBorders>
              <w:top w:val="none" w:sz="0" w:space="0" w:color="auto"/>
              <w:bottom w:val="none" w:sz="0" w:space="0" w:color="auto"/>
            </w:tcBorders>
          </w:tcPr>
          <w:p w14:paraId="66D958A3" w14:textId="77777777" w:rsidR="00564F91" w:rsidRPr="006D5DFF" w:rsidRDefault="00564F91" w:rsidP="00D443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564F91" w:rsidRPr="006D5DFF" w14:paraId="1F7388C8" w14:textId="77777777" w:rsidTr="00D443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  <w:tcBorders>
              <w:right w:val="none" w:sz="0" w:space="0" w:color="auto"/>
            </w:tcBorders>
          </w:tcPr>
          <w:p w14:paraId="623725EC" w14:textId="77777777" w:rsidR="00564F91" w:rsidRPr="006D5DFF" w:rsidRDefault="00564F91" w:rsidP="00D4430A">
            <w:pPr>
              <w:rPr>
                <w:szCs w:val="24"/>
              </w:rPr>
            </w:pPr>
          </w:p>
        </w:tc>
        <w:tc>
          <w:tcPr>
            <w:tcW w:w="3003" w:type="dxa"/>
          </w:tcPr>
          <w:p w14:paraId="78B6CB30" w14:textId="77777777" w:rsidR="00564F91" w:rsidRPr="006D5DFF" w:rsidRDefault="00564F91" w:rsidP="00D443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3004" w:type="dxa"/>
          </w:tcPr>
          <w:p w14:paraId="179DE554" w14:textId="77777777" w:rsidR="00564F91" w:rsidRPr="006D5DFF" w:rsidRDefault="00564F91" w:rsidP="00D443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2E531C27" w14:textId="77777777" w:rsidR="00564F91" w:rsidRDefault="00564F91" w:rsidP="00564F91">
      <w:pPr>
        <w:pStyle w:val="BodyTextVersion1"/>
        <w:rPr>
          <w:lang w:eastAsia="en-IE"/>
        </w:rPr>
      </w:pPr>
    </w:p>
    <w:p w14:paraId="456BC02F" w14:textId="77777777" w:rsidR="00564F91" w:rsidRDefault="00564F91" w:rsidP="00564F91">
      <w:pPr>
        <w:pStyle w:val="BodyTextVersion1"/>
        <w:rPr>
          <w:lang w:eastAsia="en-IE"/>
        </w:rPr>
      </w:pPr>
    </w:p>
    <w:p w14:paraId="67714122" w14:textId="072F7ADA" w:rsidR="00564F91" w:rsidRPr="000F4387" w:rsidRDefault="00564F91" w:rsidP="000F4387">
      <w:pPr>
        <w:tabs>
          <w:tab w:val="left" w:pos="1771"/>
        </w:tabs>
        <w:rPr>
          <w:lang w:val="en-US"/>
        </w:rPr>
      </w:pPr>
    </w:p>
    <w:p w14:paraId="7EDC9867" w14:textId="02152541" w:rsidR="00564F91" w:rsidRDefault="00530DA7" w:rsidP="00564F91">
      <w:pPr>
        <w:pStyle w:val="Heading1"/>
        <w:rPr>
          <w:rStyle w:val="Heading1Char"/>
          <w:rFonts w:cstheme="majorHAnsi"/>
          <w:b/>
          <w:color w:val="00938F" w:themeColor="accent1"/>
          <w:szCs w:val="32"/>
        </w:rPr>
      </w:pPr>
      <w:bookmarkStart w:id="0" w:name="_Toc85374493"/>
      <w:r>
        <w:rPr>
          <w:rStyle w:val="Heading1Char"/>
          <w:rFonts w:cstheme="majorHAnsi"/>
          <w:b/>
          <w:color w:val="00938F" w:themeColor="accent1"/>
          <w:szCs w:val="32"/>
        </w:rPr>
        <w:lastRenderedPageBreak/>
        <w:t>User Guide</w:t>
      </w:r>
      <w:bookmarkEnd w:id="0"/>
    </w:p>
    <w:p w14:paraId="0042DB46" w14:textId="78ABEB5A" w:rsidR="00530DA7" w:rsidRDefault="00530DA7" w:rsidP="00530DA7">
      <w:pPr>
        <w:pStyle w:val="Heading2"/>
      </w:pPr>
      <w:bookmarkStart w:id="1" w:name="_Toc85374494"/>
      <w:r>
        <w:t>Test Automation Guidelines</w:t>
      </w:r>
      <w:bookmarkEnd w:id="1"/>
    </w:p>
    <w:p w14:paraId="7670E38A" w14:textId="63D60B1C" w:rsidR="008E66E4" w:rsidRDefault="008E66E4" w:rsidP="008E66E4"/>
    <w:p w14:paraId="7E1633A3" w14:textId="77777777" w:rsidR="008E66E4" w:rsidRDefault="008E66E4" w:rsidP="008E66E4">
      <w:r>
        <w:t xml:space="preserve">Automation </w:t>
      </w:r>
    </w:p>
    <w:p w14:paraId="73327E7C" w14:textId="77777777" w:rsidR="008E66E4" w:rsidRDefault="008E66E4" w:rsidP="008E66E4"/>
    <w:p w14:paraId="62208A1A" w14:textId="1E478061" w:rsidR="00530DA7" w:rsidRDefault="00530DA7" w:rsidP="008E66E4">
      <w:pPr>
        <w:pStyle w:val="Heading2"/>
      </w:pPr>
      <w:bookmarkStart w:id="2" w:name="_Toc85374495"/>
      <w:r>
        <w:t>Test planning</w:t>
      </w:r>
      <w:bookmarkEnd w:id="2"/>
    </w:p>
    <w:p w14:paraId="53439A76" w14:textId="4477AA82" w:rsidR="005917F7" w:rsidRPr="005917F7" w:rsidRDefault="005917F7" w:rsidP="005917F7">
      <w:r>
        <w:t xml:space="preserve">Planning </w:t>
      </w:r>
    </w:p>
    <w:p w14:paraId="59074C97" w14:textId="08121965" w:rsidR="00CF343F" w:rsidRDefault="00CF343F" w:rsidP="00CF343F"/>
    <w:p w14:paraId="55A032FD" w14:textId="24F02E0E" w:rsidR="00CF343F" w:rsidRDefault="00CF343F" w:rsidP="00CF343F">
      <w:pPr>
        <w:pStyle w:val="Heading3"/>
      </w:pPr>
      <w:r>
        <w:t>What to Test</w:t>
      </w:r>
    </w:p>
    <w:p w14:paraId="2D2388DB" w14:textId="4746151F" w:rsidR="003600A3" w:rsidRDefault="003600A3" w:rsidP="003600A3">
      <w:pPr>
        <w:pStyle w:val="NormalHead3"/>
      </w:pPr>
    </w:p>
    <w:p w14:paraId="66A51EC0" w14:textId="77777777" w:rsidR="003600A3" w:rsidRPr="003600A3" w:rsidRDefault="003600A3" w:rsidP="003600A3">
      <w:pPr>
        <w:pStyle w:val="NormalHead3"/>
      </w:pPr>
    </w:p>
    <w:p w14:paraId="334CA44A" w14:textId="2CDE23B8" w:rsidR="005917F7" w:rsidRDefault="003600A3" w:rsidP="003600A3">
      <w:pPr>
        <w:pStyle w:val="NormalHead3"/>
      </w:pPr>
      <w:r>
        <w:rPr>
          <w:noProof/>
        </w:rPr>
        <w:drawing>
          <wp:inline distT="0" distB="0" distL="0" distR="0" wp14:anchorId="0E7D13C0" wp14:editId="6F6B53EF">
            <wp:extent cx="2752725" cy="1652363"/>
            <wp:effectExtent l="0" t="0" r="0" b="508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640" cy="165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1CF0" w14:textId="4F1C0DE3" w:rsidR="006D1AAF" w:rsidRDefault="006D1AAF" w:rsidP="003600A3">
      <w:pPr>
        <w:pStyle w:val="NormalHead3"/>
      </w:pPr>
    </w:p>
    <w:p w14:paraId="024D8A1F" w14:textId="17754D1E" w:rsidR="006D1AAF" w:rsidRDefault="006D1AAF" w:rsidP="007C74A9">
      <w:r>
        <w:t xml:space="preserve">UI testing is expensive, time consuming and usually brittle, it may fail at random times and perform satisfactorily most of the time.  </w:t>
      </w:r>
      <w:proofErr w:type="gramStart"/>
      <w:r>
        <w:t>Therefore</w:t>
      </w:r>
      <w:proofErr w:type="gramEnd"/>
      <w:r>
        <w:t xml:space="preserve"> the better testing frameworks limit UI testing to what cannot be tested at a lower level, for instance validating a REST </w:t>
      </w:r>
      <w:proofErr w:type="spellStart"/>
      <w:r>
        <w:t>api</w:t>
      </w:r>
      <w:proofErr w:type="spellEnd"/>
      <w:r>
        <w:t xml:space="preserve"> or service.  These in turn </w:t>
      </w:r>
      <w:proofErr w:type="spellStart"/>
      <w:proofErr w:type="gramStart"/>
      <w:r>
        <w:t>an</w:t>
      </w:r>
      <w:proofErr w:type="spellEnd"/>
      <w:proofErr w:type="gramEnd"/>
      <w:r>
        <w:t xml:space="preserve"> be simplified if there is good unit tests and data validation – for example, testing database procedures, validating file imports etc.</w:t>
      </w:r>
    </w:p>
    <w:p w14:paraId="3964F7AE" w14:textId="004006AC" w:rsidR="00CF343F" w:rsidRPr="00CF343F" w:rsidRDefault="00CF343F" w:rsidP="007C74A9">
      <w:pPr>
        <w:pStyle w:val="Heading2"/>
      </w:pPr>
      <w:r>
        <w:t>Where to test</w:t>
      </w:r>
    </w:p>
    <w:p w14:paraId="409DC6E6" w14:textId="0A1C41EE" w:rsidR="001466DE" w:rsidRDefault="001466DE" w:rsidP="007C74A9"/>
    <w:p w14:paraId="791A0C9E" w14:textId="7ACE6536" w:rsidR="006D1AAF" w:rsidRDefault="006D1AAF" w:rsidP="007C74A9">
      <w:pPr>
        <w:ind w:left="1"/>
      </w:pPr>
      <w:r>
        <w:t>In a cloud based, agile environment, the proper approach is to perform as much testing as possible each time a PR is submitted.  That ensures that new or modified code is tested before being allowed to be added to a build.</w:t>
      </w:r>
    </w:p>
    <w:p w14:paraId="2EF94E31" w14:textId="40530AB2" w:rsidR="00CF343F" w:rsidRDefault="00CF343F" w:rsidP="007C74A9">
      <w:pPr>
        <w:pStyle w:val="Heading2"/>
      </w:pPr>
      <w:r>
        <w:t>When to Test</w:t>
      </w:r>
    </w:p>
    <w:p w14:paraId="4CCE1B17" w14:textId="19F225B0" w:rsidR="00F73CE2" w:rsidRDefault="00F73CE2" w:rsidP="007C74A9">
      <w:pPr>
        <w:pStyle w:val="NormalHead3"/>
      </w:pPr>
    </w:p>
    <w:p w14:paraId="799C8CBA" w14:textId="52FA8E3F" w:rsidR="00F73CE2" w:rsidRDefault="00F73CE2" w:rsidP="00F73CE2">
      <w:pPr>
        <w:pStyle w:val="NormalHead3"/>
      </w:pPr>
      <w:r>
        <w:t xml:space="preserve">Shift Left – test early and test often </w:t>
      </w:r>
      <w:proofErr w:type="gramStart"/>
      <w:r>
        <w:t>so as to</w:t>
      </w:r>
      <w:proofErr w:type="gramEnd"/>
      <w:r>
        <w:t xml:space="preserve"> know as soon as possible that an error condition may exists</w:t>
      </w:r>
    </w:p>
    <w:p w14:paraId="712FED16" w14:textId="0AE9DE98" w:rsidR="00F73CE2" w:rsidRPr="00F73CE2" w:rsidRDefault="00F73CE2" w:rsidP="00F73CE2">
      <w:pPr>
        <w:pStyle w:val="NormalHead3"/>
      </w:pPr>
      <w:r>
        <w:t>Shift Right – testing at the end of development and avoiding many man-hours of finding failures</w:t>
      </w:r>
      <w:r w:rsidR="003600A3">
        <w:t xml:space="preserve"> and curtail many iterations of testing.</w:t>
      </w:r>
    </w:p>
    <w:p w14:paraId="6FB8219F" w14:textId="77777777" w:rsidR="00101EC5" w:rsidRDefault="00101EC5" w:rsidP="001466DE"/>
    <w:p w14:paraId="5089892E" w14:textId="7F55EF07" w:rsidR="00171723" w:rsidRDefault="00171723" w:rsidP="001466DE">
      <w:pPr>
        <w:pStyle w:val="Heading2"/>
      </w:pPr>
      <w:bookmarkStart w:id="3" w:name="_Toc85374496"/>
      <w:r>
        <w:lastRenderedPageBreak/>
        <w:t>Coding Standards</w:t>
      </w:r>
    </w:p>
    <w:p w14:paraId="1E8DF415" w14:textId="46D97E14" w:rsidR="00171723" w:rsidRDefault="00171723" w:rsidP="00171723"/>
    <w:p w14:paraId="20C6A4CD" w14:textId="41574780" w:rsidR="00171723" w:rsidRDefault="00171723" w:rsidP="007C74A9">
      <w:pPr>
        <w:ind w:left="1"/>
      </w:pPr>
      <w:r>
        <w:t>All C# code should follow the conventions recommended by Microsoft at:</w:t>
      </w:r>
    </w:p>
    <w:p w14:paraId="26016846" w14:textId="3AFA912B" w:rsidR="00171723" w:rsidRDefault="00171723" w:rsidP="007C74A9">
      <w:pPr>
        <w:ind w:left="1"/>
      </w:pPr>
      <w:r>
        <w:tab/>
      </w:r>
      <w:hyperlink r:id="rId16" w:history="1">
        <w:r>
          <w:rPr>
            <w:rStyle w:val="Hyperlink"/>
          </w:rPr>
          <w:t>C# Coding Conventions | Microsoft Docs</w:t>
        </w:r>
      </w:hyperlink>
    </w:p>
    <w:p w14:paraId="672A178F" w14:textId="399FEAAD" w:rsidR="00171723" w:rsidRDefault="00171723" w:rsidP="007C74A9">
      <w:pPr>
        <w:ind w:left="1"/>
      </w:pPr>
      <w:r>
        <w:tab/>
      </w:r>
      <w:hyperlink r:id="rId17" w:history="1">
        <w:r>
          <w:rPr>
            <w:rStyle w:val="Hyperlink"/>
          </w:rPr>
          <w:t>Naming Guidelines - Framework Design Guidelines | Microsoft Docs</w:t>
        </w:r>
      </w:hyperlink>
    </w:p>
    <w:p w14:paraId="36A675B5" w14:textId="4C5F5B39" w:rsidR="00171723" w:rsidRDefault="00171723" w:rsidP="00171723">
      <w:pPr>
        <w:ind w:left="709"/>
      </w:pPr>
    </w:p>
    <w:p w14:paraId="013B895B" w14:textId="701DD8D2" w:rsidR="00904296" w:rsidRDefault="00904296" w:rsidP="00904296">
      <w:proofErr w:type="spellStart"/>
      <w:r>
        <w:t>Thread.sleep</w:t>
      </w:r>
      <w:proofErr w:type="spellEnd"/>
      <w:r>
        <w:t xml:space="preserve"> should not be used at any time as it stops processing.</w:t>
      </w:r>
    </w:p>
    <w:p w14:paraId="4413DF8F" w14:textId="48C4C1F3" w:rsidR="00904296" w:rsidRDefault="00904296" w:rsidP="00904296">
      <w:r>
        <w:t>Selenium Implicit waits should only be used when the browser response is guaranteed to be always consistent.</w:t>
      </w:r>
    </w:p>
    <w:p w14:paraId="75F811DB" w14:textId="3BEA3692" w:rsidR="00904296" w:rsidRDefault="00904296" w:rsidP="00904296">
      <w:r>
        <w:t>Selenium Implicit waits should not be mixed with Explicit or Fluent waits.</w:t>
      </w:r>
    </w:p>
    <w:p w14:paraId="233C5C2D" w14:textId="09B184E3" w:rsidR="00904296" w:rsidRDefault="00F65BB4" w:rsidP="00904296">
      <w:r>
        <w:t xml:space="preserve">The preferred locator for web elements is the ID as it </w:t>
      </w:r>
      <w:r w:rsidR="000D38AE">
        <w:t>is least likely to be changed when a page is modified, many changes are presentational using changed CSS.</w:t>
      </w:r>
    </w:p>
    <w:p w14:paraId="7A439F46" w14:textId="77777777" w:rsidR="000D38AE" w:rsidRPr="00171723" w:rsidRDefault="000D38AE" w:rsidP="00904296"/>
    <w:p w14:paraId="73CDE6F0" w14:textId="2DD49CA1" w:rsidR="001466DE" w:rsidRDefault="001466DE" w:rsidP="001466DE">
      <w:pPr>
        <w:pStyle w:val="Heading2"/>
      </w:pPr>
      <w:r>
        <w:t>The Framework</w:t>
      </w:r>
      <w:bookmarkEnd w:id="3"/>
    </w:p>
    <w:p w14:paraId="6CCECCFA" w14:textId="21D5A4ED" w:rsidR="001466DE" w:rsidRDefault="001466DE" w:rsidP="001466DE"/>
    <w:p w14:paraId="1C24DDDC" w14:textId="1EBFC9B8" w:rsidR="00101EC5" w:rsidRDefault="00101EC5" w:rsidP="007C74A9">
      <w:pPr>
        <w:pStyle w:val="Heading3"/>
        <w:tabs>
          <w:tab w:val="clear" w:pos="0"/>
          <w:tab w:val="num" w:pos="-709"/>
        </w:tabs>
        <w:ind w:left="709"/>
      </w:pPr>
      <w:r>
        <w:t>Logging</w:t>
      </w:r>
    </w:p>
    <w:p w14:paraId="3EAA5A28" w14:textId="285180DB" w:rsidR="00171723" w:rsidRDefault="00171723" w:rsidP="007C74A9">
      <w:pPr>
        <w:pStyle w:val="NormalHead3"/>
      </w:pPr>
    </w:p>
    <w:p w14:paraId="59C9209B" w14:textId="4CC3EFC9" w:rsidR="00171723" w:rsidRPr="000D38AE" w:rsidRDefault="00171723" w:rsidP="007C74A9">
      <w:pPr>
        <w:pStyle w:val="NormalHead3"/>
        <w:ind w:left="1"/>
        <w:rPr>
          <w:rFonts w:cs="Calibri Light"/>
        </w:rPr>
      </w:pPr>
      <w:r w:rsidRPr="000D38AE">
        <w:rPr>
          <w:rFonts w:cs="Calibri Light"/>
        </w:rPr>
        <w:t>Logging in the framework is important, it is the answer to investigating the cause of a test failing in the application.  The cause could be:</w:t>
      </w:r>
    </w:p>
    <w:p w14:paraId="301413D4" w14:textId="0BEC6EF9" w:rsidR="00171723" w:rsidRPr="000D38AE" w:rsidRDefault="00171723" w:rsidP="00067434">
      <w:pPr>
        <w:pStyle w:val="Heading4"/>
        <w:numPr>
          <w:ilvl w:val="0"/>
          <w:numId w:val="0"/>
        </w:numPr>
        <w:ind w:left="1"/>
        <w:rPr>
          <w:rFonts w:ascii="Calibri Light" w:hAnsi="Calibri Light" w:cs="Calibri Light"/>
          <w:i w:val="0"/>
          <w:iCs/>
          <w:sz w:val="22"/>
          <w:szCs w:val="22"/>
        </w:rPr>
      </w:pPr>
      <w:r w:rsidRPr="000D38AE">
        <w:rPr>
          <w:rFonts w:ascii="Calibri Light" w:hAnsi="Calibri Light" w:cs="Calibri Light"/>
          <w:i w:val="0"/>
          <w:iCs/>
          <w:sz w:val="22"/>
          <w:szCs w:val="22"/>
        </w:rPr>
        <w:t>A development fault</w:t>
      </w:r>
      <w:r w:rsidR="007C74A9" w:rsidRPr="000D38AE">
        <w:rPr>
          <w:rFonts w:ascii="Calibri Light" w:hAnsi="Calibri Light" w:cs="Calibri Light"/>
          <w:b w:val="0"/>
          <w:bCs/>
          <w:i w:val="0"/>
          <w:iCs/>
          <w:sz w:val="22"/>
          <w:szCs w:val="22"/>
        </w:rPr>
        <w:t xml:space="preserve"> – Code has changed and does not deliver the expected results.</w:t>
      </w:r>
    </w:p>
    <w:p w14:paraId="2A19AF51" w14:textId="33264DF8" w:rsidR="00171723" w:rsidRPr="000D38AE" w:rsidRDefault="00171723" w:rsidP="00067434">
      <w:pPr>
        <w:pStyle w:val="Heading4"/>
        <w:numPr>
          <w:ilvl w:val="0"/>
          <w:numId w:val="0"/>
        </w:numPr>
        <w:ind w:left="14"/>
        <w:rPr>
          <w:rFonts w:ascii="Calibri Light" w:hAnsi="Calibri Light" w:cs="Calibri Light"/>
          <w:i w:val="0"/>
          <w:iCs/>
          <w:sz w:val="22"/>
          <w:szCs w:val="22"/>
        </w:rPr>
      </w:pPr>
      <w:r w:rsidRPr="000D38AE">
        <w:rPr>
          <w:rFonts w:ascii="Calibri Light" w:hAnsi="Calibri Light" w:cs="Calibri Light"/>
          <w:i w:val="0"/>
          <w:iCs/>
          <w:sz w:val="22"/>
          <w:szCs w:val="22"/>
        </w:rPr>
        <w:t>A testing fault</w:t>
      </w:r>
      <w:r w:rsidR="007C74A9" w:rsidRPr="000D38AE">
        <w:rPr>
          <w:rFonts w:ascii="Calibri Light" w:hAnsi="Calibri Light" w:cs="Calibri Light"/>
          <w:b w:val="0"/>
          <w:bCs/>
          <w:i w:val="0"/>
          <w:iCs/>
          <w:sz w:val="22"/>
          <w:szCs w:val="22"/>
        </w:rPr>
        <w:t xml:space="preserve"> – a test no longer reflects how the application works.</w:t>
      </w:r>
    </w:p>
    <w:p w14:paraId="73649750" w14:textId="0AB17B9D" w:rsidR="00171723" w:rsidRPr="000D38AE" w:rsidRDefault="00171723" w:rsidP="00067434">
      <w:pPr>
        <w:pStyle w:val="Heading4"/>
        <w:numPr>
          <w:ilvl w:val="0"/>
          <w:numId w:val="0"/>
        </w:numPr>
        <w:ind w:left="14"/>
        <w:rPr>
          <w:rFonts w:ascii="Calibri Light" w:hAnsi="Calibri Light" w:cs="Calibri Light"/>
          <w:i w:val="0"/>
          <w:iCs/>
          <w:sz w:val="22"/>
          <w:szCs w:val="22"/>
        </w:rPr>
      </w:pPr>
      <w:r w:rsidRPr="000D38AE">
        <w:rPr>
          <w:rFonts w:ascii="Calibri Light" w:hAnsi="Calibri Light" w:cs="Calibri Light"/>
          <w:i w:val="0"/>
          <w:iCs/>
          <w:sz w:val="22"/>
          <w:szCs w:val="22"/>
        </w:rPr>
        <w:t>A</w:t>
      </w:r>
      <w:r w:rsidR="00244C98" w:rsidRPr="000D38AE">
        <w:rPr>
          <w:rFonts w:ascii="Calibri Light" w:hAnsi="Calibri Light" w:cs="Calibri Light"/>
          <w:i w:val="0"/>
          <w:iCs/>
          <w:sz w:val="22"/>
          <w:szCs w:val="22"/>
        </w:rPr>
        <w:t>n</w:t>
      </w:r>
      <w:r w:rsidRPr="000D38AE">
        <w:rPr>
          <w:rFonts w:ascii="Calibri Light" w:hAnsi="Calibri Light" w:cs="Calibri Light"/>
          <w:i w:val="0"/>
          <w:iCs/>
          <w:sz w:val="22"/>
          <w:szCs w:val="22"/>
        </w:rPr>
        <w:t xml:space="preserve"> environment fault</w:t>
      </w:r>
      <w:r w:rsidR="007C74A9" w:rsidRPr="000D38AE">
        <w:rPr>
          <w:rFonts w:ascii="Calibri Light" w:hAnsi="Calibri Light" w:cs="Calibri Light"/>
          <w:b w:val="0"/>
          <w:bCs/>
          <w:i w:val="0"/>
          <w:iCs/>
          <w:sz w:val="22"/>
          <w:szCs w:val="22"/>
        </w:rPr>
        <w:t xml:space="preserve"> – the application and the tests work as expected but there </w:t>
      </w:r>
      <w:r w:rsidR="00E91FCA" w:rsidRPr="000D38AE">
        <w:rPr>
          <w:rFonts w:ascii="Calibri Light" w:hAnsi="Calibri Light" w:cs="Calibri Light"/>
          <w:b w:val="0"/>
          <w:bCs/>
          <w:i w:val="0"/>
          <w:iCs/>
          <w:sz w:val="22"/>
          <w:szCs w:val="22"/>
        </w:rPr>
        <w:t>still are</w:t>
      </w:r>
      <w:r w:rsidR="007C74A9" w:rsidRPr="000D38AE">
        <w:rPr>
          <w:rFonts w:ascii="Calibri Light" w:hAnsi="Calibri Light" w:cs="Calibri Light"/>
          <w:b w:val="0"/>
          <w:bCs/>
          <w:i w:val="0"/>
          <w:iCs/>
          <w:sz w:val="22"/>
          <w:szCs w:val="22"/>
        </w:rPr>
        <w:t xml:space="preserve"> faults</w:t>
      </w:r>
      <w:r w:rsidR="00E91FCA" w:rsidRPr="000D38AE">
        <w:rPr>
          <w:rFonts w:ascii="Calibri Light" w:hAnsi="Calibri Light" w:cs="Calibri Light"/>
          <w:b w:val="0"/>
          <w:bCs/>
          <w:i w:val="0"/>
          <w:iCs/>
          <w:sz w:val="22"/>
          <w:szCs w:val="22"/>
        </w:rPr>
        <w:t xml:space="preserve"> to be investigated</w:t>
      </w:r>
      <w:r w:rsidR="007C74A9" w:rsidRPr="000D38AE">
        <w:rPr>
          <w:rFonts w:ascii="Calibri Light" w:hAnsi="Calibri Light" w:cs="Calibri Light"/>
          <w:b w:val="0"/>
          <w:bCs/>
          <w:i w:val="0"/>
          <w:iCs/>
          <w:sz w:val="22"/>
          <w:szCs w:val="22"/>
        </w:rPr>
        <w:t>.</w:t>
      </w:r>
    </w:p>
    <w:p w14:paraId="2F8312B1" w14:textId="5270DA2E" w:rsidR="00171723" w:rsidRDefault="00171723" w:rsidP="007C74A9"/>
    <w:p w14:paraId="4E6EFFCC" w14:textId="36881D0D" w:rsidR="00171723" w:rsidRDefault="00244C98" w:rsidP="007C74A9">
      <w:pPr>
        <w:ind w:left="14"/>
      </w:pPr>
      <w:r>
        <w:t xml:space="preserve">Good </w:t>
      </w:r>
      <w:r w:rsidR="00171723">
        <w:t xml:space="preserve">logging </w:t>
      </w:r>
      <w:r>
        <w:t>clarifies</w:t>
      </w:r>
      <w:r w:rsidR="00171723">
        <w:t xml:space="preserve"> the cause of any fault.  </w:t>
      </w:r>
      <w:r>
        <w:t xml:space="preserve">The best logging describes </w:t>
      </w:r>
      <w:r w:rsidR="006D1AAF">
        <w:t>what was expected and what caused the failure:</w:t>
      </w:r>
    </w:p>
    <w:p w14:paraId="1ECF5770" w14:textId="735FADD4" w:rsidR="006D1AAF" w:rsidRDefault="006D1AAF" w:rsidP="007C74A9">
      <w:pPr>
        <w:ind w:left="14"/>
      </w:pPr>
      <w:r>
        <w:t xml:space="preserve">“Expected </w:t>
      </w:r>
      <w:r w:rsidR="00DD4D89">
        <w:t>dropdown list – Affected County – to contain Yorkshire</w:t>
      </w:r>
      <w:r w:rsidR="007C74A9">
        <w:t>, actual values are [Powys, Glamorgan]</w:t>
      </w:r>
      <w:r>
        <w:t>”</w:t>
      </w:r>
    </w:p>
    <w:p w14:paraId="1F44B5D0" w14:textId="38ABC74B" w:rsidR="00DD4D89" w:rsidRDefault="00DD4D89" w:rsidP="007C74A9">
      <w:pPr>
        <w:ind w:left="14"/>
      </w:pPr>
      <w:r>
        <w:t>“Expected Interest Amount to be £3.44 but was £299 when given a deposit of £540”</w:t>
      </w:r>
    </w:p>
    <w:p w14:paraId="308C0E0D" w14:textId="6C228D64" w:rsidR="00DD4D89" w:rsidRPr="00171723" w:rsidRDefault="00DD4D89" w:rsidP="007C74A9">
      <w:pPr>
        <w:ind w:left="14"/>
      </w:pPr>
      <w:r>
        <w:t>More detail should be included if this is too ambiguous such as these fields appearing on multiple pages</w:t>
      </w:r>
      <w:r w:rsidR="000D38AE">
        <w:t xml:space="preserve"> then the page name should be included in the error</w:t>
      </w:r>
      <w:r>
        <w:t>.</w:t>
      </w:r>
    </w:p>
    <w:p w14:paraId="1BEFA052" w14:textId="63001439" w:rsidR="00171723" w:rsidRPr="00171723" w:rsidRDefault="00171723" w:rsidP="007C74A9"/>
    <w:p w14:paraId="1BAB1A0A" w14:textId="0B3A8186" w:rsidR="00101EC5" w:rsidRDefault="00101EC5" w:rsidP="007C74A9">
      <w:pPr>
        <w:pStyle w:val="Heading3"/>
        <w:tabs>
          <w:tab w:val="clear" w:pos="0"/>
          <w:tab w:val="num" w:pos="-684"/>
        </w:tabs>
        <w:ind w:left="734"/>
      </w:pPr>
      <w:r>
        <w:t>Reporting</w:t>
      </w:r>
    </w:p>
    <w:p w14:paraId="5E87A395" w14:textId="67A83E78" w:rsidR="006B25CB" w:rsidRPr="006B25CB" w:rsidRDefault="006B25CB" w:rsidP="007C74A9">
      <w:pPr>
        <w:pStyle w:val="Heading3"/>
        <w:tabs>
          <w:tab w:val="clear" w:pos="0"/>
          <w:tab w:val="num" w:pos="-684"/>
        </w:tabs>
        <w:ind w:left="734"/>
      </w:pPr>
      <w:r>
        <w:t>Performance</w:t>
      </w:r>
    </w:p>
    <w:p w14:paraId="4405573C" w14:textId="6A483D6A" w:rsidR="008E66E4" w:rsidRDefault="004316DC" w:rsidP="008E66E4">
      <w:r>
        <w:t>In this context, performance is a measure of testing over the life of the automation, it should be used to identify tests that frequently break, regular metrics on how automation has worked etc.</w:t>
      </w:r>
    </w:p>
    <w:p w14:paraId="74C65B5D" w14:textId="77777777" w:rsidR="008E66E4" w:rsidRPr="008E66E4" w:rsidRDefault="008E66E4" w:rsidP="008E66E4"/>
    <w:p w14:paraId="273C551A" w14:textId="50998F6D" w:rsidR="00530DA7" w:rsidRDefault="00530DA7" w:rsidP="00530DA7"/>
    <w:p w14:paraId="2E201F4B" w14:textId="40933F64" w:rsidR="00530DA7" w:rsidRDefault="00530DA7" w:rsidP="00530DA7">
      <w:pPr>
        <w:pStyle w:val="Heading1"/>
      </w:pPr>
      <w:bookmarkStart w:id="4" w:name="_Toc85374497"/>
      <w:r>
        <w:lastRenderedPageBreak/>
        <w:t>Installation</w:t>
      </w:r>
      <w:bookmarkEnd w:id="4"/>
    </w:p>
    <w:p w14:paraId="1C57B579" w14:textId="53F4B561" w:rsidR="00564F91" w:rsidRDefault="00564F91" w:rsidP="00564F91">
      <w:pPr>
        <w:pStyle w:val="BodyTextVersion1"/>
      </w:pPr>
    </w:p>
    <w:p w14:paraId="6DDF1FE1" w14:textId="77777777" w:rsidR="000F4387" w:rsidRDefault="000F4387" w:rsidP="00564F91">
      <w:pPr>
        <w:pStyle w:val="BodyTextVersion1"/>
      </w:pPr>
    </w:p>
    <w:p w14:paraId="6BD99A07" w14:textId="77777777" w:rsidR="00564F91" w:rsidRDefault="00564F91" w:rsidP="00564F91">
      <w:pPr>
        <w:rPr>
          <w:rFonts w:ascii="Calibri" w:hAnsi="Calibri"/>
          <w:color w:val="112F36"/>
          <w:lang w:val="en-IE"/>
        </w:rPr>
      </w:pPr>
      <w:r w:rsidRPr="005D367C">
        <w:rPr>
          <w:rFonts w:ascii="Calibri" w:hAnsi="Calibri"/>
          <w:lang w:val="en-IE"/>
        </w:rPr>
        <w:br/>
      </w:r>
      <w:r w:rsidRPr="005D367C">
        <w:rPr>
          <w:rFonts w:ascii="Calibri" w:hAnsi="Calibri"/>
          <w:lang w:val="en-IE"/>
        </w:rPr>
        <w:br/>
      </w:r>
    </w:p>
    <w:p w14:paraId="15F6EBCB" w14:textId="77777777" w:rsidR="00564F91" w:rsidRDefault="00564F91" w:rsidP="00564F91">
      <w:pPr>
        <w:rPr>
          <w:rFonts w:ascii="Calibri" w:hAnsi="Calibri"/>
          <w:color w:val="112F36"/>
          <w:lang w:val="en-IE"/>
        </w:rPr>
      </w:pPr>
    </w:p>
    <w:p w14:paraId="3CC077EE" w14:textId="77777777" w:rsidR="00564F91" w:rsidRDefault="00564F91" w:rsidP="00564F91">
      <w:pPr>
        <w:rPr>
          <w:rFonts w:ascii="Calibri" w:hAnsi="Calibri"/>
          <w:color w:val="112F36"/>
          <w:lang w:val="en-IE"/>
        </w:rPr>
      </w:pPr>
    </w:p>
    <w:p w14:paraId="3EC5AD3E" w14:textId="77777777" w:rsidR="00564F91" w:rsidRDefault="00564F91" w:rsidP="00564F91">
      <w:pPr>
        <w:rPr>
          <w:rFonts w:ascii="Calibri" w:hAnsi="Calibri"/>
          <w:color w:val="112F36"/>
          <w:lang w:val="en-IE"/>
        </w:rPr>
      </w:pPr>
    </w:p>
    <w:p w14:paraId="4093FDD0" w14:textId="77777777" w:rsidR="00564F91" w:rsidRDefault="00564F91" w:rsidP="00564F91">
      <w:pPr>
        <w:rPr>
          <w:rFonts w:ascii="Calibri" w:hAnsi="Calibri"/>
          <w:color w:val="112F36"/>
          <w:lang w:val="en-IE"/>
        </w:rPr>
      </w:pPr>
    </w:p>
    <w:p w14:paraId="087CE9AF" w14:textId="77777777" w:rsidR="00564F91" w:rsidRDefault="00564F91" w:rsidP="00564F91">
      <w:pPr>
        <w:rPr>
          <w:rFonts w:ascii="Calibri" w:hAnsi="Calibri"/>
          <w:color w:val="112F36"/>
          <w:lang w:val="en-IE"/>
        </w:rPr>
      </w:pPr>
    </w:p>
    <w:p w14:paraId="3B1D9F3D" w14:textId="77777777" w:rsidR="00564F91" w:rsidRDefault="00564F91" w:rsidP="00564F91">
      <w:pPr>
        <w:rPr>
          <w:rFonts w:ascii="Calibri" w:hAnsi="Calibri"/>
          <w:color w:val="112F36"/>
          <w:lang w:val="en-IE"/>
        </w:rPr>
      </w:pPr>
    </w:p>
    <w:p w14:paraId="7A72B7A1" w14:textId="77777777" w:rsidR="00564F91" w:rsidRDefault="00564F91" w:rsidP="00564F91">
      <w:pPr>
        <w:rPr>
          <w:rFonts w:ascii="Calibri" w:hAnsi="Calibri"/>
          <w:color w:val="112F36"/>
          <w:lang w:val="en-IE"/>
        </w:rPr>
      </w:pPr>
    </w:p>
    <w:p w14:paraId="1DFB9ED7" w14:textId="77777777" w:rsidR="00564F91" w:rsidRDefault="00564F91" w:rsidP="00564F91">
      <w:pPr>
        <w:rPr>
          <w:rFonts w:ascii="Calibri" w:hAnsi="Calibri"/>
          <w:color w:val="112F36"/>
          <w:lang w:val="en-IE"/>
        </w:rPr>
      </w:pPr>
    </w:p>
    <w:p w14:paraId="5909619D" w14:textId="77777777" w:rsidR="00564F91" w:rsidRDefault="00564F91" w:rsidP="00564F91">
      <w:pPr>
        <w:rPr>
          <w:rFonts w:ascii="Calibri" w:hAnsi="Calibri"/>
          <w:color w:val="112F36"/>
          <w:lang w:val="en-IE"/>
        </w:rPr>
      </w:pPr>
    </w:p>
    <w:p w14:paraId="57F2B720" w14:textId="77777777" w:rsidR="00564F91" w:rsidRDefault="00564F91" w:rsidP="00564F91">
      <w:pPr>
        <w:rPr>
          <w:rFonts w:ascii="Calibri" w:hAnsi="Calibri"/>
          <w:color w:val="112F36"/>
          <w:lang w:val="en-IE"/>
        </w:rPr>
      </w:pPr>
    </w:p>
    <w:p w14:paraId="15682078" w14:textId="77777777" w:rsidR="00564F91" w:rsidRDefault="00564F91" w:rsidP="00564F91">
      <w:pPr>
        <w:rPr>
          <w:rFonts w:ascii="Calibri" w:hAnsi="Calibri"/>
          <w:color w:val="112F36"/>
          <w:lang w:val="en-IE"/>
        </w:rPr>
      </w:pPr>
    </w:p>
    <w:p w14:paraId="56B246E7" w14:textId="55B08C8D" w:rsidR="00564F91" w:rsidRDefault="004316DC" w:rsidP="00564F91">
      <w:pPr>
        <w:pStyle w:val="Heading1"/>
      </w:pPr>
      <w:bookmarkStart w:id="5" w:name="_Toc85374498"/>
      <w:r>
        <w:lastRenderedPageBreak/>
        <w:t>Using the FRamework</w:t>
      </w:r>
      <w:bookmarkEnd w:id="5"/>
    </w:p>
    <w:p w14:paraId="12E8B424" w14:textId="045391B0" w:rsidR="008E66E4" w:rsidRDefault="008E66E4" w:rsidP="008E66E4"/>
    <w:p w14:paraId="1508C0CA" w14:textId="338C66DC" w:rsidR="008E66E4" w:rsidRDefault="008E66E4" w:rsidP="008E66E4">
      <w:pPr>
        <w:pStyle w:val="Heading2"/>
      </w:pPr>
      <w:bookmarkStart w:id="6" w:name="_Toc85374499"/>
      <w:r>
        <w:t>BDD –</w:t>
      </w:r>
      <w:bookmarkEnd w:id="6"/>
      <w:r>
        <w:t xml:space="preserve"> </w:t>
      </w:r>
    </w:p>
    <w:p w14:paraId="150E3419" w14:textId="2C52E2E9" w:rsidR="008E66E4" w:rsidRDefault="008E66E4" w:rsidP="008E66E4"/>
    <w:p w14:paraId="02D7C816" w14:textId="1E2A9454" w:rsidR="008E66E4" w:rsidRDefault="00BE595A" w:rsidP="008E66E4">
      <w:r>
        <w:t xml:space="preserve">Behaviour Driven Development is an </w:t>
      </w:r>
    </w:p>
    <w:p w14:paraId="3A35FEA6" w14:textId="77777777" w:rsidR="000F4387" w:rsidRDefault="000F4387" w:rsidP="008E66E4"/>
    <w:p w14:paraId="238FA7B4" w14:textId="4E1EFBCC" w:rsidR="001756A7" w:rsidRDefault="001756A7" w:rsidP="001756A7">
      <w:pPr>
        <w:pStyle w:val="Heading3"/>
      </w:pPr>
      <w:r>
        <w:t>Guidelines</w:t>
      </w:r>
    </w:p>
    <w:p w14:paraId="15AE916F" w14:textId="37BEB1BE" w:rsidR="001756A7" w:rsidRDefault="001756A7" w:rsidP="001756A7">
      <w:pPr>
        <w:pStyle w:val="NormalHead3"/>
        <w:numPr>
          <w:ilvl w:val="0"/>
          <w:numId w:val="49"/>
        </w:numPr>
      </w:pPr>
      <w:r>
        <w:t xml:space="preserve">Feature files should have few scenarios, with most tools, multiple features can run in </w:t>
      </w:r>
      <w:proofErr w:type="gramStart"/>
      <w:r>
        <w:t>parallel</w:t>
      </w:r>
      <w:proofErr w:type="gramEnd"/>
      <w:r>
        <w:t xml:space="preserve"> but scenarios do not.</w:t>
      </w:r>
    </w:p>
    <w:p w14:paraId="3E0B8E5E" w14:textId="7923A20F" w:rsidR="001756A7" w:rsidRDefault="001756A7" w:rsidP="001756A7">
      <w:pPr>
        <w:pStyle w:val="NormalHead3"/>
        <w:numPr>
          <w:ilvl w:val="0"/>
          <w:numId w:val="49"/>
        </w:numPr>
      </w:pPr>
      <w:r>
        <w:t xml:space="preserve">A scenario should be a complete test, it should not depend on any other scenario.  </w:t>
      </w:r>
      <w:proofErr w:type="gramStart"/>
      <w:r>
        <w:t>Therefore</w:t>
      </w:r>
      <w:proofErr w:type="gramEnd"/>
      <w:r>
        <w:t xml:space="preserve"> if it is necessary to import data then that should be part of the GIVEN</w:t>
      </w:r>
    </w:p>
    <w:p w14:paraId="62495880" w14:textId="5E62E1C2" w:rsidR="001756A7" w:rsidRDefault="001756A7" w:rsidP="001756A7">
      <w:pPr>
        <w:pStyle w:val="NormalHead3"/>
        <w:numPr>
          <w:ilvl w:val="0"/>
          <w:numId w:val="49"/>
        </w:numPr>
      </w:pPr>
      <w:r>
        <w:t xml:space="preserve">A scenario should be granular and have only one test.  For </w:t>
      </w:r>
      <w:proofErr w:type="gramStart"/>
      <w:r>
        <w:t>example</w:t>
      </w:r>
      <w:proofErr w:type="gramEnd"/>
      <w:r>
        <w:t xml:space="preserve"> “WHEN I click on ‘Add to Basket’” should be the only action for a WHEN statement.  GIVEN should be used to perform what actions are required to reach that point.</w:t>
      </w:r>
    </w:p>
    <w:p w14:paraId="127BC38B" w14:textId="77777777" w:rsidR="001756A7" w:rsidRPr="001756A7" w:rsidRDefault="001756A7" w:rsidP="001756A7">
      <w:pPr>
        <w:pStyle w:val="NormalHead3"/>
        <w:numPr>
          <w:ilvl w:val="0"/>
          <w:numId w:val="49"/>
        </w:numPr>
      </w:pPr>
    </w:p>
    <w:p w14:paraId="0EDA1AEE" w14:textId="4476FE32" w:rsidR="008E66E4" w:rsidRDefault="008E66E4" w:rsidP="008E66E4"/>
    <w:p w14:paraId="2402A07A" w14:textId="13D339C5" w:rsidR="000F4387" w:rsidRDefault="000F4387" w:rsidP="008E66E4"/>
    <w:p w14:paraId="295BFF0D" w14:textId="1AAD97D8" w:rsidR="000F4387" w:rsidRDefault="000F4387" w:rsidP="008E66E4"/>
    <w:p w14:paraId="10A70B72" w14:textId="3CBE6DE4" w:rsidR="000F4387" w:rsidRDefault="000F4387">
      <w:pPr>
        <w:spacing w:after="200" w:line="276" w:lineRule="auto"/>
      </w:pPr>
      <w:r>
        <w:br w:type="page"/>
      </w:r>
    </w:p>
    <w:p w14:paraId="708A865D" w14:textId="18641E8D" w:rsidR="000F4387" w:rsidRPr="008E66E4" w:rsidRDefault="000F4387" w:rsidP="000F4387">
      <w:pPr>
        <w:pStyle w:val="Heading1"/>
      </w:pPr>
      <w:bookmarkStart w:id="7" w:name="_Toc85374500"/>
      <w:r>
        <w:lastRenderedPageBreak/>
        <w:t>Sample stuff from Template</w:t>
      </w:r>
      <w:bookmarkEnd w:id="7"/>
    </w:p>
    <w:p w14:paraId="1056E550" w14:textId="77777777" w:rsidR="00564F91" w:rsidRPr="004E1B4E" w:rsidRDefault="00564F91" w:rsidP="00564F91">
      <w:pPr>
        <w:pStyle w:val="Heading2"/>
      </w:pPr>
      <w:bookmarkStart w:id="8" w:name="_Toc78467449"/>
      <w:bookmarkStart w:id="9" w:name="_Toc78468079"/>
      <w:bookmarkStart w:id="10" w:name="_Toc78468431"/>
      <w:bookmarkStart w:id="11" w:name="_Toc79587106"/>
      <w:bookmarkStart w:id="12" w:name="_Toc79596746"/>
      <w:bookmarkStart w:id="13" w:name="_Toc80963302"/>
      <w:bookmarkStart w:id="14" w:name="_Toc82000731"/>
      <w:bookmarkStart w:id="15" w:name="_Toc85374501"/>
      <w:r w:rsidRPr="004E1B4E">
        <w:t>Pie Chart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70A7D5EC" w14:textId="77777777" w:rsidR="00564F91" w:rsidRDefault="00564F91" w:rsidP="00564F91">
      <w:pPr>
        <w:pStyle w:val="BodyTextVersion1"/>
      </w:pPr>
      <w:r w:rsidRPr="005E75CB">
        <w:rPr>
          <w:noProof/>
        </w:rPr>
        <w:drawing>
          <wp:inline distT="0" distB="0" distL="0" distR="0" wp14:anchorId="1E45EDF2" wp14:editId="7BC6193A">
            <wp:extent cx="5486400" cy="3200400"/>
            <wp:effectExtent l="0" t="0" r="0" b="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71C6B0D9" w14:textId="77777777" w:rsidR="00564F91" w:rsidRPr="008F3D9B" w:rsidRDefault="00564F91" w:rsidP="00564F91">
      <w:pPr>
        <w:pStyle w:val="FigNumber"/>
        <w:rPr>
          <w:lang w:eastAsia="en-IE"/>
        </w:rPr>
      </w:pPr>
      <w:bookmarkStart w:id="16" w:name="_Toc78468637"/>
      <w:bookmarkStart w:id="17" w:name="_Toc78470466"/>
      <w:r w:rsidRPr="008F3D9B">
        <w:t xml:space="preserve">Figure </w:t>
      </w:r>
      <w:fldSimple w:instr=" SEQ Figure \* ARABIC ">
        <w:r w:rsidRPr="008F3D9B">
          <w:rPr>
            <w:noProof/>
          </w:rPr>
          <w:t>1</w:t>
        </w:r>
        <w:bookmarkEnd w:id="16"/>
        <w:bookmarkEnd w:id="17"/>
      </w:fldSimple>
    </w:p>
    <w:p w14:paraId="6E7B673F" w14:textId="77777777" w:rsidR="00564F91" w:rsidRDefault="00564F91" w:rsidP="00564F91">
      <w:pPr>
        <w:rPr>
          <w:sz w:val="18"/>
          <w:szCs w:val="18"/>
          <w:lang w:eastAsia="en-IE"/>
        </w:rPr>
      </w:pPr>
    </w:p>
    <w:p w14:paraId="0F34C3D1" w14:textId="77777777" w:rsidR="00564F91" w:rsidRDefault="00564F91" w:rsidP="00564F91">
      <w:pPr>
        <w:rPr>
          <w:sz w:val="18"/>
          <w:szCs w:val="18"/>
          <w:lang w:eastAsia="en-IE"/>
        </w:rPr>
      </w:pPr>
    </w:p>
    <w:p w14:paraId="7648DA00" w14:textId="77777777" w:rsidR="00564F91" w:rsidRDefault="00564F91" w:rsidP="00564F91">
      <w:pPr>
        <w:rPr>
          <w:sz w:val="18"/>
          <w:szCs w:val="18"/>
          <w:lang w:eastAsia="en-IE"/>
        </w:rPr>
      </w:pPr>
    </w:p>
    <w:p w14:paraId="63E0313A" w14:textId="77777777" w:rsidR="00564F91" w:rsidRPr="004E1B4E" w:rsidRDefault="00564F91" w:rsidP="00564F91">
      <w:pPr>
        <w:pStyle w:val="Heading2"/>
      </w:pPr>
      <w:bookmarkStart w:id="18" w:name="_Toc78467450"/>
      <w:bookmarkStart w:id="19" w:name="_Toc78468080"/>
      <w:bookmarkStart w:id="20" w:name="_Toc78468432"/>
      <w:bookmarkStart w:id="21" w:name="_Toc79587107"/>
      <w:bookmarkStart w:id="22" w:name="_Toc79596747"/>
      <w:bookmarkStart w:id="23" w:name="_Toc80963303"/>
      <w:bookmarkStart w:id="24" w:name="_Toc82000732"/>
      <w:bookmarkStart w:id="25" w:name="_Toc85374502"/>
      <w:r w:rsidRPr="004E1B4E">
        <w:t>Bar Chart Title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2ACD6865" w14:textId="77777777" w:rsidR="00564F91" w:rsidRDefault="00564F91" w:rsidP="00564F91">
      <w:pPr>
        <w:keepNext/>
      </w:pPr>
      <w:r w:rsidRPr="00C504BC">
        <w:rPr>
          <w:rFonts w:cs="Arial"/>
          <w:noProof/>
          <w:lang w:eastAsia="en-GB"/>
        </w:rPr>
        <w:drawing>
          <wp:inline distT="0" distB="0" distL="0" distR="0" wp14:anchorId="79C2CEBC" wp14:editId="41820E7D">
            <wp:extent cx="5486400" cy="3200400"/>
            <wp:effectExtent l="0" t="0" r="0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252ABADE" w14:textId="77777777" w:rsidR="00564F91" w:rsidRPr="008F3D9B" w:rsidRDefault="00564F91" w:rsidP="00564F91">
      <w:pPr>
        <w:pStyle w:val="FigNumber"/>
        <w:rPr>
          <w:lang w:eastAsia="en-IE"/>
        </w:rPr>
      </w:pPr>
      <w:bookmarkStart w:id="26" w:name="_Toc78468638"/>
      <w:bookmarkStart w:id="27" w:name="_Toc78470467"/>
      <w:r w:rsidRPr="008F3D9B">
        <w:t xml:space="preserve">Figure </w:t>
      </w:r>
      <w:fldSimple w:instr=" SEQ Figure \* ARABIC ">
        <w:r w:rsidRPr="008F3D9B">
          <w:rPr>
            <w:noProof/>
          </w:rPr>
          <w:t>2</w:t>
        </w:r>
        <w:bookmarkEnd w:id="26"/>
        <w:bookmarkEnd w:id="27"/>
      </w:fldSimple>
    </w:p>
    <w:p w14:paraId="734F97C2" w14:textId="77777777" w:rsidR="00564F91" w:rsidRPr="00FB5162" w:rsidRDefault="00564F91" w:rsidP="00564F91">
      <w:pPr>
        <w:rPr>
          <w:sz w:val="18"/>
          <w:szCs w:val="18"/>
          <w:lang w:eastAsia="en-IE"/>
        </w:rPr>
      </w:pPr>
    </w:p>
    <w:p w14:paraId="4F7DE7C2" w14:textId="77777777" w:rsidR="00564F91" w:rsidRPr="00520889" w:rsidRDefault="00564F91" w:rsidP="00564F91">
      <w:pPr>
        <w:pStyle w:val="Heading2"/>
        <w:rPr>
          <w:lang w:eastAsia="en-IE"/>
        </w:rPr>
      </w:pPr>
      <w:bookmarkStart w:id="28" w:name="_Toc78467451"/>
      <w:bookmarkStart w:id="29" w:name="_Toc78468081"/>
      <w:bookmarkStart w:id="30" w:name="_Toc78468433"/>
      <w:bookmarkStart w:id="31" w:name="_Toc79587108"/>
      <w:r w:rsidRPr="00520889">
        <w:rPr>
          <w:lang w:eastAsia="en-IE"/>
        </w:rPr>
        <w:lastRenderedPageBreak/>
        <w:t xml:space="preserve"> </w:t>
      </w:r>
      <w:bookmarkStart w:id="32" w:name="_Toc79596748"/>
      <w:bookmarkStart w:id="33" w:name="_Toc80963304"/>
      <w:bookmarkStart w:id="34" w:name="_Toc82000733"/>
      <w:bookmarkStart w:id="35" w:name="_Toc85374503"/>
      <w:r w:rsidRPr="00520889">
        <w:rPr>
          <w:lang w:eastAsia="en-IE"/>
        </w:rPr>
        <w:t>Smart Art Graphic 1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2C30E81A" w14:textId="77777777" w:rsidR="00564F91" w:rsidRPr="00FB5162" w:rsidRDefault="00564F91" w:rsidP="00564F91">
      <w:pPr>
        <w:rPr>
          <w:lang w:eastAsia="en-IE"/>
        </w:rPr>
      </w:pPr>
    </w:p>
    <w:p w14:paraId="6B44F320" w14:textId="77777777" w:rsidR="00564F91" w:rsidRDefault="00564F91" w:rsidP="00564F91">
      <w:pPr>
        <w:keepNext/>
      </w:pPr>
      <w:r w:rsidRPr="00C504BC">
        <w:rPr>
          <w:rFonts w:cs="Arial"/>
          <w:noProof/>
          <w:lang w:eastAsia="en-GB"/>
        </w:rPr>
        <w:drawing>
          <wp:inline distT="0" distB="0" distL="0" distR="0" wp14:anchorId="3572A58E" wp14:editId="0A4611C1">
            <wp:extent cx="5486400" cy="3200400"/>
            <wp:effectExtent l="0" t="38100" r="0" b="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4F300FFB" w14:textId="77777777" w:rsidR="00564F91" w:rsidRPr="008F3D9B" w:rsidRDefault="00564F91" w:rsidP="00564F91">
      <w:pPr>
        <w:pStyle w:val="FigNumber"/>
        <w:rPr>
          <w:lang w:eastAsia="en-IE"/>
        </w:rPr>
      </w:pPr>
      <w:bookmarkStart w:id="36" w:name="_Toc78468639"/>
      <w:bookmarkStart w:id="37" w:name="_Toc78470468"/>
      <w:r w:rsidRPr="008F3D9B">
        <w:t xml:space="preserve">Figure </w:t>
      </w:r>
      <w:fldSimple w:instr=" SEQ Figure \* ARABIC ">
        <w:r w:rsidRPr="008F3D9B">
          <w:rPr>
            <w:noProof/>
          </w:rPr>
          <w:t>3</w:t>
        </w:r>
        <w:bookmarkEnd w:id="36"/>
        <w:bookmarkEnd w:id="37"/>
      </w:fldSimple>
    </w:p>
    <w:p w14:paraId="01E1E5AE" w14:textId="77777777" w:rsidR="00564F91" w:rsidRDefault="00564F91" w:rsidP="00564F91">
      <w:pPr>
        <w:rPr>
          <w:sz w:val="18"/>
          <w:szCs w:val="18"/>
          <w:lang w:eastAsia="en-IE"/>
        </w:rPr>
      </w:pPr>
    </w:p>
    <w:p w14:paraId="5235015A" w14:textId="77777777" w:rsidR="00564F91" w:rsidRDefault="00564F91" w:rsidP="00564F91">
      <w:pPr>
        <w:rPr>
          <w:sz w:val="18"/>
          <w:szCs w:val="18"/>
          <w:lang w:eastAsia="en-IE"/>
        </w:rPr>
      </w:pPr>
    </w:p>
    <w:p w14:paraId="5681BBED" w14:textId="77777777" w:rsidR="00564F91" w:rsidRPr="00520889" w:rsidRDefault="00564F91" w:rsidP="00564F91">
      <w:pPr>
        <w:pStyle w:val="Heading2"/>
        <w:rPr>
          <w:lang w:eastAsia="en-IE"/>
        </w:rPr>
      </w:pPr>
      <w:bookmarkStart w:id="38" w:name="_Toc78467452"/>
      <w:bookmarkStart w:id="39" w:name="_Toc78468082"/>
      <w:bookmarkStart w:id="40" w:name="_Toc78468434"/>
      <w:bookmarkStart w:id="41" w:name="_Toc79587109"/>
      <w:r w:rsidRPr="00520889">
        <w:rPr>
          <w:lang w:eastAsia="en-IE"/>
        </w:rPr>
        <w:t xml:space="preserve"> </w:t>
      </w:r>
      <w:bookmarkStart w:id="42" w:name="_Toc79596749"/>
      <w:bookmarkStart w:id="43" w:name="_Toc80963305"/>
      <w:bookmarkStart w:id="44" w:name="_Toc82000734"/>
      <w:bookmarkStart w:id="45" w:name="_Toc85374504"/>
      <w:r w:rsidRPr="00520889">
        <w:rPr>
          <w:lang w:eastAsia="en-IE"/>
        </w:rPr>
        <w:t>Smart Art Graphic 2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4A1368F6" w14:textId="77777777" w:rsidR="00564F91" w:rsidRDefault="00564F91" w:rsidP="00564F91">
      <w:pPr>
        <w:keepNext/>
      </w:pPr>
      <w:r w:rsidRPr="00C504BC">
        <w:rPr>
          <w:rFonts w:cs="Arial"/>
          <w:noProof/>
          <w:lang w:eastAsia="en-GB"/>
        </w:rPr>
        <w:drawing>
          <wp:inline distT="0" distB="0" distL="0" distR="0" wp14:anchorId="3D23D26F" wp14:editId="224CC471">
            <wp:extent cx="5486400" cy="3200400"/>
            <wp:effectExtent l="38100" t="0" r="57150" b="0"/>
            <wp:docPr id="37" name="Diagram 3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65AE747D" w14:textId="77777777" w:rsidR="00564F91" w:rsidRPr="008F3D9B" w:rsidRDefault="00564F91" w:rsidP="00564F91">
      <w:pPr>
        <w:pStyle w:val="FigNumber"/>
        <w:rPr>
          <w:sz w:val="24"/>
          <w:szCs w:val="24"/>
          <w:lang w:eastAsia="en-IE"/>
        </w:rPr>
      </w:pPr>
      <w:bookmarkStart w:id="46" w:name="_Toc78468640"/>
      <w:bookmarkStart w:id="47" w:name="_Toc78470469"/>
      <w:r w:rsidRPr="008F3D9B">
        <w:t xml:space="preserve">Figure </w:t>
      </w:r>
      <w:fldSimple w:instr=" SEQ Figure \* ARABIC ">
        <w:r w:rsidRPr="008F3D9B">
          <w:rPr>
            <w:noProof/>
          </w:rPr>
          <w:t>4</w:t>
        </w:r>
        <w:bookmarkEnd w:id="46"/>
        <w:bookmarkEnd w:id="47"/>
      </w:fldSimple>
    </w:p>
    <w:p w14:paraId="57F6681F" w14:textId="77777777" w:rsidR="00564F91" w:rsidRDefault="00564F91" w:rsidP="00564F91">
      <w:pPr>
        <w:keepNext/>
      </w:pPr>
      <w:r w:rsidRPr="00C504BC">
        <w:rPr>
          <w:rFonts w:cs="Arial"/>
          <w:noProof/>
          <w:lang w:eastAsia="en-GB"/>
        </w:rPr>
        <w:lastRenderedPageBreak/>
        <w:drawing>
          <wp:inline distT="0" distB="0" distL="0" distR="0" wp14:anchorId="7618EDE7" wp14:editId="356BA25E">
            <wp:extent cx="5486400" cy="3200400"/>
            <wp:effectExtent l="0" t="0" r="0" b="19050"/>
            <wp:docPr id="11" name="Diagra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14:paraId="230552CB" w14:textId="77777777" w:rsidR="00564F91" w:rsidRPr="008F3D9B" w:rsidRDefault="00564F91" w:rsidP="00564F91">
      <w:pPr>
        <w:pStyle w:val="FigNumber"/>
        <w:rPr>
          <w:sz w:val="24"/>
          <w:szCs w:val="24"/>
          <w:lang w:eastAsia="en-IE"/>
        </w:rPr>
      </w:pPr>
      <w:bookmarkStart w:id="48" w:name="_Toc78468641"/>
      <w:bookmarkStart w:id="49" w:name="_Toc78470470"/>
      <w:r w:rsidRPr="008F3D9B">
        <w:t xml:space="preserve">Figure </w:t>
      </w:r>
      <w:fldSimple w:instr=" SEQ Figure \* ARABIC ">
        <w:r w:rsidRPr="008F3D9B">
          <w:rPr>
            <w:noProof/>
          </w:rPr>
          <w:t>5</w:t>
        </w:r>
        <w:bookmarkEnd w:id="48"/>
        <w:bookmarkEnd w:id="49"/>
      </w:fldSimple>
    </w:p>
    <w:p w14:paraId="49CDEC09" w14:textId="327898AF" w:rsidR="00C600B2" w:rsidRDefault="00C600B2" w:rsidP="00C600B2">
      <w:pPr>
        <w:rPr>
          <w:color w:val="4F4F4F" w:themeColor="text1"/>
          <w:szCs w:val="22"/>
          <w:lang w:val="en-US"/>
        </w:rPr>
      </w:pPr>
    </w:p>
    <w:p w14:paraId="57865201" w14:textId="4E5CD15F" w:rsidR="003745A3" w:rsidRDefault="003745A3" w:rsidP="00C600B2">
      <w:pPr>
        <w:rPr>
          <w:color w:val="4F4F4F" w:themeColor="text1"/>
          <w:szCs w:val="22"/>
          <w:lang w:val="en-US"/>
        </w:rPr>
      </w:pPr>
    </w:p>
    <w:p w14:paraId="59D90E84" w14:textId="770EB218" w:rsidR="00B80E4C" w:rsidRDefault="00B80E4C" w:rsidP="00C600B2">
      <w:pPr>
        <w:rPr>
          <w:color w:val="4F4F4F" w:themeColor="text1"/>
          <w:szCs w:val="22"/>
          <w:lang w:val="en-US"/>
        </w:rPr>
      </w:pPr>
    </w:p>
    <w:p w14:paraId="09D34240" w14:textId="08A14AB9" w:rsidR="00B80E4C" w:rsidRDefault="00B80E4C" w:rsidP="00C600B2">
      <w:pPr>
        <w:rPr>
          <w:color w:val="4F4F4F" w:themeColor="text1"/>
          <w:szCs w:val="22"/>
          <w:lang w:val="en-US"/>
        </w:rPr>
      </w:pPr>
    </w:p>
    <w:p w14:paraId="2EBC5AE6" w14:textId="0AF7EC2B" w:rsidR="00B80E4C" w:rsidRDefault="00B80E4C" w:rsidP="00C600B2">
      <w:pPr>
        <w:rPr>
          <w:color w:val="4F4F4F" w:themeColor="text1"/>
          <w:szCs w:val="22"/>
          <w:lang w:val="en-US"/>
        </w:rPr>
      </w:pPr>
    </w:p>
    <w:p w14:paraId="642BF374" w14:textId="05278E13" w:rsidR="00B80E4C" w:rsidRDefault="00B80E4C" w:rsidP="00C600B2">
      <w:pPr>
        <w:rPr>
          <w:color w:val="4F4F4F" w:themeColor="text1"/>
          <w:szCs w:val="22"/>
          <w:lang w:val="en-US"/>
        </w:rPr>
      </w:pPr>
    </w:p>
    <w:p w14:paraId="598215B7" w14:textId="6E87EAC4" w:rsidR="00B80E4C" w:rsidRDefault="00B80E4C" w:rsidP="00C600B2">
      <w:pPr>
        <w:rPr>
          <w:color w:val="4F4F4F" w:themeColor="text1"/>
          <w:szCs w:val="22"/>
          <w:lang w:val="en-US"/>
        </w:rPr>
      </w:pPr>
    </w:p>
    <w:p w14:paraId="6F464082" w14:textId="7525BD39" w:rsidR="00B80E4C" w:rsidRDefault="00B80E4C" w:rsidP="00C600B2">
      <w:pPr>
        <w:rPr>
          <w:color w:val="4F4F4F" w:themeColor="text1"/>
          <w:szCs w:val="22"/>
          <w:lang w:val="en-US"/>
        </w:rPr>
      </w:pPr>
    </w:p>
    <w:p w14:paraId="43D9399B" w14:textId="7F83B98F" w:rsidR="00B80E4C" w:rsidRDefault="00B80E4C" w:rsidP="00C600B2">
      <w:pPr>
        <w:rPr>
          <w:color w:val="4F4F4F" w:themeColor="text1"/>
          <w:szCs w:val="22"/>
          <w:lang w:val="en-US"/>
        </w:rPr>
      </w:pPr>
    </w:p>
    <w:p w14:paraId="7B72A35F" w14:textId="77F28099" w:rsidR="00B80E4C" w:rsidRDefault="00B80E4C" w:rsidP="00C600B2">
      <w:pPr>
        <w:rPr>
          <w:color w:val="4F4F4F" w:themeColor="text1"/>
          <w:szCs w:val="22"/>
          <w:lang w:val="en-US"/>
        </w:rPr>
      </w:pPr>
    </w:p>
    <w:p w14:paraId="2D3C6EFC" w14:textId="027A87B3" w:rsidR="00B80E4C" w:rsidRDefault="00B80E4C" w:rsidP="00C600B2">
      <w:pPr>
        <w:rPr>
          <w:color w:val="4F4F4F" w:themeColor="text1"/>
          <w:szCs w:val="22"/>
          <w:lang w:val="en-US"/>
        </w:rPr>
      </w:pPr>
    </w:p>
    <w:p w14:paraId="31B4A2D0" w14:textId="77777777" w:rsidR="00B80E4C" w:rsidRDefault="00B80E4C" w:rsidP="00C600B2">
      <w:pPr>
        <w:rPr>
          <w:color w:val="4F4F4F" w:themeColor="text1"/>
          <w:szCs w:val="22"/>
          <w:lang w:val="en-US"/>
        </w:rPr>
      </w:pPr>
    </w:p>
    <w:p w14:paraId="76D98EB5" w14:textId="13449DE8" w:rsidR="003745A3" w:rsidRDefault="003745A3" w:rsidP="00C600B2">
      <w:pPr>
        <w:rPr>
          <w:color w:val="4F4F4F" w:themeColor="text1"/>
          <w:szCs w:val="22"/>
          <w:lang w:val="en-US"/>
        </w:rPr>
      </w:pPr>
    </w:p>
    <w:p w14:paraId="374480A3" w14:textId="48D8B4B9" w:rsidR="00C33959" w:rsidRDefault="00C33959" w:rsidP="009532D6">
      <w:pPr>
        <w:rPr>
          <w:highlight w:val="yellow"/>
        </w:rPr>
      </w:pPr>
    </w:p>
    <w:p w14:paraId="74EE1277" w14:textId="7117690E" w:rsidR="00C33959" w:rsidRDefault="00C33959" w:rsidP="009532D6">
      <w:pPr>
        <w:rPr>
          <w:highlight w:val="yellow"/>
        </w:rPr>
      </w:pPr>
    </w:p>
    <w:p w14:paraId="083381F0" w14:textId="2B9F72B2" w:rsidR="00C33959" w:rsidRDefault="00C33959" w:rsidP="009532D6">
      <w:pPr>
        <w:rPr>
          <w:highlight w:val="yellow"/>
        </w:rPr>
      </w:pPr>
    </w:p>
    <w:p w14:paraId="6BDCC97F" w14:textId="5BE78023" w:rsidR="00C33959" w:rsidRDefault="00C33959" w:rsidP="009532D6">
      <w:pPr>
        <w:rPr>
          <w:highlight w:val="yellow"/>
        </w:rPr>
      </w:pPr>
    </w:p>
    <w:p w14:paraId="31191074" w14:textId="5F9C453C" w:rsidR="00527A23" w:rsidRPr="00512C90" w:rsidRDefault="00CA62FE" w:rsidP="00512C90">
      <w:pPr>
        <w:rPr>
          <w:highlight w:val="yellow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186A7B8D" wp14:editId="62A838CC">
            <wp:simplePos x="0" y="0"/>
            <wp:positionH relativeFrom="margin">
              <wp:posOffset>1341120</wp:posOffset>
            </wp:positionH>
            <wp:positionV relativeFrom="paragraph">
              <wp:posOffset>2501265</wp:posOffset>
            </wp:positionV>
            <wp:extent cx="2952750" cy="808990"/>
            <wp:effectExtent l="0" t="0" r="0" b="0"/>
            <wp:wrapThrough wrapText="bothSides">
              <wp:wrapPolygon edited="0">
                <wp:start x="2926" y="0"/>
                <wp:lineTo x="418" y="16276"/>
                <wp:lineTo x="0" y="19837"/>
                <wp:lineTo x="0" y="20854"/>
                <wp:lineTo x="7107" y="20854"/>
                <wp:lineTo x="6271" y="16276"/>
                <wp:lineTo x="21461" y="14750"/>
                <wp:lineTo x="21461" y="6104"/>
                <wp:lineTo x="3763" y="0"/>
                <wp:lineTo x="2926" y="0"/>
              </wp:wrapPolygon>
            </wp:wrapThrough>
            <wp:docPr id="1" name="Picture 1" descr="A black and white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and white logo&#10;&#10;Description automatically generated with low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6ADF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7BED2B1" wp14:editId="6C7514B4">
                <wp:simplePos x="0" y="0"/>
                <wp:positionH relativeFrom="margin">
                  <wp:posOffset>1402307</wp:posOffset>
                </wp:positionH>
                <wp:positionV relativeFrom="paragraph">
                  <wp:posOffset>3604260</wp:posOffset>
                </wp:positionV>
                <wp:extent cx="2838450" cy="147193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147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606413" w14:textId="72CA00A3" w:rsidR="00346ADF" w:rsidRPr="008A6E35" w:rsidRDefault="00346ADF" w:rsidP="00346AD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  <w:t>Thank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ED2B1" id="Text Box 46" o:spid="_x0000_s1027" type="#_x0000_t202" style="position:absolute;margin-left:110.4pt;margin-top:283.8pt;width:223.5pt;height:115.9pt;z-index:2516582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" filled="f" stroked="f" strokeweight=".5pt">
                <v:textbox>
                  <w:txbxContent>
                    <w:p w14:paraId="06606413" w14:textId="72CA00A3" w:rsidR="00346ADF" w:rsidRPr="008A6E35" w:rsidRDefault="00346ADF" w:rsidP="00346ADF">
                      <w:pPr>
                        <w:jc w:val="center"/>
                        <w:rPr>
                          <w:rFonts w:ascii="Roboto" w:hAnsi="Roboto"/>
                          <w:b/>
                          <w:color w:val="FFFFFF" w:themeColor="background1"/>
                          <w:sz w:val="64"/>
                          <w:szCs w:val="64"/>
                        </w:rPr>
                      </w:pPr>
                      <w:r>
                        <w:rPr>
                          <w:rFonts w:ascii="Roboto" w:hAnsi="Roboto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  <w:t>Thank you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3075" w:rsidRPr="00346ADF">
        <w:rPr>
          <w:noProof/>
        </w:rPr>
        <w:drawing>
          <wp:anchor distT="0" distB="0" distL="114300" distR="114300" simplePos="0" relativeHeight="251658240" behindDoc="0" locked="0" layoutInCell="1" allowOverlap="1" wp14:anchorId="2FA9C5E4" wp14:editId="72F720BC">
            <wp:simplePos x="0" y="0"/>
            <wp:positionH relativeFrom="margin">
              <wp:posOffset>-1357631</wp:posOffset>
            </wp:positionH>
            <wp:positionV relativeFrom="paragraph">
              <wp:posOffset>-923925</wp:posOffset>
            </wp:positionV>
            <wp:extent cx="8029575" cy="10699998"/>
            <wp:effectExtent l="0" t="0" r="0" b="6350"/>
            <wp:wrapNone/>
            <wp:docPr id="208" name="Picture 208" descr="Shap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Shap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0133" cy="10700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91C" w:rsidRPr="00346ADF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25920C3" wp14:editId="0DAFD113">
                <wp:simplePos x="0" y="0"/>
                <wp:positionH relativeFrom="column">
                  <wp:posOffset>2697480</wp:posOffset>
                </wp:positionH>
                <wp:positionV relativeFrom="paragraph">
                  <wp:posOffset>7943215</wp:posOffset>
                </wp:positionV>
                <wp:extent cx="3360420" cy="1320800"/>
                <wp:effectExtent l="0" t="0" r="0" b="0"/>
                <wp:wrapNone/>
                <wp:docPr id="12" name="TextBox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3D71946D-2CCC-4C37-BE65-A5E07E64124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0420" cy="13208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A929754" w14:textId="06E12A06" w:rsidR="00346ADF" w:rsidRPr="00F3191C" w:rsidRDefault="00F3191C" w:rsidP="00F3191C">
                            <w:pPr>
                              <w:jc w:val="right"/>
                              <w:rPr>
                                <w:rFonts w:ascii="Roboto" w:eastAsia="Roboto Light" w:hAnsi="Roboto" w:cs="Roboto Light"/>
                                <w:b/>
                                <w:bCs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F3191C">
                              <w:rPr>
                                <w:rFonts w:ascii="Roboto" w:eastAsia="Roboto Light" w:hAnsi="Roboto" w:cs="Roboto Light"/>
                                <w:b/>
                                <w:bCs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Contact:</w:t>
                            </w:r>
                          </w:p>
                          <w:p w14:paraId="44C44669" w14:textId="4AEC847B" w:rsidR="00346ADF" w:rsidRPr="00F3191C" w:rsidRDefault="00346ADF" w:rsidP="00F3191C">
                            <w:pPr>
                              <w:jc w:val="right"/>
                              <w:rPr>
                                <w:rFonts w:ascii="Roboto Light" w:eastAsia="Roboto Light" w:hAnsi="Roboto Light" w:cs="Roboto Light"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lang w:val="cs-CZ"/>
                              </w:rPr>
                            </w:pPr>
                            <w:r w:rsidRPr="00F3191C">
                              <w:rPr>
                                <w:rFonts w:ascii="Roboto Light" w:eastAsia="Roboto Light" w:hAnsi="Roboto Light" w:cs="Roboto Light"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lang w:val="cs-CZ"/>
                              </w:rPr>
                              <w:t xml:space="preserve">w:  </w:t>
                            </w:r>
                            <w:hyperlink r:id="rId37" w:history="1">
                              <w:r w:rsidRPr="00E731FB">
                                <w:rPr>
                                  <w:rStyle w:val="Hyperlink"/>
                                  <w:rFonts w:ascii="Roboto Light" w:eastAsia="Roboto Light" w:hAnsi="Roboto Light" w:cs="Roboto Light"/>
                                  <w:color w:val="FFFFFF" w:themeColor="background1"/>
                                  <w:kern w:val="24"/>
                                  <w:sz w:val="40"/>
                                  <w:szCs w:val="40"/>
                                  <w:lang w:val="cs-CZ"/>
                                </w:rPr>
                                <w:t>version1.com</w:t>
                              </w:r>
                            </w:hyperlink>
                            <w:r w:rsidR="00F3191C">
                              <w:rPr>
                                <w:rFonts w:ascii="Roboto Light" w:eastAsia="Roboto Light" w:hAnsi="Roboto Light" w:cs="Roboto Light"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lang w:val="cs-CZ"/>
                              </w:rPr>
                              <w:t xml:space="preserve"> </w:t>
                            </w:r>
                          </w:p>
                          <w:p w14:paraId="38CDFC44" w14:textId="0A245206" w:rsidR="00346ADF" w:rsidRPr="00F3191C" w:rsidRDefault="00346ADF" w:rsidP="00F3191C">
                            <w:pPr>
                              <w:jc w:val="right"/>
                              <w:rPr>
                                <w:rFonts w:ascii="Roboto Light" w:eastAsia="Roboto Light" w:hAnsi="Roboto Light" w:cs="Roboto Light"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lang w:val="cs-CZ"/>
                              </w:rPr>
                            </w:pPr>
                            <w:r w:rsidRPr="00F3191C">
                              <w:rPr>
                                <w:rFonts w:ascii="Roboto Light" w:eastAsia="Roboto Light" w:hAnsi="Roboto Light" w:cs="Roboto Light"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lang w:val="cs-CZ"/>
                              </w:rPr>
                              <w:t xml:space="preserve">e:  </w:t>
                            </w:r>
                            <w:hyperlink r:id="rId38" w:history="1">
                              <w:r w:rsidR="00E731FB" w:rsidRPr="00E731FB">
                                <w:rPr>
                                  <w:rStyle w:val="Hyperlink"/>
                                  <w:rFonts w:ascii="Roboto Light" w:eastAsia="Roboto Light" w:hAnsi="Roboto Light" w:cs="Roboto Light"/>
                                  <w:color w:val="FFFFFF" w:themeColor="background1"/>
                                  <w:kern w:val="24"/>
                                  <w:sz w:val="40"/>
                                  <w:szCs w:val="40"/>
                                  <w:lang w:val="cs-CZ"/>
                                </w:rPr>
                                <w:t>info@version1.com</w:t>
                              </w:r>
                            </w:hyperlink>
                            <w:r w:rsidR="00E731FB" w:rsidRPr="00E731FB">
                              <w:rPr>
                                <w:rFonts w:ascii="Roboto Light" w:eastAsia="Roboto Light" w:hAnsi="Roboto Light" w:cs="Roboto Light"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lang w:val="cs-C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920C3" id="TextBox 11" o:spid="_x0000_s1028" type="#_x0000_t202" style="position:absolute;margin-left:212.4pt;margin-top:625.45pt;width:264.6pt;height:104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" filled="f" stroked="f">
                <v:textbox>
                  <w:txbxContent>
                    <w:p w14:paraId="5A929754" w14:textId="06E12A06" w:rsidR="00346ADF" w:rsidRPr="00F3191C" w:rsidRDefault="00F3191C" w:rsidP="00F3191C">
                      <w:pPr>
                        <w:jc w:val="right"/>
                        <w:rPr>
                          <w:rFonts w:ascii="Roboto" w:eastAsia="Roboto Light" w:hAnsi="Roboto" w:cs="Roboto Light"/>
                          <w:b/>
                          <w:bCs/>
                          <w:color w:val="FFFFFF" w:themeColor="background1"/>
                          <w:kern w:val="24"/>
                          <w:sz w:val="40"/>
                          <w:szCs w:val="40"/>
                          <w:lang w:val="en-US"/>
                        </w:rPr>
                      </w:pPr>
                      <w:r w:rsidRPr="00F3191C">
                        <w:rPr>
                          <w:rFonts w:ascii="Roboto" w:eastAsia="Roboto Light" w:hAnsi="Roboto" w:cs="Roboto Light"/>
                          <w:b/>
                          <w:bCs/>
                          <w:color w:val="FFFFFF" w:themeColor="background1"/>
                          <w:kern w:val="24"/>
                          <w:sz w:val="40"/>
                          <w:szCs w:val="40"/>
                          <w:lang w:val="en-US"/>
                        </w:rPr>
                        <w:t>Contact:</w:t>
                      </w:r>
                    </w:p>
                    <w:p w14:paraId="44C44669" w14:textId="4AEC847B" w:rsidR="00346ADF" w:rsidRPr="00F3191C" w:rsidRDefault="00346ADF" w:rsidP="00F3191C">
                      <w:pPr>
                        <w:jc w:val="right"/>
                        <w:rPr>
                          <w:rFonts w:ascii="Roboto Light" w:eastAsia="Roboto Light" w:hAnsi="Roboto Light" w:cs="Roboto Light"/>
                          <w:color w:val="FFFFFF" w:themeColor="background1"/>
                          <w:kern w:val="24"/>
                          <w:sz w:val="40"/>
                          <w:szCs w:val="40"/>
                          <w:lang w:val="cs-CZ"/>
                        </w:rPr>
                      </w:pPr>
                      <w:r w:rsidRPr="00F3191C">
                        <w:rPr>
                          <w:rFonts w:ascii="Roboto Light" w:eastAsia="Roboto Light" w:hAnsi="Roboto Light" w:cs="Roboto Light"/>
                          <w:color w:val="FFFFFF" w:themeColor="background1"/>
                          <w:kern w:val="24"/>
                          <w:sz w:val="40"/>
                          <w:szCs w:val="40"/>
                          <w:lang w:val="cs-CZ"/>
                        </w:rPr>
                        <w:t xml:space="preserve">w:  </w:t>
                      </w:r>
                      <w:hyperlink r:id="rId39" w:history="1">
                        <w:r w:rsidRPr="00E731FB">
                          <w:rPr>
                            <w:rStyle w:val="Hyperlink"/>
                            <w:rFonts w:ascii="Roboto Light" w:eastAsia="Roboto Light" w:hAnsi="Roboto Light" w:cs="Roboto Light"/>
                            <w:color w:val="FFFFFF" w:themeColor="background1"/>
                            <w:kern w:val="24"/>
                            <w:sz w:val="40"/>
                            <w:szCs w:val="40"/>
                            <w:lang w:val="cs-CZ"/>
                          </w:rPr>
                          <w:t>version1.com</w:t>
                        </w:r>
                      </w:hyperlink>
                      <w:r w:rsidR="00F3191C">
                        <w:rPr>
                          <w:rFonts w:ascii="Roboto Light" w:eastAsia="Roboto Light" w:hAnsi="Roboto Light" w:cs="Roboto Light"/>
                          <w:color w:val="FFFFFF" w:themeColor="background1"/>
                          <w:kern w:val="24"/>
                          <w:sz w:val="40"/>
                          <w:szCs w:val="40"/>
                          <w:lang w:val="cs-CZ"/>
                        </w:rPr>
                        <w:t xml:space="preserve"> </w:t>
                      </w:r>
                    </w:p>
                    <w:p w14:paraId="38CDFC44" w14:textId="0A245206" w:rsidR="00346ADF" w:rsidRPr="00F3191C" w:rsidRDefault="00346ADF" w:rsidP="00F3191C">
                      <w:pPr>
                        <w:jc w:val="right"/>
                        <w:rPr>
                          <w:rFonts w:ascii="Roboto Light" w:eastAsia="Roboto Light" w:hAnsi="Roboto Light" w:cs="Roboto Light"/>
                          <w:color w:val="FFFFFF" w:themeColor="background1"/>
                          <w:kern w:val="24"/>
                          <w:sz w:val="40"/>
                          <w:szCs w:val="40"/>
                          <w:lang w:val="cs-CZ"/>
                        </w:rPr>
                      </w:pPr>
                      <w:r w:rsidRPr="00F3191C">
                        <w:rPr>
                          <w:rFonts w:ascii="Roboto Light" w:eastAsia="Roboto Light" w:hAnsi="Roboto Light" w:cs="Roboto Light"/>
                          <w:color w:val="FFFFFF" w:themeColor="background1"/>
                          <w:kern w:val="24"/>
                          <w:sz w:val="40"/>
                          <w:szCs w:val="40"/>
                          <w:lang w:val="cs-CZ"/>
                        </w:rPr>
                        <w:t xml:space="preserve">e:  </w:t>
                      </w:r>
                      <w:hyperlink r:id="rId40" w:history="1">
                        <w:r w:rsidR="00E731FB" w:rsidRPr="00E731FB">
                          <w:rPr>
                            <w:rStyle w:val="Hyperlink"/>
                            <w:rFonts w:ascii="Roboto Light" w:eastAsia="Roboto Light" w:hAnsi="Roboto Light" w:cs="Roboto Light"/>
                            <w:color w:val="FFFFFF" w:themeColor="background1"/>
                            <w:kern w:val="24"/>
                            <w:sz w:val="40"/>
                            <w:szCs w:val="40"/>
                            <w:lang w:val="cs-CZ"/>
                          </w:rPr>
                          <w:t>info@version1.com</w:t>
                        </w:r>
                      </w:hyperlink>
                      <w:r w:rsidR="00E731FB" w:rsidRPr="00E731FB">
                        <w:rPr>
                          <w:rFonts w:ascii="Roboto Light" w:eastAsia="Roboto Light" w:hAnsi="Roboto Light" w:cs="Roboto Light"/>
                          <w:color w:val="FFFFFF" w:themeColor="background1"/>
                          <w:kern w:val="24"/>
                          <w:sz w:val="40"/>
                          <w:szCs w:val="40"/>
                          <w:lang w:val="cs-CZ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9226C">
        <w:rPr>
          <w:noProof/>
        </w:rPr>
        <w:drawing>
          <wp:anchor distT="0" distB="0" distL="114300" distR="114300" simplePos="0" relativeHeight="251658244" behindDoc="1" locked="0" layoutInCell="1" allowOverlap="1" wp14:anchorId="54F5DF23" wp14:editId="2CF47449">
            <wp:simplePos x="0" y="0"/>
            <wp:positionH relativeFrom="column">
              <wp:posOffset>-4209975</wp:posOffset>
            </wp:positionH>
            <wp:positionV relativeFrom="paragraph">
              <wp:posOffset>-1009650</wp:posOffset>
            </wp:positionV>
            <wp:extent cx="15174934" cy="10781731"/>
            <wp:effectExtent l="0" t="0" r="8255" b="635"/>
            <wp:wrapNone/>
            <wp:docPr id="56" name="Picture 56" descr="A picture containing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person, indoo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4934" cy="10781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27A23" w:rsidRPr="00512C90" w:rsidSect="00C33075">
      <w:headerReference w:type="even" r:id="rId42"/>
      <w:headerReference w:type="default" r:id="rId43"/>
      <w:footerReference w:type="default" r:id="rId44"/>
      <w:headerReference w:type="first" r:id="rId45"/>
      <w:pgSz w:w="11907" w:h="16840"/>
      <w:pgMar w:top="1440" w:right="1418" w:bottom="1440" w:left="1418" w:header="624" w:footer="397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D8106" w14:textId="77777777" w:rsidR="00A422B9" w:rsidRDefault="00A422B9" w:rsidP="00F31842">
      <w:r>
        <w:separator/>
      </w:r>
    </w:p>
  </w:endnote>
  <w:endnote w:type="continuationSeparator" w:id="0">
    <w:p w14:paraId="76D5246D" w14:textId="77777777" w:rsidR="00A422B9" w:rsidRDefault="00A422B9" w:rsidP="00F31842">
      <w:r>
        <w:continuationSeparator/>
      </w:r>
    </w:p>
  </w:endnote>
  <w:endnote w:type="continuationNotice" w:id="1">
    <w:p w14:paraId="54DD2987" w14:textId="77777777" w:rsidR="00A422B9" w:rsidRDefault="00A422B9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Light">
    <w:altName w:val="Roboto Light"/>
    <w:charset w:val="00"/>
    <w:family w:val="auto"/>
    <w:pitch w:val="variable"/>
    <w:sig w:usb0="E00002FF" w:usb1="5000205B" w:usb2="0000002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365F2" w14:textId="77777777" w:rsidR="003B73F2" w:rsidRDefault="003B73F2">
    <w:pPr>
      <w:pStyle w:val="Footer"/>
    </w:pPr>
  </w:p>
  <w:p w14:paraId="67EAD199" w14:textId="77777777" w:rsidR="003B73F2" w:rsidRDefault="003B73F2">
    <w:r>
      <w:br/>
    </w:r>
    <w:r>
      <w:br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81741" w14:textId="559629F6" w:rsidR="003B73F2" w:rsidRDefault="00F26E94" w:rsidP="0084610B">
    <w:pPr>
      <w:pStyle w:val="fpfooter"/>
      <w:ind w:firstLine="720"/>
    </w:pPr>
    <w:r w:rsidRPr="00E55E70">
      <w:rPr>
        <w:rStyle w:val="HeaderFootertagsChar"/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19B6A6F0" wp14:editId="3853B430">
              <wp:simplePos x="0" y="0"/>
              <wp:positionH relativeFrom="column">
                <wp:posOffset>3444117</wp:posOffset>
              </wp:positionH>
              <wp:positionV relativeFrom="paragraph">
                <wp:posOffset>-3403846</wp:posOffset>
              </wp:positionV>
              <wp:extent cx="1128062" cy="1128062"/>
              <wp:effectExtent l="0" t="0" r="0" b="0"/>
              <wp:wrapNone/>
              <wp:docPr id="47" name="Donut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28062" cy="1128062"/>
                      </a:xfrm>
                      <a:prstGeom prst="donut">
                        <a:avLst>
                          <a:gd name="adj" fmla="val 33327"/>
                        </a:avLst>
                      </a:prstGeom>
                      <a:solidFill>
                        <a:srgbClr val="FF575F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A50C08E" id="_x0000_t23" coordsize="21600,21600" o:spt="23" adj="5400" path="m,10800qy10800,,21600,10800,10800,21600,,10800xm@0,10800qy10800@2@1,10800,10800@0@0,10800xe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o:connecttype="custom" o:connectlocs="10800,0;3163,3163;0,10800;3163,18437;10800,21600;18437,18437;21600,10800;18437,3163" textboxrect="3163,3163,18437,18437"/>
              <v:handles>
                <v:h position="#0,center" xrange="0,10800"/>
              </v:handles>
            </v:shapetype>
            <v:shape id="Donut 1" o:spid="_x0000_s1026" type="#_x0000_t23" style="position:absolute;margin-left:271.2pt;margin-top:-268pt;width:88.8pt;height:88.8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" adj="7199" fillcolor="#ff575f" stroked="f" strokeweight="1pt">
              <v:stroke joinstyle="miter"/>
            </v:shape>
          </w:pict>
        </mc:Fallback>
      </mc:AlternateContent>
    </w:r>
    <w:r w:rsidR="00E55E70" w:rsidRPr="00E55E70">
      <w:rPr>
        <w:rStyle w:val="HeaderFootertagsChar"/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175FC766" wp14:editId="3258931C">
              <wp:simplePos x="0" y="0"/>
              <wp:positionH relativeFrom="column">
                <wp:posOffset>371475</wp:posOffset>
              </wp:positionH>
              <wp:positionV relativeFrom="paragraph">
                <wp:posOffset>-3133090</wp:posOffset>
              </wp:positionV>
              <wp:extent cx="6049010" cy="4218940"/>
              <wp:effectExtent l="0" t="0" r="8890" b="0"/>
              <wp:wrapNone/>
              <wp:docPr id="5" name="Round Single Corner 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6049010" cy="4218940"/>
                      </a:xfrm>
                      <a:prstGeom prst="round1Rect">
                        <a:avLst>
                          <a:gd name="adj" fmla="val 50000"/>
                        </a:avLst>
                      </a:prstGeom>
                      <a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94D049" id="Round Single Corner Rectangle 5" o:spid="_x0000_s1026" style="position:absolute;margin-left:29.25pt;margin-top:-246.7pt;width:476.3pt;height:332.2pt;flip:x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049010,42189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" path="m,l3939540,c5104568,,6049010,944442,6049010,2109470r,2109470l,4218940,,xe" stroked="f" strokeweight="1pt">
              <v:fill r:id="rId2" o:title="" recolor="t" rotate="t" type="frame"/>
              <v:stroke joinstyle="miter"/>
              <v:path arrowok="t" o:connecttype="custom" o:connectlocs="0,0;3939540,0;6049010,2109470;6049010,4218940;0,4218940;0,0" o:connectangles="0,0,0,0,0,0"/>
            </v:shape>
          </w:pict>
        </mc:Fallback>
      </mc:AlternateContent>
    </w:r>
    <w:r w:rsidR="00E55E70" w:rsidRPr="00E55E70">
      <w:rPr>
        <w:rStyle w:val="HeaderFootertagsChar"/>
        <w:noProof/>
      </w:rPr>
      <w:drawing>
        <wp:anchor distT="0" distB="0" distL="114300" distR="114300" simplePos="0" relativeHeight="251658244" behindDoc="0" locked="0" layoutInCell="1" allowOverlap="1" wp14:anchorId="18625F4B" wp14:editId="7D3B1D2C">
          <wp:simplePos x="0" y="0"/>
          <wp:positionH relativeFrom="column">
            <wp:posOffset>-1009403</wp:posOffset>
          </wp:positionH>
          <wp:positionV relativeFrom="paragraph">
            <wp:posOffset>-2148675</wp:posOffset>
          </wp:positionV>
          <wp:extent cx="3286125" cy="3235325"/>
          <wp:effectExtent l="0" t="0" r="0" b="0"/>
          <wp:wrapNone/>
          <wp:docPr id="3" name="Picture 3" descr="A black circle with white lines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Picture 33" descr="A black circle with white lines&#10;&#10;Description automatically generated with low confidence"/>
                  <pic:cNvPicPr/>
                </pic:nvPicPr>
                <pic:blipFill>
                  <a:blip r:embed="rId3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86125" cy="32353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1B0F513" w14:textId="6DF280D6" w:rsidR="003B73F2" w:rsidRPr="00847FCF" w:rsidRDefault="003B73F2" w:rsidP="00847FCF">
    <w:pPr>
      <w:pStyle w:val="Footer"/>
      <w:tabs>
        <w:tab w:val="right" w:pos="9639"/>
      </w:tabs>
      <w:ind w:left="-284" w:hanging="142"/>
      <w:rPr>
        <w:rFonts w:ascii="Arial" w:hAnsi="Arial" w:cs="Arial"/>
        <w:color w:val="1E5262"/>
        <w:sz w:val="20"/>
      </w:rPr>
    </w:pPr>
    <w:r>
      <w:rPr>
        <w:rStyle w:val="HeaderFootertagsChar"/>
      </w:rPr>
      <w:tab/>
    </w:r>
    <w:r>
      <w:rPr>
        <w:rStyle w:val="HeaderFootertagsChar"/>
      </w:rPr>
      <w:tab/>
      <w:t xml:space="preserve">    </w:t>
    </w:r>
    <w:r w:rsidRPr="00100645">
      <w:rPr>
        <w:rStyle w:val="HeaderFootertagsChar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81839" w14:textId="4575DDB1" w:rsidR="003B73F2" w:rsidRPr="000105EB" w:rsidRDefault="0050582B" w:rsidP="0082674D">
    <w:pPr>
      <w:pStyle w:val="HeaderFootertags"/>
      <w:tabs>
        <w:tab w:val="right" w:pos="8693"/>
      </w:tabs>
    </w:pPr>
    <w:r w:rsidRPr="0050582B">
      <w:t>Copyright ©2021 Version 1. All rights reserved.</w:t>
    </w:r>
    <w:r w:rsidR="0082674D">
      <w:tab/>
    </w:r>
    <w:r w:rsidR="0082674D" w:rsidRPr="00100645">
      <w:rPr>
        <w:rStyle w:val="HeaderFootertagsChar"/>
      </w:rPr>
      <w:t xml:space="preserve">Page </w:t>
    </w:r>
    <w:r w:rsidR="00B62F15" w:rsidRPr="0050582B">
      <w:rPr>
        <w:rStyle w:val="HeaderFootertagsChar"/>
      </w:rPr>
      <w:fldChar w:fldCharType="begin"/>
    </w:r>
    <w:r w:rsidR="00B62F15" w:rsidRPr="0050582B">
      <w:rPr>
        <w:rStyle w:val="HeaderFootertagsChar"/>
      </w:rPr>
      <w:instrText xml:space="preserve"> PAGE   \* MERGEFORMAT </w:instrText>
    </w:r>
    <w:r w:rsidR="00B62F15" w:rsidRPr="0050582B">
      <w:rPr>
        <w:rStyle w:val="HeaderFootertagsChar"/>
      </w:rPr>
      <w:fldChar w:fldCharType="separate"/>
    </w:r>
    <w:r w:rsidR="00B62F15" w:rsidRPr="0050582B">
      <w:rPr>
        <w:rStyle w:val="HeaderFootertagsChar"/>
      </w:rPr>
      <w:t>2</w:t>
    </w:r>
    <w:r w:rsidR="00B62F15" w:rsidRPr="0050582B">
      <w:rPr>
        <w:rStyle w:val="HeaderFootertagsCha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1B3BC" w14:textId="77777777" w:rsidR="00A422B9" w:rsidRDefault="00A422B9" w:rsidP="00F31842">
      <w:r>
        <w:separator/>
      </w:r>
    </w:p>
  </w:footnote>
  <w:footnote w:type="continuationSeparator" w:id="0">
    <w:p w14:paraId="2CC94D02" w14:textId="77777777" w:rsidR="00A422B9" w:rsidRDefault="00A422B9" w:rsidP="00F31842">
      <w:r>
        <w:continuationSeparator/>
      </w:r>
    </w:p>
  </w:footnote>
  <w:footnote w:type="continuationNotice" w:id="1">
    <w:p w14:paraId="1D6E0F9C" w14:textId="77777777" w:rsidR="00A422B9" w:rsidRDefault="00A422B9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D6FFB" w14:textId="732F54EA" w:rsidR="00E55E70" w:rsidRDefault="00E55E70">
    <w:pPr>
      <w:pStyle w:val="Header"/>
    </w:pPr>
    <w:r w:rsidRPr="00E55E70">
      <w:rPr>
        <w:rStyle w:val="HeaderFootertagsChar"/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5227A75" wp14:editId="69054639">
              <wp:simplePos x="0" y="0"/>
              <wp:positionH relativeFrom="column">
                <wp:posOffset>4072132</wp:posOffset>
              </wp:positionH>
              <wp:positionV relativeFrom="paragraph">
                <wp:posOffset>4237109</wp:posOffset>
              </wp:positionV>
              <wp:extent cx="2063257" cy="2063257"/>
              <wp:effectExtent l="0" t="0" r="0" b="0"/>
              <wp:wrapNone/>
              <wp:docPr id="2" name="Donut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63257" cy="2063257"/>
                      </a:xfrm>
                      <a:prstGeom prst="donut">
                        <a:avLst>
                          <a:gd name="adj" fmla="val 33327"/>
                        </a:avLst>
                      </a:prstGeom>
                      <a:gradFill>
                        <a:gsLst>
                          <a:gs pos="0">
                            <a:srgbClr val="05D1A3">
                              <a:alpha val="86145"/>
                            </a:srgbClr>
                          </a:gs>
                          <a:gs pos="100000">
                            <a:srgbClr val="00948F">
                              <a:alpha val="84821"/>
                            </a:srgbClr>
                          </a:gs>
                        </a:gsLst>
                        <a:lin ang="2700000" scaled="0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7861D84" id="_x0000_t23" coordsize="21600,21600" o:spt="23" adj="5400" path="m,10800qy10800,,21600,10800,10800,21600,,10800xm@0,10800qy10800@2@1,10800,10800@0@0,10800xe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o:connecttype="custom" o:connectlocs="10800,0;3163,3163;0,10800;3163,18437;10800,21600;18437,18437;21600,10800;18437,3163" textboxrect="3163,3163,18437,18437"/>
              <v:handles>
                <v:h position="#0,center" xrange="0,10800"/>
              </v:handles>
            </v:shapetype>
            <v:shape id="Donut 2" o:spid="_x0000_s1026" type="#_x0000_t23" style="position:absolute;margin-left:320.65pt;margin-top:333.65pt;width:162.45pt;height:162.4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" adj="7199" fillcolor="#05d1a3" stroked="f" strokeweight="1pt">
              <v:fill opacity="56455f" color2="#00948f" o:opacity2="55588f" angle="45" focus="100%" type="gradient">
                <o:fill v:ext="view" type="gradientUnscaled"/>
              </v:fill>
              <v:stroke joinstyle="miter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45D51" w14:textId="56A5E92F" w:rsidR="003B73F2" w:rsidRDefault="003B73F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33AFC" w14:textId="7BA9593E" w:rsidR="003B73F2" w:rsidRPr="00285E76" w:rsidRDefault="003B73F2" w:rsidP="00847FCF">
    <w:pPr>
      <w:pStyle w:val="Header"/>
      <w:tabs>
        <w:tab w:val="clear" w:pos="4153"/>
        <w:tab w:val="clear" w:pos="8306"/>
        <w:tab w:val="right" w:pos="8647"/>
      </w:tabs>
      <w:ind w:hanging="426"/>
      <w:rPr>
        <w:rFonts w:ascii="Calibri Light" w:hAnsi="Calibri Light" w:cs="Calibri Light"/>
        <w:b w:val="0"/>
        <w:sz w:val="20"/>
        <w:szCs w:val="18"/>
      </w:rPr>
    </w:pPr>
    <w:r w:rsidRPr="00285E76">
      <w:rPr>
        <w:rFonts w:ascii="Calibri Light" w:hAnsi="Calibri Light" w:cs="Calibri Light"/>
        <w:b w:val="0"/>
        <w:noProof/>
        <w:sz w:val="20"/>
        <w:szCs w:val="18"/>
        <w:lang w:eastAsia="en-GB"/>
      </w:rPr>
      <w:drawing>
        <wp:anchor distT="0" distB="0" distL="114300" distR="114300" simplePos="0" relativeHeight="251658240" behindDoc="0" locked="0" layoutInCell="1" allowOverlap="1" wp14:anchorId="28692C5D" wp14:editId="39C6895B">
          <wp:simplePos x="0" y="0"/>
          <wp:positionH relativeFrom="margin">
            <wp:posOffset>4514833</wp:posOffset>
          </wp:positionH>
          <wp:positionV relativeFrom="paragraph">
            <wp:posOffset>-133350</wp:posOffset>
          </wp:positionV>
          <wp:extent cx="1254760" cy="343535"/>
          <wp:effectExtent l="0" t="0" r="2540" b="0"/>
          <wp:wrapTight wrapText="bothSides">
            <wp:wrapPolygon edited="0">
              <wp:start x="2296" y="0"/>
              <wp:lineTo x="0" y="16769"/>
              <wp:lineTo x="0" y="20362"/>
              <wp:lineTo x="7215" y="20362"/>
              <wp:lineTo x="21316" y="15571"/>
              <wp:lineTo x="21316" y="4791"/>
              <wp:lineTo x="3935" y="0"/>
              <wp:lineTo x="2296" y="0"/>
            </wp:wrapPolygon>
          </wp:wrapTight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4760" cy="3435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85E76">
      <w:rPr>
        <w:rFonts w:ascii="Calibri Light" w:hAnsi="Calibri Light" w:cs="Calibri Light"/>
        <w:b w:val="0"/>
        <w:sz w:val="20"/>
        <w:szCs w:val="18"/>
      </w:rPr>
      <w:tab/>
    </w:r>
    <w:r w:rsidR="00285E76" w:rsidRPr="005B41FE">
      <w:rPr>
        <w:rFonts w:ascii="Calibri Light" w:hAnsi="Calibri Light" w:cs="Calibri Light"/>
        <w:b w:val="0"/>
        <w:sz w:val="20"/>
        <w:szCs w:val="18"/>
        <w:highlight w:val="yellow"/>
      </w:rPr>
      <w:t>Customer/</w:t>
    </w:r>
    <w:r w:rsidR="000361A0" w:rsidRPr="005B41FE">
      <w:rPr>
        <w:rFonts w:ascii="Calibri Light" w:hAnsi="Calibri Light" w:cs="Calibri Light"/>
        <w:b w:val="0"/>
        <w:sz w:val="20"/>
        <w:szCs w:val="18"/>
        <w:highlight w:val="yellow"/>
      </w:rPr>
      <w:t>Project Name</w:t>
    </w:r>
  </w:p>
  <w:p w14:paraId="696A813A" w14:textId="3166E61A" w:rsidR="003B73F2" w:rsidRDefault="003B73F2">
    <w:pPr>
      <w:pStyle w:val="Header"/>
      <w:tabs>
        <w:tab w:val="clear" w:pos="4153"/>
        <w:tab w:val="clear" w:pos="8306"/>
        <w:tab w:val="right" w:pos="8647"/>
      </w:tabs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F4544" w14:textId="1111102B" w:rsidR="003B73F2" w:rsidRDefault="003B73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55437FE"/>
    <w:lvl w:ilvl="0">
      <w:start w:val="1"/>
      <w:numFmt w:val="decimal"/>
      <w:pStyle w:val="Heading1"/>
      <w:lvlText w:val="%1."/>
      <w:lvlJc w:val="left"/>
      <w:pPr>
        <w:tabs>
          <w:tab w:val="num" w:pos="361"/>
        </w:tabs>
        <w:ind w:left="361" w:hanging="360"/>
      </w:pPr>
      <w:rPr>
        <w:rFonts w:hint="default"/>
        <w:b/>
        <w:i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0"/>
        </w:tabs>
        <w:ind w:left="709" w:hanging="708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0"/>
        </w:tabs>
        <w:ind w:left="1418" w:hanging="708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0"/>
        </w:tabs>
        <w:ind w:left="2832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540" w:hanging="7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1" w15:restartNumberingAfterBreak="0">
    <w:nsid w:val="00170DFC"/>
    <w:multiLevelType w:val="hybridMultilevel"/>
    <w:tmpl w:val="948AE7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41B69"/>
    <w:multiLevelType w:val="hybridMultilevel"/>
    <w:tmpl w:val="6452132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53471"/>
    <w:multiLevelType w:val="hybridMultilevel"/>
    <w:tmpl w:val="1360CC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A279F5"/>
    <w:multiLevelType w:val="hybridMultilevel"/>
    <w:tmpl w:val="062AF34E"/>
    <w:lvl w:ilvl="0" w:tplc="07827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2B219F"/>
    <w:multiLevelType w:val="hybridMultilevel"/>
    <w:tmpl w:val="0108FA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03F7B"/>
    <w:multiLevelType w:val="hybridMultilevel"/>
    <w:tmpl w:val="25F8E1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84E11"/>
    <w:multiLevelType w:val="hybridMultilevel"/>
    <w:tmpl w:val="357061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4D052E"/>
    <w:multiLevelType w:val="hybridMultilevel"/>
    <w:tmpl w:val="7E2E0D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DA24B3"/>
    <w:multiLevelType w:val="multilevel"/>
    <w:tmpl w:val="D980A38A"/>
    <w:lvl w:ilvl="0">
      <w:start w:val="1"/>
      <w:numFmt w:val="decimal"/>
      <w:pStyle w:val="Version1-Heading1"/>
      <w:lvlText w:val="%1."/>
      <w:lvlJc w:val="left"/>
      <w:pPr>
        <w:ind w:left="721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1" w:hanging="720"/>
      </w:pPr>
      <w:rPr>
        <w:rFonts w:hint="default"/>
      </w:rPr>
    </w:lvl>
    <w:lvl w:ilvl="2">
      <w:start w:val="1"/>
      <w:numFmt w:val="decimal"/>
      <w:pStyle w:val="Version1-Heading3"/>
      <w:isLgl/>
      <w:lvlText w:val="%1.%2.%3."/>
      <w:lvlJc w:val="left"/>
      <w:pPr>
        <w:ind w:left="1081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1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1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1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1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1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1" w:hanging="2880"/>
      </w:pPr>
      <w:rPr>
        <w:rFonts w:hint="default"/>
      </w:rPr>
    </w:lvl>
  </w:abstractNum>
  <w:abstractNum w:abstractNumId="10" w15:restartNumberingAfterBreak="0">
    <w:nsid w:val="1F332BD8"/>
    <w:multiLevelType w:val="hybridMultilevel"/>
    <w:tmpl w:val="4EF691C2"/>
    <w:lvl w:ilvl="0" w:tplc="309A0C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34D2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BCA3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7EEB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E688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06BE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9499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8E3C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635828"/>
    <w:multiLevelType w:val="hybridMultilevel"/>
    <w:tmpl w:val="64103C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2E1B58"/>
    <w:multiLevelType w:val="hybridMultilevel"/>
    <w:tmpl w:val="610221A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86424E"/>
    <w:multiLevelType w:val="hybridMultilevel"/>
    <w:tmpl w:val="E8525650"/>
    <w:lvl w:ilvl="0" w:tplc="7BE0AAD0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E482AE2"/>
    <w:multiLevelType w:val="hybridMultilevel"/>
    <w:tmpl w:val="9346873A"/>
    <w:lvl w:ilvl="0" w:tplc="9C166F66">
      <w:numFmt w:val="bullet"/>
      <w:lvlText w:val="•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053167"/>
    <w:multiLevelType w:val="hybridMultilevel"/>
    <w:tmpl w:val="2CE83528"/>
    <w:lvl w:ilvl="0" w:tplc="81EE0C96">
      <w:start w:val="1"/>
      <w:numFmt w:val="bullet"/>
      <w:pStyle w:val="BTBullets2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6" w15:restartNumberingAfterBreak="0">
    <w:nsid w:val="32534FCA"/>
    <w:multiLevelType w:val="hybridMultilevel"/>
    <w:tmpl w:val="18E097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1C078F"/>
    <w:multiLevelType w:val="hybridMultilevel"/>
    <w:tmpl w:val="42AC252E"/>
    <w:lvl w:ilvl="0" w:tplc="9C166F66">
      <w:numFmt w:val="bullet"/>
      <w:lvlText w:val="•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5F7245"/>
    <w:multiLevelType w:val="hybridMultilevel"/>
    <w:tmpl w:val="2DE61E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DD619D"/>
    <w:multiLevelType w:val="hybridMultilevel"/>
    <w:tmpl w:val="FFFFFFFF"/>
    <w:lvl w:ilvl="0" w:tplc="420E72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3C0B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9A7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DE13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62F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9045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74E8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C0CF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5270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363CB2"/>
    <w:multiLevelType w:val="hybridMultilevel"/>
    <w:tmpl w:val="FFFFFFFF"/>
    <w:lvl w:ilvl="0" w:tplc="92AC5F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B48C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3802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927A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8849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0E1D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9CB4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6AE0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FC5F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5F4CED"/>
    <w:multiLevelType w:val="hybridMultilevel"/>
    <w:tmpl w:val="D74AE3FE"/>
    <w:lvl w:ilvl="0" w:tplc="07827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049C6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842C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D6BC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589C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F860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5617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0C6A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10FB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CA42016"/>
    <w:multiLevelType w:val="multilevel"/>
    <w:tmpl w:val="4638578A"/>
    <w:lvl w:ilvl="0">
      <w:start w:val="3"/>
      <w:numFmt w:val="decimal"/>
      <w:lvlText w:val="%1."/>
      <w:lvlJc w:val="left"/>
      <w:pPr>
        <w:ind w:left="576" w:hanging="576"/>
      </w:pPr>
      <w:rPr>
        <w:rFonts w:eastAsiaTheme="majorEastAsia" w:cstheme="majorBidi" w:hint="default"/>
      </w:rPr>
    </w:lvl>
    <w:lvl w:ilvl="1">
      <w:start w:val="1"/>
      <w:numFmt w:val="decimal"/>
      <w:lvlText w:val="%1.%2."/>
      <w:lvlJc w:val="left"/>
      <w:pPr>
        <w:ind w:left="1170" w:hanging="720"/>
      </w:pPr>
      <w:rPr>
        <w:rFonts w:eastAsiaTheme="majorEastAsia" w:cstheme="majorBidi" w:hint="default"/>
      </w:rPr>
    </w:lvl>
    <w:lvl w:ilvl="2">
      <w:start w:val="1"/>
      <w:numFmt w:val="decimal"/>
      <w:lvlText w:val="%1.%2.%3."/>
      <w:lvlJc w:val="left"/>
      <w:pPr>
        <w:ind w:left="1980" w:hanging="1080"/>
      </w:pPr>
      <w:rPr>
        <w:rFonts w:eastAsiaTheme="majorEastAsia" w:cstheme="majorBidi" w:hint="default"/>
      </w:rPr>
    </w:lvl>
    <w:lvl w:ilvl="3">
      <w:start w:val="1"/>
      <w:numFmt w:val="decimal"/>
      <w:lvlText w:val="%1.%2.%3.%4."/>
      <w:lvlJc w:val="left"/>
      <w:pPr>
        <w:ind w:left="2790" w:hanging="1440"/>
      </w:pPr>
      <w:rPr>
        <w:rFonts w:eastAsiaTheme="majorEastAsia" w:cstheme="majorBidi" w:hint="default"/>
      </w:rPr>
    </w:lvl>
    <w:lvl w:ilvl="4">
      <w:start w:val="1"/>
      <w:numFmt w:val="decimal"/>
      <w:lvlText w:val="%1.%2.%3.%4.%5."/>
      <w:lvlJc w:val="left"/>
      <w:pPr>
        <w:ind w:left="3600" w:hanging="1800"/>
      </w:pPr>
      <w:rPr>
        <w:rFonts w:eastAsiaTheme="majorEastAsia" w:cstheme="majorBidi" w:hint="default"/>
      </w:rPr>
    </w:lvl>
    <w:lvl w:ilvl="5">
      <w:start w:val="1"/>
      <w:numFmt w:val="decimal"/>
      <w:lvlText w:val="%1.%2.%3.%4.%5.%6."/>
      <w:lvlJc w:val="left"/>
      <w:pPr>
        <w:ind w:left="4410" w:hanging="2160"/>
      </w:pPr>
      <w:rPr>
        <w:rFonts w:eastAsiaTheme="majorEastAsia" w:cstheme="majorBidi" w:hint="default"/>
      </w:rPr>
    </w:lvl>
    <w:lvl w:ilvl="6">
      <w:start w:val="1"/>
      <w:numFmt w:val="decimal"/>
      <w:lvlText w:val="%1.%2.%3.%4.%5.%6.%7."/>
      <w:lvlJc w:val="left"/>
      <w:pPr>
        <w:ind w:left="5220" w:hanging="2520"/>
      </w:pPr>
      <w:rPr>
        <w:rFonts w:eastAsiaTheme="majorEastAsia" w:cstheme="majorBidi" w:hint="default"/>
      </w:rPr>
    </w:lvl>
    <w:lvl w:ilvl="7">
      <w:start w:val="1"/>
      <w:numFmt w:val="decimal"/>
      <w:lvlText w:val="%1.%2.%3.%4.%5.%6.%7.%8."/>
      <w:lvlJc w:val="left"/>
      <w:pPr>
        <w:ind w:left="6030" w:hanging="2880"/>
      </w:pPr>
      <w:rPr>
        <w:rFonts w:eastAsiaTheme="majorEastAsia" w:cstheme="majorBidi" w:hint="default"/>
      </w:rPr>
    </w:lvl>
    <w:lvl w:ilvl="8">
      <w:start w:val="1"/>
      <w:numFmt w:val="decimal"/>
      <w:lvlText w:val="%1.%2.%3.%4.%5.%6.%7.%8.%9."/>
      <w:lvlJc w:val="left"/>
      <w:pPr>
        <w:ind w:left="6480" w:hanging="2880"/>
      </w:pPr>
      <w:rPr>
        <w:rFonts w:eastAsiaTheme="majorEastAsia" w:cstheme="majorBidi" w:hint="default"/>
      </w:rPr>
    </w:lvl>
  </w:abstractNum>
  <w:abstractNum w:abstractNumId="23" w15:restartNumberingAfterBreak="0">
    <w:nsid w:val="3D7F68EC"/>
    <w:multiLevelType w:val="hybridMultilevel"/>
    <w:tmpl w:val="FFFFFFFF"/>
    <w:lvl w:ilvl="0" w:tplc="0A86F5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DE0C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66A9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D0A9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3AED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FCD8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9242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541A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3C53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4D40B6"/>
    <w:multiLevelType w:val="hybridMultilevel"/>
    <w:tmpl w:val="A202CC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BC2B66"/>
    <w:multiLevelType w:val="hybridMultilevel"/>
    <w:tmpl w:val="49B889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116E86"/>
    <w:multiLevelType w:val="hybridMultilevel"/>
    <w:tmpl w:val="C26E9EE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25075E"/>
    <w:multiLevelType w:val="hybridMultilevel"/>
    <w:tmpl w:val="AD2299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877E61"/>
    <w:multiLevelType w:val="hybridMultilevel"/>
    <w:tmpl w:val="5738533C"/>
    <w:lvl w:ilvl="0" w:tplc="1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3F5840"/>
    <w:multiLevelType w:val="hybridMultilevel"/>
    <w:tmpl w:val="ADFC0F42"/>
    <w:lvl w:ilvl="0" w:tplc="07827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366CD1"/>
    <w:multiLevelType w:val="hybridMultilevel"/>
    <w:tmpl w:val="D74408FA"/>
    <w:lvl w:ilvl="0" w:tplc="2062C5CC">
      <w:numFmt w:val="bullet"/>
      <w:lvlText w:val="•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89379C"/>
    <w:multiLevelType w:val="hybridMultilevel"/>
    <w:tmpl w:val="4942CA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EE6868"/>
    <w:multiLevelType w:val="hybridMultilevel"/>
    <w:tmpl w:val="54F0CA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C37E41"/>
    <w:multiLevelType w:val="hybridMultilevel"/>
    <w:tmpl w:val="D00608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740CC8"/>
    <w:multiLevelType w:val="hybridMultilevel"/>
    <w:tmpl w:val="44F6DC5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0D69AF"/>
    <w:multiLevelType w:val="hybridMultilevel"/>
    <w:tmpl w:val="4622D4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F85765"/>
    <w:multiLevelType w:val="hybridMultilevel"/>
    <w:tmpl w:val="0F163E74"/>
    <w:lvl w:ilvl="0" w:tplc="9C166F66">
      <w:numFmt w:val="bullet"/>
      <w:lvlText w:val="•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837F74"/>
    <w:multiLevelType w:val="hybridMultilevel"/>
    <w:tmpl w:val="9AB6CD76"/>
    <w:lvl w:ilvl="0" w:tplc="07827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5E00E4"/>
    <w:multiLevelType w:val="hybridMultilevel"/>
    <w:tmpl w:val="8CDA2ADA"/>
    <w:lvl w:ilvl="0" w:tplc="4A588348">
      <w:start w:val="1"/>
      <w:numFmt w:val="decimal"/>
      <w:lvlText w:val="%1."/>
      <w:lvlJc w:val="left"/>
      <w:pPr>
        <w:ind w:left="720" w:hanging="360"/>
      </w:pPr>
    </w:lvl>
    <w:lvl w:ilvl="1" w:tplc="01382A22">
      <w:start w:val="1"/>
      <w:numFmt w:val="lowerLetter"/>
      <w:lvlText w:val="%2."/>
      <w:lvlJc w:val="left"/>
      <w:pPr>
        <w:ind w:left="1440" w:hanging="360"/>
      </w:pPr>
    </w:lvl>
    <w:lvl w:ilvl="2" w:tplc="9DBA9616">
      <w:start w:val="1"/>
      <w:numFmt w:val="lowerRoman"/>
      <w:lvlText w:val="%3."/>
      <w:lvlJc w:val="right"/>
      <w:pPr>
        <w:ind w:left="2160" w:hanging="180"/>
      </w:pPr>
    </w:lvl>
    <w:lvl w:ilvl="3" w:tplc="30766812">
      <w:start w:val="1"/>
      <w:numFmt w:val="decimal"/>
      <w:lvlText w:val="%4."/>
      <w:lvlJc w:val="left"/>
      <w:pPr>
        <w:ind w:left="2880" w:hanging="360"/>
      </w:pPr>
    </w:lvl>
    <w:lvl w:ilvl="4" w:tplc="F74CC514">
      <w:start w:val="1"/>
      <w:numFmt w:val="lowerLetter"/>
      <w:lvlText w:val="%5."/>
      <w:lvlJc w:val="left"/>
      <w:pPr>
        <w:ind w:left="3600" w:hanging="360"/>
      </w:pPr>
    </w:lvl>
    <w:lvl w:ilvl="5" w:tplc="2ABE2044">
      <w:start w:val="1"/>
      <w:numFmt w:val="lowerRoman"/>
      <w:lvlText w:val="%6."/>
      <w:lvlJc w:val="right"/>
      <w:pPr>
        <w:ind w:left="4320" w:hanging="180"/>
      </w:pPr>
    </w:lvl>
    <w:lvl w:ilvl="6" w:tplc="3D9E60D0">
      <w:start w:val="1"/>
      <w:numFmt w:val="decimal"/>
      <w:lvlText w:val="%7."/>
      <w:lvlJc w:val="left"/>
      <w:pPr>
        <w:ind w:left="5040" w:hanging="360"/>
      </w:pPr>
    </w:lvl>
    <w:lvl w:ilvl="7" w:tplc="723A872C">
      <w:start w:val="1"/>
      <w:numFmt w:val="lowerLetter"/>
      <w:lvlText w:val="%8."/>
      <w:lvlJc w:val="left"/>
      <w:pPr>
        <w:ind w:left="5760" w:hanging="360"/>
      </w:pPr>
    </w:lvl>
    <w:lvl w:ilvl="8" w:tplc="1B26FDA4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9A2EC3"/>
    <w:multiLevelType w:val="hybridMultilevel"/>
    <w:tmpl w:val="95B485F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A81AE2"/>
    <w:multiLevelType w:val="hybridMultilevel"/>
    <w:tmpl w:val="17A8D1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7701BC"/>
    <w:multiLevelType w:val="hybridMultilevel"/>
    <w:tmpl w:val="057CA76A"/>
    <w:lvl w:ilvl="0" w:tplc="02828350">
      <w:start w:val="1"/>
      <w:numFmt w:val="bullet"/>
      <w:pStyle w:val="BTBullets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2" w15:restartNumberingAfterBreak="0">
    <w:nsid w:val="72A56F31"/>
    <w:multiLevelType w:val="hybridMultilevel"/>
    <w:tmpl w:val="07B4FE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060363"/>
    <w:multiLevelType w:val="hybridMultilevel"/>
    <w:tmpl w:val="4E849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C330F1"/>
    <w:multiLevelType w:val="hybridMultilevel"/>
    <w:tmpl w:val="62A84F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E744A2"/>
    <w:multiLevelType w:val="hybridMultilevel"/>
    <w:tmpl w:val="6EA8C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B636BC"/>
    <w:multiLevelType w:val="hybridMultilevel"/>
    <w:tmpl w:val="B7641E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E542B3"/>
    <w:multiLevelType w:val="hybridMultilevel"/>
    <w:tmpl w:val="4140A664"/>
    <w:lvl w:ilvl="0" w:tplc="F3CEB1B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3DC25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3A6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2847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0267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825B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427E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76FF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DC04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0"/>
  </w:num>
  <w:num w:numId="4">
    <w:abstractNumId w:val="38"/>
  </w:num>
  <w:num w:numId="5">
    <w:abstractNumId w:val="47"/>
  </w:num>
  <w:num w:numId="6">
    <w:abstractNumId w:val="39"/>
  </w:num>
  <w:num w:numId="7">
    <w:abstractNumId w:val="34"/>
  </w:num>
  <w:num w:numId="8">
    <w:abstractNumId w:val="40"/>
  </w:num>
  <w:num w:numId="9">
    <w:abstractNumId w:val="3"/>
  </w:num>
  <w:num w:numId="10">
    <w:abstractNumId w:val="25"/>
  </w:num>
  <w:num w:numId="11">
    <w:abstractNumId w:val="21"/>
  </w:num>
  <w:num w:numId="12">
    <w:abstractNumId w:val="20"/>
  </w:num>
  <w:num w:numId="13">
    <w:abstractNumId w:val="23"/>
  </w:num>
  <w:num w:numId="14">
    <w:abstractNumId w:val="19"/>
  </w:num>
  <w:num w:numId="15">
    <w:abstractNumId w:val="5"/>
  </w:num>
  <w:num w:numId="16">
    <w:abstractNumId w:val="27"/>
  </w:num>
  <w:num w:numId="17">
    <w:abstractNumId w:val="13"/>
  </w:num>
  <w:num w:numId="18">
    <w:abstractNumId w:val="11"/>
  </w:num>
  <w:num w:numId="19">
    <w:abstractNumId w:val="7"/>
  </w:num>
  <w:num w:numId="20">
    <w:abstractNumId w:val="29"/>
  </w:num>
  <w:num w:numId="21">
    <w:abstractNumId w:val="37"/>
  </w:num>
  <w:num w:numId="22">
    <w:abstractNumId w:val="4"/>
  </w:num>
  <w:num w:numId="23">
    <w:abstractNumId w:val="1"/>
  </w:num>
  <w:num w:numId="24">
    <w:abstractNumId w:val="32"/>
  </w:num>
  <w:num w:numId="25">
    <w:abstractNumId w:val="36"/>
  </w:num>
  <w:num w:numId="26">
    <w:abstractNumId w:val="17"/>
  </w:num>
  <w:num w:numId="27">
    <w:abstractNumId w:val="14"/>
  </w:num>
  <w:num w:numId="28">
    <w:abstractNumId w:val="30"/>
  </w:num>
  <w:num w:numId="29">
    <w:abstractNumId w:val="16"/>
  </w:num>
  <w:num w:numId="30">
    <w:abstractNumId w:val="18"/>
  </w:num>
  <w:num w:numId="31">
    <w:abstractNumId w:val="46"/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4"/>
  </w:num>
  <w:num w:numId="34">
    <w:abstractNumId w:val="28"/>
  </w:num>
  <w:num w:numId="35">
    <w:abstractNumId w:val="42"/>
  </w:num>
  <w:num w:numId="36">
    <w:abstractNumId w:val="45"/>
  </w:num>
  <w:num w:numId="37">
    <w:abstractNumId w:val="33"/>
  </w:num>
  <w:num w:numId="38">
    <w:abstractNumId w:val="31"/>
  </w:num>
  <w:num w:numId="39">
    <w:abstractNumId w:val="24"/>
  </w:num>
  <w:num w:numId="40">
    <w:abstractNumId w:val="8"/>
  </w:num>
  <w:num w:numId="41">
    <w:abstractNumId w:val="26"/>
  </w:num>
  <w:num w:numId="42">
    <w:abstractNumId w:val="12"/>
  </w:num>
  <w:num w:numId="43">
    <w:abstractNumId w:val="2"/>
  </w:num>
  <w:num w:numId="44">
    <w:abstractNumId w:val="43"/>
  </w:num>
  <w:num w:numId="45">
    <w:abstractNumId w:val="9"/>
  </w:num>
  <w:num w:numId="46">
    <w:abstractNumId w:val="41"/>
  </w:num>
  <w:num w:numId="47">
    <w:abstractNumId w:val="15"/>
  </w:num>
  <w:num w:numId="48">
    <w:abstractNumId w:val="22"/>
  </w:num>
  <w:num w:numId="49">
    <w:abstractNumId w:val="3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0" w:nlCheck="1" w:checkStyle="0"/>
  <w:activeWritingStyle w:appName="MSWord" w:lang="en-GB" w:vendorID="64" w:dllVersion="6" w:nlCheck="1" w:checkStyle="1"/>
  <w:activeWritingStyle w:appName="MSWord" w:lang="en-IE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n-IE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F32"/>
    <w:rsid w:val="00000776"/>
    <w:rsid w:val="00000A89"/>
    <w:rsid w:val="00001ED6"/>
    <w:rsid w:val="00002C9D"/>
    <w:rsid w:val="0000391E"/>
    <w:rsid w:val="00003936"/>
    <w:rsid w:val="000043D9"/>
    <w:rsid w:val="00004D54"/>
    <w:rsid w:val="00004F41"/>
    <w:rsid w:val="00006E73"/>
    <w:rsid w:val="000073C5"/>
    <w:rsid w:val="00007BAA"/>
    <w:rsid w:val="000105EB"/>
    <w:rsid w:val="00010F8E"/>
    <w:rsid w:val="000136CC"/>
    <w:rsid w:val="000143A1"/>
    <w:rsid w:val="000158EA"/>
    <w:rsid w:val="000162E9"/>
    <w:rsid w:val="00016F4A"/>
    <w:rsid w:val="000173A0"/>
    <w:rsid w:val="000219CE"/>
    <w:rsid w:val="00021C44"/>
    <w:rsid w:val="0002248D"/>
    <w:rsid w:val="00022E05"/>
    <w:rsid w:val="00023106"/>
    <w:rsid w:val="00023565"/>
    <w:rsid w:val="00024A9F"/>
    <w:rsid w:val="00024AEA"/>
    <w:rsid w:val="000251FA"/>
    <w:rsid w:val="000253B9"/>
    <w:rsid w:val="0002551F"/>
    <w:rsid w:val="00025CA4"/>
    <w:rsid w:val="00026710"/>
    <w:rsid w:val="00027623"/>
    <w:rsid w:val="00030CA3"/>
    <w:rsid w:val="00031BDE"/>
    <w:rsid w:val="00031CD7"/>
    <w:rsid w:val="00031E1B"/>
    <w:rsid w:val="00032197"/>
    <w:rsid w:val="00032A3F"/>
    <w:rsid w:val="00032AF1"/>
    <w:rsid w:val="000334A5"/>
    <w:rsid w:val="00033B12"/>
    <w:rsid w:val="00033F58"/>
    <w:rsid w:val="0003476E"/>
    <w:rsid w:val="00035A7C"/>
    <w:rsid w:val="000361A0"/>
    <w:rsid w:val="00036329"/>
    <w:rsid w:val="000371ED"/>
    <w:rsid w:val="00037628"/>
    <w:rsid w:val="00037750"/>
    <w:rsid w:val="00037B66"/>
    <w:rsid w:val="00040BF8"/>
    <w:rsid w:val="00041281"/>
    <w:rsid w:val="00041B85"/>
    <w:rsid w:val="00042C07"/>
    <w:rsid w:val="00042E70"/>
    <w:rsid w:val="00043BD3"/>
    <w:rsid w:val="0004413E"/>
    <w:rsid w:val="00046C2A"/>
    <w:rsid w:val="00046F07"/>
    <w:rsid w:val="0005051A"/>
    <w:rsid w:val="000506AD"/>
    <w:rsid w:val="000507B4"/>
    <w:rsid w:val="00050DE3"/>
    <w:rsid w:val="00055D63"/>
    <w:rsid w:val="00056856"/>
    <w:rsid w:val="00056B04"/>
    <w:rsid w:val="00057E5E"/>
    <w:rsid w:val="000630F2"/>
    <w:rsid w:val="00064291"/>
    <w:rsid w:val="000643D0"/>
    <w:rsid w:val="000654DD"/>
    <w:rsid w:val="0006599F"/>
    <w:rsid w:val="00066168"/>
    <w:rsid w:val="0006663C"/>
    <w:rsid w:val="0006700D"/>
    <w:rsid w:val="00067434"/>
    <w:rsid w:val="00067B22"/>
    <w:rsid w:val="000703E6"/>
    <w:rsid w:val="00070857"/>
    <w:rsid w:val="00070D78"/>
    <w:rsid w:val="00071124"/>
    <w:rsid w:val="000713ED"/>
    <w:rsid w:val="00071D4F"/>
    <w:rsid w:val="00072AF3"/>
    <w:rsid w:val="00074545"/>
    <w:rsid w:val="000755E9"/>
    <w:rsid w:val="00075966"/>
    <w:rsid w:val="00075CDC"/>
    <w:rsid w:val="00081CB0"/>
    <w:rsid w:val="00081CC4"/>
    <w:rsid w:val="00082E43"/>
    <w:rsid w:val="00083762"/>
    <w:rsid w:val="00083E46"/>
    <w:rsid w:val="00084968"/>
    <w:rsid w:val="00084CB5"/>
    <w:rsid w:val="0008533B"/>
    <w:rsid w:val="00085CF2"/>
    <w:rsid w:val="00086F32"/>
    <w:rsid w:val="00087588"/>
    <w:rsid w:val="00090D7E"/>
    <w:rsid w:val="0009224E"/>
    <w:rsid w:val="00093D1C"/>
    <w:rsid w:val="00094D25"/>
    <w:rsid w:val="00094F69"/>
    <w:rsid w:val="00095710"/>
    <w:rsid w:val="000969F7"/>
    <w:rsid w:val="00096E07"/>
    <w:rsid w:val="00097C78"/>
    <w:rsid w:val="00097CB7"/>
    <w:rsid w:val="000A0435"/>
    <w:rsid w:val="000A227B"/>
    <w:rsid w:val="000A3483"/>
    <w:rsid w:val="000A34FE"/>
    <w:rsid w:val="000A35B2"/>
    <w:rsid w:val="000A42C6"/>
    <w:rsid w:val="000A476C"/>
    <w:rsid w:val="000A598B"/>
    <w:rsid w:val="000A5AE1"/>
    <w:rsid w:val="000A68CE"/>
    <w:rsid w:val="000A6ED7"/>
    <w:rsid w:val="000A70AC"/>
    <w:rsid w:val="000B01B8"/>
    <w:rsid w:val="000B09C6"/>
    <w:rsid w:val="000B0A87"/>
    <w:rsid w:val="000B0E17"/>
    <w:rsid w:val="000B126D"/>
    <w:rsid w:val="000B210E"/>
    <w:rsid w:val="000B288D"/>
    <w:rsid w:val="000B4008"/>
    <w:rsid w:val="000B465F"/>
    <w:rsid w:val="000B46A7"/>
    <w:rsid w:val="000B47BA"/>
    <w:rsid w:val="000B532C"/>
    <w:rsid w:val="000B6174"/>
    <w:rsid w:val="000B6404"/>
    <w:rsid w:val="000B6EE8"/>
    <w:rsid w:val="000B70C5"/>
    <w:rsid w:val="000B7C96"/>
    <w:rsid w:val="000B7C9E"/>
    <w:rsid w:val="000C0182"/>
    <w:rsid w:val="000C06D0"/>
    <w:rsid w:val="000C0B7C"/>
    <w:rsid w:val="000C2ECB"/>
    <w:rsid w:val="000C2F0B"/>
    <w:rsid w:val="000C312A"/>
    <w:rsid w:val="000C391E"/>
    <w:rsid w:val="000C3A31"/>
    <w:rsid w:val="000C4678"/>
    <w:rsid w:val="000C4B80"/>
    <w:rsid w:val="000C4D58"/>
    <w:rsid w:val="000C59A5"/>
    <w:rsid w:val="000C7F84"/>
    <w:rsid w:val="000D0A26"/>
    <w:rsid w:val="000D176E"/>
    <w:rsid w:val="000D249C"/>
    <w:rsid w:val="000D29A1"/>
    <w:rsid w:val="000D2D57"/>
    <w:rsid w:val="000D38AE"/>
    <w:rsid w:val="000D46AF"/>
    <w:rsid w:val="000D4B26"/>
    <w:rsid w:val="000D5EB6"/>
    <w:rsid w:val="000D6557"/>
    <w:rsid w:val="000D6EAE"/>
    <w:rsid w:val="000D6F19"/>
    <w:rsid w:val="000E0271"/>
    <w:rsid w:val="000E15DB"/>
    <w:rsid w:val="000E16F0"/>
    <w:rsid w:val="000E1ED3"/>
    <w:rsid w:val="000E302E"/>
    <w:rsid w:val="000E3199"/>
    <w:rsid w:val="000E3852"/>
    <w:rsid w:val="000E3D02"/>
    <w:rsid w:val="000E4132"/>
    <w:rsid w:val="000E4196"/>
    <w:rsid w:val="000E51C9"/>
    <w:rsid w:val="000E57A7"/>
    <w:rsid w:val="000E624A"/>
    <w:rsid w:val="000E6639"/>
    <w:rsid w:val="000E67D7"/>
    <w:rsid w:val="000E6B43"/>
    <w:rsid w:val="000E6DF6"/>
    <w:rsid w:val="000E7D58"/>
    <w:rsid w:val="000E7D8F"/>
    <w:rsid w:val="000F056B"/>
    <w:rsid w:val="000F0EB0"/>
    <w:rsid w:val="000F1012"/>
    <w:rsid w:val="000F103B"/>
    <w:rsid w:val="000F3212"/>
    <w:rsid w:val="000F4387"/>
    <w:rsid w:val="000F469A"/>
    <w:rsid w:val="000F46FC"/>
    <w:rsid w:val="000F4CEF"/>
    <w:rsid w:val="000F6B34"/>
    <w:rsid w:val="000F743D"/>
    <w:rsid w:val="001005D7"/>
    <w:rsid w:val="00101613"/>
    <w:rsid w:val="001018F6"/>
    <w:rsid w:val="00101EC5"/>
    <w:rsid w:val="001038A3"/>
    <w:rsid w:val="00103CD4"/>
    <w:rsid w:val="001057A0"/>
    <w:rsid w:val="00105D59"/>
    <w:rsid w:val="001061C2"/>
    <w:rsid w:val="0010768F"/>
    <w:rsid w:val="0011057C"/>
    <w:rsid w:val="00111550"/>
    <w:rsid w:val="0011168F"/>
    <w:rsid w:val="00111F7F"/>
    <w:rsid w:val="0011263E"/>
    <w:rsid w:val="0011321E"/>
    <w:rsid w:val="0011582F"/>
    <w:rsid w:val="00115D49"/>
    <w:rsid w:val="00117B5D"/>
    <w:rsid w:val="00117E9C"/>
    <w:rsid w:val="001205E0"/>
    <w:rsid w:val="001209D7"/>
    <w:rsid w:val="00121111"/>
    <w:rsid w:val="001214F9"/>
    <w:rsid w:val="00121941"/>
    <w:rsid w:val="00121B58"/>
    <w:rsid w:val="0012217D"/>
    <w:rsid w:val="001232D4"/>
    <w:rsid w:val="00123786"/>
    <w:rsid w:val="0012410A"/>
    <w:rsid w:val="001242DF"/>
    <w:rsid w:val="001246CF"/>
    <w:rsid w:val="00125578"/>
    <w:rsid w:val="00125DD7"/>
    <w:rsid w:val="001264AB"/>
    <w:rsid w:val="00127C9C"/>
    <w:rsid w:val="00127D86"/>
    <w:rsid w:val="00130B92"/>
    <w:rsid w:val="00131C8E"/>
    <w:rsid w:val="00131E86"/>
    <w:rsid w:val="00131FD4"/>
    <w:rsid w:val="00132DBF"/>
    <w:rsid w:val="0013457D"/>
    <w:rsid w:val="001350B5"/>
    <w:rsid w:val="00135608"/>
    <w:rsid w:val="00135AD1"/>
    <w:rsid w:val="00136531"/>
    <w:rsid w:val="0013724D"/>
    <w:rsid w:val="0013749F"/>
    <w:rsid w:val="001378B7"/>
    <w:rsid w:val="0014153F"/>
    <w:rsid w:val="0014260C"/>
    <w:rsid w:val="00142A7A"/>
    <w:rsid w:val="0014373F"/>
    <w:rsid w:val="001451CE"/>
    <w:rsid w:val="00145889"/>
    <w:rsid w:val="00145C2C"/>
    <w:rsid w:val="00145F9B"/>
    <w:rsid w:val="001466DE"/>
    <w:rsid w:val="00146F48"/>
    <w:rsid w:val="00146F53"/>
    <w:rsid w:val="0014754B"/>
    <w:rsid w:val="00150975"/>
    <w:rsid w:val="001512B8"/>
    <w:rsid w:val="00152443"/>
    <w:rsid w:val="0015262B"/>
    <w:rsid w:val="001531E3"/>
    <w:rsid w:val="001533FE"/>
    <w:rsid w:val="001536D7"/>
    <w:rsid w:val="00153F8F"/>
    <w:rsid w:val="00153F9E"/>
    <w:rsid w:val="001540E0"/>
    <w:rsid w:val="001548D3"/>
    <w:rsid w:val="00156F98"/>
    <w:rsid w:val="00160895"/>
    <w:rsid w:val="00162DA9"/>
    <w:rsid w:val="001631DD"/>
    <w:rsid w:val="0016322E"/>
    <w:rsid w:val="001633DD"/>
    <w:rsid w:val="001646DB"/>
    <w:rsid w:val="00164B50"/>
    <w:rsid w:val="0016527B"/>
    <w:rsid w:val="00165CEC"/>
    <w:rsid w:val="00166A20"/>
    <w:rsid w:val="00166AA9"/>
    <w:rsid w:val="00167B6E"/>
    <w:rsid w:val="00170946"/>
    <w:rsid w:val="00170D9A"/>
    <w:rsid w:val="00171289"/>
    <w:rsid w:val="00171723"/>
    <w:rsid w:val="00171F5C"/>
    <w:rsid w:val="00172C71"/>
    <w:rsid w:val="00175007"/>
    <w:rsid w:val="001756A7"/>
    <w:rsid w:val="00175C74"/>
    <w:rsid w:val="00175E51"/>
    <w:rsid w:val="00175F5C"/>
    <w:rsid w:val="001764A0"/>
    <w:rsid w:val="00180CE0"/>
    <w:rsid w:val="00180D80"/>
    <w:rsid w:val="00180F01"/>
    <w:rsid w:val="00182439"/>
    <w:rsid w:val="00183664"/>
    <w:rsid w:val="0018368F"/>
    <w:rsid w:val="00183ACF"/>
    <w:rsid w:val="001840AB"/>
    <w:rsid w:val="00186B80"/>
    <w:rsid w:val="00186BDE"/>
    <w:rsid w:val="00186E6E"/>
    <w:rsid w:val="00187E74"/>
    <w:rsid w:val="00190383"/>
    <w:rsid w:val="001923C4"/>
    <w:rsid w:val="00192504"/>
    <w:rsid w:val="001928AB"/>
    <w:rsid w:val="001935DB"/>
    <w:rsid w:val="00193C84"/>
    <w:rsid w:val="00194DFC"/>
    <w:rsid w:val="001956CD"/>
    <w:rsid w:val="00195AAB"/>
    <w:rsid w:val="00195AEC"/>
    <w:rsid w:val="001964D9"/>
    <w:rsid w:val="0019712B"/>
    <w:rsid w:val="001A0057"/>
    <w:rsid w:val="001A0DC1"/>
    <w:rsid w:val="001A0E6B"/>
    <w:rsid w:val="001A16CB"/>
    <w:rsid w:val="001A1969"/>
    <w:rsid w:val="001A1B86"/>
    <w:rsid w:val="001A3985"/>
    <w:rsid w:val="001A3AA3"/>
    <w:rsid w:val="001A3EED"/>
    <w:rsid w:val="001A41FF"/>
    <w:rsid w:val="001A4CFA"/>
    <w:rsid w:val="001A50EA"/>
    <w:rsid w:val="001A5486"/>
    <w:rsid w:val="001A6C22"/>
    <w:rsid w:val="001A6E6C"/>
    <w:rsid w:val="001A7EDD"/>
    <w:rsid w:val="001B014E"/>
    <w:rsid w:val="001B0A10"/>
    <w:rsid w:val="001B0AEC"/>
    <w:rsid w:val="001B157E"/>
    <w:rsid w:val="001B273A"/>
    <w:rsid w:val="001B30F0"/>
    <w:rsid w:val="001B39A0"/>
    <w:rsid w:val="001B3EED"/>
    <w:rsid w:val="001B42B3"/>
    <w:rsid w:val="001B4E51"/>
    <w:rsid w:val="001B5DD1"/>
    <w:rsid w:val="001B7083"/>
    <w:rsid w:val="001C00C9"/>
    <w:rsid w:val="001C0322"/>
    <w:rsid w:val="001C05EA"/>
    <w:rsid w:val="001C2955"/>
    <w:rsid w:val="001C436E"/>
    <w:rsid w:val="001C4B3F"/>
    <w:rsid w:val="001C4C38"/>
    <w:rsid w:val="001C503F"/>
    <w:rsid w:val="001C5171"/>
    <w:rsid w:val="001C5927"/>
    <w:rsid w:val="001C7D35"/>
    <w:rsid w:val="001C7DF8"/>
    <w:rsid w:val="001D12F1"/>
    <w:rsid w:val="001D1C07"/>
    <w:rsid w:val="001D2198"/>
    <w:rsid w:val="001D26AD"/>
    <w:rsid w:val="001D2836"/>
    <w:rsid w:val="001D3923"/>
    <w:rsid w:val="001D529B"/>
    <w:rsid w:val="001D550A"/>
    <w:rsid w:val="001E0C29"/>
    <w:rsid w:val="001E1665"/>
    <w:rsid w:val="001E198D"/>
    <w:rsid w:val="001E2765"/>
    <w:rsid w:val="001E3ECB"/>
    <w:rsid w:val="001E4137"/>
    <w:rsid w:val="001E4574"/>
    <w:rsid w:val="001E4639"/>
    <w:rsid w:val="001E4E11"/>
    <w:rsid w:val="001E56F8"/>
    <w:rsid w:val="001E5FC1"/>
    <w:rsid w:val="001E603B"/>
    <w:rsid w:val="001E6284"/>
    <w:rsid w:val="001E6A46"/>
    <w:rsid w:val="001E6E82"/>
    <w:rsid w:val="001E70E3"/>
    <w:rsid w:val="001F15CF"/>
    <w:rsid w:val="001F1C65"/>
    <w:rsid w:val="001F2968"/>
    <w:rsid w:val="001F30E8"/>
    <w:rsid w:val="001F4ED8"/>
    <w:rsid w:val="001F508C"/>
    <w:rsid w:val="001F5DE7"/>
    <w:rsid w:val="001F5E5E"/>
    <w:rsid w:val="001F664D"/>
    <w:rsid w:val="002008EF"/>
    <w:rsid w:val="00201045"/>
    <w:rsid w:val="00201E36"/>
    <w:rsid w:val="002035E8"/>
    <w:rsid w:val="00203FE1"/>
    <w:rsid w:val="00204E76"/>
    <w:rsid w:val="00204FEA"/>
    <w:rsid w:val="00206039"/>
    <w:rsid w:val="0020610E"/>
    <w:rsid w:val="0020672F"/>
    <w:rsid w:val="00206816"/>
    <w:rsid w:val="00206B16"/>
    <w:rsid w:val="00207CF4"/>
    <w:rsid w:val="0021072B"/>
    <w:rsid w:val="00211A2C"/>
    <w:rsid w:val="00211AE6"/>
    <w:rsid w:val="00211FEC"/>
    <w:rsid w:val="002128B5"/>
    <w:rsid w:val="0021362A"/>
    <w:rsid w:val="00215472"/>
    <w:rsid w:val="002169CA"/>
    <w:rsid w:val="00217035"/>
    <w:rsid w:val="00217949"/>
    <w:rsid w:val="00217D63"/>
    <w:rsid w:val="00217FB2"/>
    <w:rsid w:val="002202E5"/>
    <w:rsid w:val="00220D52"/>
    <w:rsid w:val="00220EAB"/>
    <w:rsid w:val="00221508"/>
    <w:rsid w:val="0022266D"/>
    <w:rsid w:val="00222A07"/>
    <w:rsid w:val="00222AA5"/>
    <w:rsid w:val="00224FEF"/>
    <w:rsid w:val="00225708"/>
    <w:rsid w:val="002273F6"/>
    <w:rsid w:val="0022748B"/>
    <w:rsid w:val="00227BC9"/>
    <w:rsid w:val="00230754"/>
    <w:rsid w:val="0023149C"/>
    <w:rsid w:val="00232327"/>
    <w:rsid w:val="00234AF2"/>
    <w:rsid w:val="002359A0"/>
    <w:rsid w:val="00237FD9"/>
    <w:rsid w:val="002408FA"/>
    <w:rsid w:val="00243C23"/>
    <w:rsid w:val="00243D5E"/>
    <w:rsid w:val="00244156"/>
    <w:rsid w:val="00244B27"/>
    <w:rsid w:val="00244C98"/>
    <w:rsid w:val="00244DD8"/>
    <w:rsid w:val="00245120"/>
    <w:rsid w:val="00245A4C"/>
    <w:rsid w:val="002478B3"/>
    <w:rsid w:val="00247A09"/>
    <w:rsid w:val="00250220"/>
    <w:rsid w:val="00250809"/>
    <w:rsid w:val="00250F0A"/>
    <w:rsid w:val="0025148F"/>
    <w:rsid w:val="00253F97"/>
    <w:rsid w:val="00254D4B"/>
    <w:rsid w:val="002556D7"/>
    <w:rsid w:val="00256FC6"/>
    <w:rsid w:val="00257F70"/>
    <w:rsid w:val="00260840"/>
    <w:rsid w:val="00260DA1"/>
    <w:rsid w:val="002637A6"/>
    <w:rsid w:val="00264330"/>
    <w:rsid w:val="002646A5"/>
    <w:rsid w:val="0026470A"/>
    <w:rsid w:val="00265913"/>
    <w:rsid w:val="002659FE"/>
    <w:rsid w:val="00265B68"/>
    <w:rsid w:val="00265E45"/>
    <w:rsid w:val="00270CA9"/>
    <w:rsid w:val="00270CDB"/>
    <w:rsid w:val="00270E02"/>
    <w:rsid w:val="002717C4"/>
    <w:rsid w:val="00272781"/>
    <w:rsid w:val="00273B98"/>
    <w:rsid w:val="0027486A"/>
    <w:rsid w:val="00275DD8"/>
    <w:rsid w:val="0027620E"/>
    <w:rsid w:val="00276229"/>
    <w:rsid w:val="0027642B"/>
    <w:rsid w:val="00277052"/>
    <w:rsid w:val="00280FAA"/>
    <w:rsid w:val="002811EB"/>
    <w:rsid w:val="00284456"/>
    <w:rsid w:val="002846A3"/>
    <w:rsid w:val="00284F49"/>
    <w:rsid w:val="0028577A"/>
    <w:rsid w:val="00285B81"/>
    <w:rsid w:val="00285E76"/>
    <w:rsid w:val="0028636C"/>
    <w:rsid w:val="00287B74"/>
    <w:rsid w:val="00287D87"/>
    <w:rsid w:val="00290105"/>
    <w:rsid w:val="002907F8"/>
    <w:rsid w:val="00290E44"/>
    <w:rsid w:val="00291D4F"/>
    <w:rsid w:val="00292FC5"/>
    <w:rsid w:val="00293FCB"/>
    <w:rsid w:val="002943A8"/>
    <w:rsid w:val="0029458A"/>
    <w:rsid w:val="002946A5"/>
    <w:rsid w:val="00294EBF"/>
    <w:rsid w:val="00295AF7"/>
    <w:rsid w:val="002963F5"/>
    <w:rsid w:val="002970CF"/>
    <w:rsid w:val="002972A4"/>
    <w:rsid w:val="002A01E5"/>
    <w:rsid w:val="002A0484"/>
    <w:rsid w:val="002A156B"/>
    <w:rsid w:val="002A2429"/>
    <w:rsid w:val="002A2A7E"/>
    <w:rsid w:val="002A2AF1"/>
    <w:rsid w:val="002A356C"/>
    <w:rsid w:val="002A3978"/>
    <w:rsid w:val="002A489E"/>
    <w:rsid w:val="002A4E8B"/>
    <w:rsid w:val="002A5239"/>
    <w:rsid w:val="002A539B"/>
    <w:rsid w:val="002A550A"/>
    <w:rsid w:val="002A6D41"/>
    <w:rsid w:val="002A72D2"/>
    <w:rsid w:val="002A763D"/>
    <w:rsid w:val="002B1270"/>
    <w:rsid w:val="002B1BC6"/>
    <w:rsid w:val="002B24B1"/>
    <w:rsid w:val="002B294D"/>
    <w:rsid w:val="002B4C8B"/>
    <w:rsid w:val="002B57FD"/>
    <w:rsid w:val="002B663C"/>
    <w:rsid w:val="002B6BEC"/>
    <w:rsid w:val="002B70DB"/>
    <w:rsid w:val="002B7B73"/>
    <w:rsid w:val="002C0138"/>
    <w:rsid w:val="002C047C"/>
    <w:rsid w:val="002C0507"/>
    <w:rsid w:val="002C0AE1"/>
    <w:rsid w:val="002C1380"/>
    <w:rsid w:val="002C213F"/>
    <w:rsid w:val="002C33CD"/>
    <w:rsid w:val="002C3C66"/>
    <w:rsid w:val="002C4A18"/>
    <w:rsid w:val="002C6B29"/>
    <w:rsid w:val="002C6DD4"/>
    <w:rsid w:val="002C7595"/>
    <w:rsid w:val="002D2B89"/>
    <w:rsid w:val="002D348F"/>
    <w:rsid w:val="002D4CFC"/>
    <w:rsid w:val="002D79F9"/>
    <w:rsid w:val="002E001F"/>
    <w:rsid w:val="002E24DE"/>
    <w:rsid w:val="002E2C7E"/>
    <w:rsid w:val="002E2CF1"/>
    <w:rsid w:val="002E4678"/>
    <w:rsid w:val="002E4F73"/>
    <w:rsid w:val="002E559D"/>
    <w:rsid w:val="002E6DF0"/>
    <w:rsid w:val="002E7A4B"/>
    <w:rsid w:val="002E7BE2"/>
    <w:rsid w:val="002E7E8C"/>
    <w:rsid w:val="002E7FC4"/>
    <w:rsid w:val="002F015E"/>
    <w:rsid w:val="002F0CD1"/>
    <w:rsid w:val="002F144E"/>
    <w:rsid w:val="002F1B5D"/>
    <w:rsid w:val="002F1C8C"/>
    <w:rsid w:val="002F29EE"/>
    <w:rsid w:val="002F2DEE"/>
    <w:rsid w:val="002F33EE"/>
    <w:rsid w:val="002F58B2"/>
    <w:rsid w:val="002F5A0C"/>
    <w:rsid w:val="002F6C1F"/>
    <w:rsid w:val="003007A5"/>
    <w:rsid w:val="00300A50"/>
    <w:rsid w:val="00302411"/>
    <w:rsid w:val="0030272E"/>
    <w:rsid w:val="00302B9D"/>
    <w:rsid w:val="00303864"/>
    <w:rsid w:val="003046A7"/>
    <w:rsid w:val="00304FAA"/>
    <w:rsid w:val="003055EE"/>
    <w:rsid w:val="0030567B"/>
    <w:rsid w:val="003057BD"/>
    <w:rsid w:val="00305B12"/>
    <w:rsid w:val="00305EDE"/>
    <w:rsid w:val="003062A6"/>
    <w:rsid w:val="003065B1"/>
    <w:rsid w:val="003074BC"/>
    <w:rsid w:val="00312607"/>
    <w:rsid w:val="00312EAB"/>
    <w:rsid w:val="0031349F"/>
    <w:rsid w:val="00314B36"/>
    <w:rsid w:val="003153EA"/>
    <w:rsid w:val="00315FFD"/>
    <w:rsid w:val="0031631D"/>
    <w:rsid w:val="003164BC"/>
    <w:rsid w:val="00316BB8"/>
    <w:rsid w:val="00317A1E"/>
    <w:rsid w:val="00317D56"/>
    <w:rsid w:val="00320CCE"/>
    <w:rsid w:val="00320E99"/>
    <w:rsid w:val="003222FF"/>
    <w:rsid w:val="00323946"/>
    <w:rsid w:val="003246E8"/>
    <w:rsid w:val="0032546E"/>
    <w:rsid w:val="003257E6"/>
    <w:rsid w:val="00325A74"/>
    <w:rsid w:val="0032776E"/>
    <w:rsid w:val="003279E5"/>
    <w:rsid w:val="0033091D"/>
    <w:rsid w:val="00330D12"/>
    <w:rsid w:val="00330E6D"/>
    <w:rsid w:val="0033147B"/>
    <w:rsid w:val="00332018"/>
    <w:rsid w:val="00332019"/>
    <w:rsid w:val="00332094"/>
    <w:rsid w:val="003320F9"/>
    <w:rsid w:val="00332103"/>
    <w:rsid w:val="003332D4"/>
    <w:rsid w:val="00333354"/>
    <w:rsid w:val="00333583"/>
    <w:rsid w:val="00334D48"/>
    <w:rsid w:val="0033589E"/>
    <w:rsid w:val="00335B5F"/>
    <w:rsid w:val="00336459"/>
    <w:rsid w:val="0033680C"/>
    <w:rsid w:val="00340040"/>
    <w:rsid w:val="003400A7"/>
    <w:rsid w:val="003401F0"/>
    <w:rsid w:val="00340E68"/>
    <w:rsid w:val="00341185"/>
    <w:rsid w:val="00341835"/>
    <w:rsid w:val="00342122"/>
    <w:rsid w:val="00342244"/>
    <w:rsid w:val="0034283B"/>
    <w:rsid w:val="00344344"/>
    <w:rsid w:val="003455C0"/>
    <w:rsid w:val="00345894"/>
    <w:rsid w:val="0034667F"/>
    <w:rsid w:val="00346ADF"/>
    <w:rsid w:val="00347960"/>
    <w:rsid w:val="00350061"/>
    <w:rsid w:val="00351B53"/>
    <w:rsid w:val="00352485"/>
    <w:rsid w:val="00352750"/>
    <w:rsid w:val="003534EF"/>
    <w:rsid w:val="003538B0"/>
    <w:rsid w:val="00353949"/>
    <w:rsid w:val="003557B1"/>
    <w:rsid w:val="00355855"/>
    <w:rsid w:val="00355D9D"/>
    <w:rsid w:val="0035622B"/>
    <w:rsid w:val="00356559"/>
    <w:rsid w:val="00357257"/>
    <w:rsid w:val="003573B4"/>
    <w:rsid w:val="003600A3"/>
    <w:rsid w:val="003608AB"/>
    <w:rsid w:val="00361227"/>
    <w:rsid w:val="0036147E"/>
    <w:rsid w:val="00362088"/>
    <w:rsid w:val="003647F2"/>
    <w:rsid w:val="00364B4D"/>
    <w:rsid w:val="00364CE4"/>
    <w:rsid w:val="00364D19"/>
    <w:rsid w:val="0036512B"/>
    <w:rsid w:val="0036535D"/>
    <w:rsid w:val="00367C36"/>
    <w:rsid w:val="00367CDB"/>
    <w:rsid w:val="00370425"/>
    <w:rsid w:val="00370698"/>
    <w:rsid w:val="00370750"/>
    <w:rsid w:val="00370B87"/>
    <w:rsid w:val="003719C3"/>
    <w:rsid w:val="00372C88"/>
    <w:rsid w:val="00373176"/>
    <w:rsid w:val="0037353E"/>
    <w:rsid w:val="003744BE"/>
    <w:rsid w:val="003745A3"/>
    <w:rsid w:val="00374B11"/>
    <w:rsid w:val="00375404"/>
    <w:rsid w:val="003758E7"/>
    <w:rsid w:val="00375B12"/>
    <w:rsid w:val="003763C0"/>
    <w:rsid w:val="00377C00"/>
    <w:rsid w:val="003801BB"/>
    <w:rsid w:val="00380706"/>
    <w:rsid w:val="00381F8A"/>
    <w:rsid w:val="00382708"/>
    <w:rsid w:val="003827A8"/>
    <w:rsid w:val="00382972"/>
    <w:rsid w:val="00382B57"/>
    <w:rsid w:val="0038347B"/>
    <w:rsid w:val="003840CC"/>
    <w:rsid w:val="003847C1"/>
    <w:rsid w:val="003847C5"/>
    <w:rsid w:val="00385377"/>
    <w:rsid w:val="003858E1"/>
    <w:rsid w:val="0038620C"/>
    <w:rsid w:val="003874A0"/>
    <w:rsid w:val="003876E1"/>
    <w:rsid w:val="00387715"/>
    <w:rsid w:val="00387DDE"/>
    <w:rsid w:val="00392025"/>
    <w:rsid w:val="00392623"/>
    <w:rsid w:val="00393222"/>
    <w:rsid w:val="00397149"/>
    <w:rsid w:val="00397469"/>
    <w:rsid w:val="003A0D5D"/>
    <w:rsid w:val="003A1465"/>
    <w:rsid w:val="003A1B1F"/>
    <w:rsid w:val="003A3F1C"/>
    <w:rsid w:val="003A4CF6"/>
    <w:rsid w:val="003A4D51"/>
    <w:rsid w:val="003A7CC9"/>
    <w:rsid w:val="003B011C"/>
    <w:rsid w:val="003B0461"/>
    <w:rsid w:val="003B04EC"/>
    <w:rsid w:val="003B05CC"/>
    <w:rsid w:val="003B08FC"/>
    <w:rsid w:val="003B0BE1"/>
    <w:rsid w:val="003B1272"/>
    <w:rsid w:val="003B1760"/>
    <w:rsid w:val="003B1CEB"/>
    <w:rsid w:val="003B65EF"/>
    <w:rsid w:val="003B73F2"/>
    <w:rsid w:val="003B7C96"/>
    <w:rsid w:val="003C1097"/>
    <w:rsid w:val="003C18F1"/>
    <w:rsid w:val="003C19B7"/>
    <w:rsid w:val="003C1C22"/>
    <w:rsid w:val="003C2C3C"/>
    <w:rsid w:val="003C2D5E"/>
    <w:rsid w:val="003C31D2"/>
    <w:rsid w:val="003C4772"/>
    <w:rsid w:val="003C49D3"/>
    <w:rsid w:val="003C515B"/>
    <w:rsid w:val="003C5F81"/>
    <w:rsid w:val="003D10A5"/>
    <w:rsid w:val="003D15CC"/>
    <w:rsid w:val="003D1BB2"/>
    <w:rsid w:val="003D1DF5"/>
    <w:rsid w:val="003D36E7"/>
    <w:rsid w:val="003D391E"/>
    <w:rsid w:val="003D49C1"/>
    <w:rsid w:val="003D49EA"/>
    <w:rsid w:val="003D4CF9"/>
    <w:rsid w:val="003D682F"/>
    <w:rsid w:val="003D6DB9"/>
    <w:rsid w:val="003E0C9C"/>
    <w:rsid w:val="003E0F01"/>
    <w:rsid w:val="003E1EEE"/>
    <w:rsid w:val="003E235A"/>
    <w:rsid w:val="003E3895"/>
    <w:rsid w:val="003E620A"/>
    <w:rsid w:val="003E734E"/>
    <w:rsid w:val="003E7381"/>
    <w:rsid w:val="003F0821"/>
    <w:rsid w:val="003F0A70"/>
    <w:rsid w:val="003F1828"/>
    <w:rsid w:val="003F1F97"/>
    <w:rsid w:val="003F228F"/>
    <w:rsid w:val="003F2A7B"/>
    <w:rsid w:val="003F39FE"/>
    <w:rsid w:val="003F3DA5"/>
    <w:rsid w:val="003F3DE8"/>
    <w:rsid w:val="003F49BB"/>
    <w:rsid w:val="003F52B1"/>
    <w:rsid w:val="003F5490"/>
    <w:rsid w:val="003F5595"/>
    <w:rsid w:val="003F5B94"/>
    <w:rsid w:val="003F758A"/>
    <w:rsid w:val="003F7636"/>
    <w:rsid w:val="003F7C8B"/>
    <w:rsid w:val="00400F8C"/>
    <w:rsid w:val="00401A74"/>
    <w:rsid w:val="0040223E"/>
    <w:rsid w:val="00403095"/>
    <w:rsid w:val="00403245"/>
    <w:rsid w:val="004049F3"/>
    <w:rsid w:val="00404A11"/>
    <w:rsid w:val="0040570C"/>
    <w:rsid w:val="0040621B"/>
    <w:rsid w:val="00406448"/>
    <w:rsid w:val="0040726A"/>
    <w:rsid w:val="00410C76"/>
    <w:rsid w:val="00411A53"/>
    <w:rsid w:val="00412618"/>
    <w:rsid w:val="004133FF"/>
    <w:rsid w:val="00413D59"/>
    <w:rsid w:val="004140A0"/>
    <w:rsid w:val="004147CE"/>
    <w:rsid w:val="00415545"/>
    <w:rsid w:val="004166BD"/>
    <w:rsid w:val="0041711C"/>
    <w:rsid w:val="00417954"/>
    <w:rsid w:val="00417AFC"/>
    <w:rsid w:val="00417D3D"/>
    <w:rsid w:val="00420023"/>
    <w:rsid w:val="00420D16"/>
    <w:rsid w:val="00422D7F"/>
    <w:rsid w:val="00422DEA"/>
    <w:rsid w:val="004233E5"/>
    <w:rsid w:val="00424089"/>
    <w:rsid w:val="004244C7"/>
    <w:rsid w:val="00424612"/>
    <w:rsid w:val="00424A34"/>
    <w:rsid w:val="00425B77"/>
    <w:rsid w:val="00425D1A"/>
    <w:rsid w:val="00426D50"/>
    <w:rsid w:val="004276A1"/>
    <w:rsid w:val="00430409"/>
    <w:rsid w:val="00430687"/>
    <w:rsid w:val="004310D9"/>
    <w:rsid w:val="004316DC"/>
    <w:rsid w:val="00431A9B"/>
    <w:rsid w:val="00431B77"/>
    <w:rsid w:val="00432175"/>
    <w:rsid w:val="00432D53"/>
    <w:rsid w:val="00433A09"/>
    <w:rsid w:val="00435D80"/>
    <w:rsid w:val="004369B9"/>
    <w:rsid w:val="004372FD"/>
    <w:rsid w:val="00437A1E"/>
    <w:rsid w:val="004404DA"/>
    <w:rsid w:val="00440AE5"/>
    <w:rsid w:val="004414E1"/>
    <w:rsid w:val="004420B8"/>
    <w:rsid w:val="004424F1"/>
    <w:rsid w:val="004438FB"/>
    <w:rsid w:val="00444033"/>
    <w:rsid w:val="0044468F"/>
    <w:rsid w:val="0044474A"/>
    <w:rsid w:val="00445607"/>
    <w:rsid w:val="00445E2A"/>
    <w:rsid w:val="0044718E"/>
    <w:rsid w:val="00447719"/>
    <w:rsid w:val="004501B7"/>
    <w:rsid w:val="004503BC"/>
    <w:rsid w:val="004508B4"/>
    <w:rsid w:val="004510E3"/>
    <w:rsid w:val="00451EB7"/>
    <w:rsid w:val="0045211D"/>
    <w:rsid w:val="004538A3"/>
    <w:rsid w:val="004540FE"/>
    <w:rsid w:val="004547F6"/>
    <w:rsid w:val="00454F3A"/>
    <w:rsid w:val="004555F5"/>
    <w:rsid w:val="00456086"/>
    <w:rsid w:val="00456687"/>
    <w:rsid w:val="00456AE2"/>
    <w:rsid w:val="004576F4"/>
    <w:rsid w:val="004608DA"/>
    <w:rsid w:val="00460EAD"/>
    <w:rsid w:val="00460F4E"/>
    <w:rsid w:val="0046182A"/>
    <w:rsid w:val="00461B62"/>
    <w:rsid w:val="00461F09"/>
    <w:rsid w:val="0046271F"/>
    <w:rsid w:val="00462894"/>
    <w:rsid w:val="00463A1E"/>
    <w:rsid w:val="00464A16"/>
    <w:rsid w:val="00464D67"/>
    <w:rsid w:val="00465505"/>
    <w:rsid w:val="00465DC3"/>
    <w:rsid w:val="004676A3"/>
    <w:rsid w:val="004676F9"/>
    <w:rsid w:val="00471744"/>
    <w:rsid w:val="004748AB"/>
    <w:rsid w:val="004748E4"/>
    <w:rsid w:val="0047537B"/>
    <w:rsid w:val="00476B4E"/>
    <w:rsid w:val="00477421"/>
    <w:rsid w:val="00477580"/>
    <w:rsid w:val="00477A4E"/>
    <w:rsid w:val="004806FE"/>
    <w:rsid w:val="00481EA6"/>
    <w:rsid w:val="00483A58"/>
    <w:rsid w:val="00484A99"/>
    <w:rsid w:val="004851A9"/>
    <w:rsid w:val="004857D1"/>
    <w:rsid w:val="00485EC4"/>
    <w:rsid w:val="00486639"/>
    <w:rsid w:val="004873CF"/>
    <w:rsid w:val="004874B0"/>
    <w:rsid w:val="00487800"/>
    <w:rsid w:val="004879F7"/>
    <w:rsid w:val="00490A8F"/>
    <w:rsid w:val="00490E1E"/>
    <w:rsid w:val="00491167"/>
    <w:rsid w:val="0049130E"/>
    <w:rsid w:val="00491B3C"/>
    <w:rsid w:val="004925C4"/>
    <w:rsid w:val="004947F2"/>
    <w:rsid w:val="00495054"/>
    <w:rsid w:val="00495371"/>
    <w:rsid w:val="004970A7"/>
    <w:rsid w:val="004975CE"/>
    <w:rsid w:val="00497B69"/>
    <w:rsid w:val="004A0213"/>
    <w:rsid w:val="004A1233"/>
    <w:rsid w:val="004A2053"/>
    <w:rsid w:val="004A258E"/>
    <w:rsid w:val="004A26C9"/>
    <w:rsid w:val="004A32CA"/>
    <w:rsid w:val="004A3871"/>
    <w:rsid w:val="004A3B76"/>
    <w:rsid w:val="004A4AF3"/>
    <w:rsid w:val="004A564A"/>
    <w:rsid w:val="004A5979"/>
    <w:rsid w:val="004A5CD8"/>
    <w:rsid w:val="004A70B9"/>
    <w:rsid w:val="004B11D6"/>
    <w:rsid w:val="004B14CA"/>
    <w:rsid w:val="004B3681"/>
    <w:rsid w:val="004B42A4"/>
    <w:rsid w:val="004B4A66"/>
    <w:rsid w:val="004B4D85"/>
    <w:rsid w:val="004B533A"/>
    <w:rsid w:val="004B6429"/>
    <w:rsid w:val="004B7685"/>
    <w:rsid w:val="004C0637"/>
    <w:rsid w:val="004C0A19"/>
    <w:rsid w:val="004C0B01"/>
    <w:rsid w:val="004C0C16"/>
    <w:rsid w:val="004C1567"/>
    <w:rsid w:val="004C1CB6"/>
    <w:rsid w:val="004C1EE4"/>
    <w:rsid w:val="004C2C05"/>
    <w:rsid w:val="004C306E"/>
    <w:rsid w:val="004C5031"/>
    <w:rsid w:val="004C524D"/>
    <w:rsid w:val="004C5738"/>
    <w:rsid w:val="004C5D75"/>
    <w:rsid w:val="004C761B"/>
    <w:rsid w:val="004C7E08"/>
    <w:rsid w:val="004D00F2"/>
    <w:rsid w:val="004D04AF"/>
    <w:rsid w:val="004D1703"/>
    <w:rsid w:val="004D1A21"/>
    <w:rsid w:val="004D32F8"/>
    <w:rsid w:val="004D4B78"/>
    <w:rsid w:val="004D4DBA"/>
    <w:rsid w:val="004D58FE"/>
    <w:rsid w:val="004D5D0E"/>
    <w:rsid w:val="004D78C3"/>
    <w:rsid w:val="004E21A0"/>
    <w:rsid w:val="004E255E"/>
    <w:rsid w:val="004E2B6E"/>
    <w:rsid w:val="004E2D41"/>
    <w:rsid w:val="004E34AF"/>
    <w:rsid w:val="004E3512"/>
    <w:rsid w:val="004E42CB"/>
    <w:rsid w:val="004E547F"/>
    <w:rsid w:val="004E5811"/>
    <w:rsid w:val="004E6241"/>
    <w:rsid w:val="004E62C9"/>
    <w:rsid w:val="004E6A93"/>
    <w:rsid w:val="004F039D"/>
    <w:rsid w:val="004F1189"/>
    <w:rsid w:val="004F13D1"/>
    <w:rsid w:val="004F1EB6"/>
    <w:rsid w:val="004F23AB"/>
    <w:rsid w:val="004F2A1B"/>
    <w:rsid w:val="004F32CC"/>
    <w:rsid w:val="004F32DC"/>
    <w:rsid w:val="004F3653"/>
    <w:rsid w:val="004F3DD4"/>
    <w:rsid w:val="004F43DA"/>
    <w:rsid w:val="004F44F2"/>
    <w:rsid w:val="004F5463"/>
    <w:rsid w:val="004F691B"/>
    <w:rsid w:val="004F77D1"/>
    <w:rsid w:val="0050007E"/>
    <w:rsid w:val="00500107"/>
    <w:rsid w:val="005002AB"/>
    <w:rsid w:val="005010A1"/>
    <w:rsid w:val="00501B12"/>
    <w:rsid w:val="0050369B"/>
    <w:rsid w:val="0050391F"/>
    <w:rsid w:val="00504332"/>
    <w:rsid w:val="005043C5"/>
    <w:rsid w:val="0050582B"/>
    <w:rsid w:val="00506604"/>
    <w:rsid w:val="00507770"/>
    <w:rsid w:val="0050782F"/>
    <w:rsid w:val="00507D2C"/>
    <w:rsid w:val="00510EFF"/>
    <w:rsid w:val="00512C90"/>
    <w:rsid w:val="00512FE9"/>
    <w:rsid w:val="00514DB7"/>
    <w:rsid w:val="00515471"/>
    <w:rsid w:val="00515B31"/>
    <w:rsid w:val="00515EC4"/>
    <w:rsid w:val="005170E9"/>
    <w:rsid w:val="005175A3"/>
    <w:rsid w:val="005177BE"/>
    <w:rsid w:val="005201C5"/>
    <w:rsid w:val="00520510"/>
    <w:rsid w:val="00520A94"/>
    <w:rsid w:val="0052180F"/>
    <w:rsid w:val="00521EBA"/>
    <w:rsid w:val="00522C25"/>
    <w:rsid w:val="00523B81"/>
    <w:rsid w:val="00523C40"/>
    <w:rsid w:val="00524740"/>
    <w:rsid w:val="00525650"/>
    <w:rsid w:val="00525681"/>
    <w:rsid w:val="00525E18"/>
    <w:rsid w:val="005269B1"/>
    <w:rsid w:val="005274D6"/>
    <w:rsid w:val="005278F9"/>
    <w:rsid w:val="00527A23"/>
    <w:rsid w:val="005306C6"/>
    <w:rsid w:val="0053088F"/>
    <w:rsid w:val="00530A72"/>
    <w:rsid w:val="00530DA7"/>
    <w:rsid w:val="0053159F"/>
    <w:rsid w:val="00533CBF"/>
    <w:rsid w:val="00533D75"/>
    <w:rsid w:val="00534AA6"/>
    <w:rsid w:val="00534F2A"/>
    <w:rsid w:val="00536D07"/>
    <w:rsid w:val="00537835"/>
    <w:rsid w:val="00537B02"/>
    <w:rsid w:val="005403D9"/>
    <w:rsid w:val="005417DF"/>
    <w:rsid w:val="00542314"/>
    <w:rsid w:val="00542342"/>
    <w:rsid w:val="00542EB1"/>
    <w:rsid w:val="0054381F"/>
    <w:rsid w:val="00543854"/>
    <w:rsid w:val="0054453A"/>
    <w:rsid w:val="00544600"/>
    <w:rsid w:val="00544A90"/>
    <w:rsid w:val="00544BF5"/>
    <w:rsid w:val="00546052"/>
    <w:rsid w:val="005461E2"/>
    <w:rsid w:val="00546C53"/>
    <w:rsid w:val="00546C8D"/>
    <w:rsid w:val="00546CD1"/>
    <w:rsid w:val="00546CD5"/>
    <w:rsid w:val="0054724D"/>
    <w:rsid w:val="00550769"/>
    <w:rsid w:val="00551207"/>
    <w:rsid w:val="005523F9"/>
    <w:rsid w:val="00552692"/>
    <w:rsid w:val="005534DF"/>
    <w:rsid w:val="005535BD"/>
    <w:rsid w:val="005548F7"/>
    <w:rsid w:val="00554C8A"/>
    <w:rsid w:val="005550A8"/>
    <w:rsid w:val="0055546A"/>
    <w:rsid w:val="005576C4"/>
    <w:rsid w:val="00557D6C"/>
    <w:rsid w:val="00557DE7"/>
    <w:rsid w:val="00560D72"/>
    <w:rsid w:val="0056229B"/>
    <w:rsid w:val="00562CCE"/>
    <w:rsid w:val="005646AC"/>
    <w:rsid w:val="005649B7"/>
    <w:rsid w:val="00564D24"/>
    <w:rsid w:val="00564F91"/>
    <w:rsid w:val="0056546E"/>
    <w:rsid w:val="005658DB"/>
    <w:rsid w:val="00566FCF"/>
    <w:rsid w:val="0056795E"/>
    <w:rsid w:val="00567CB3"/>
    <w:rsid w:val="00570434"/>
    <w:rsid w:val="00571B6A"/>
    <w:rsid w:val="00571BDB"/>
    <w:rsid w:val="005728A2"/>
    <w:rsid w:val="00572DFA"/>
    <w:rsid w:val="00573810"/>
    <w:rsid w:val="00573FF0"/>
    <w:rsid w:val="005751B4"/>
    <w:rsid w:val="00576080"/>
    <w:rsid w:val="00576B3F"/>
    <w:rsid w:val="00577845"/>
    <w:rsid w:val="00577F3B"/>
    <w:rsid w:val="00582790"/>
    <w:rsid w:val="00582B29"/>
    <w:rsid w:val="00582C8E"/>
    <w:rsid w:val="00584136"/>
    <w:rsid w:val="005842AA"/>
    <w:rsid w:val="0058713A"/>
    <w:rsid w:val="005871CB"/>
    <w:rsid w:val="00590078"/>
    <w:rsid w:val="0059169C"/>
    <w:rsid w:val="005917F7"/>
    <w:rsid w:val="00592529"/>
    <w:rsid w:val="0059304B"/>
    <w:rsid w:val="0059369C"/>
    <w:rsid w:val="005945D0"/>
    <w:rsid w:val="00595012"/>
    <w:rsid w:val="00595FCF"/>
    <w:rsid w:val="005961DF"/>
    <w:rsid w:val="00597EA2"/>
    <w:rsid w:val="005A0FA7"/>
    <w:rsid w:val="005A128D"/>
    <w:rsid w:val="005A1953"/>
    <w:rsid w:val="005A2152"/>
    <w:rsid w:val="005A2261"/>
    <w:rsid w:val="005A36C5"/>
    <w:rsid w:val="005A36D6"/>
    <w:rsid w:val="005A465B"/>
    <w:rsid w:val="005A477F"/>
    <w:rsid w:val="005A4AFE"/>
    <w:rsid w:val="005A7683"/>
    <w:rsid w:val="005A7898"/>
    <w:rsid w:val="005B07B4"/>
    <w:rsid w:val="005B0F6C"/>
    <w:rsid w:val="005B12D0"/>
    <w:rsid w:val="005B2258"/>
    <w:rsid w:val="005B284F"/>
    <w:rsid w:val="005B2B6D"/>
    <w:rsid w:val="005B2E2C"/>
    <w:rsid w:val="005B2E52"/>
    <w:rsid w:val="005B32D0"/>
    <w:rsid w:val="005B3411"/>
    <w:rsid w:val="005B3AA5"/>
    <w:rsid w:val="005B41FE"/>
    <w:rsid w:val="005B4662"/>
    <w:rsid w:val="005B5BDE"/>
    <w:rsid w:val="005B5CCD"/>
    <w:rsid w:val="005B5D30"/>
    <w:rsid w:val="005B6B9E"/>
    <w:rsid w:val="005B6D6F"/>
    <w:rsid w:val="005C02F3"/>
    <w:rsid w:val="005C0970"/>
    <w:rsid w:val="005C0FDD"/>
    <w:rsid w:val="005C2316"/>
    <w:rsid w:val="005C2638"/>
    <w:rsid w:val="005C3A56"/>
    <w:rsid w:val="005C3BAE"/>
    <w:rsid w:val="005C4F81"/>
    <w:rsid w:val="005C5874"/>
    <w:rsid w:val="005C5E5C"/>
    <w:rsid w:val="005C5F9D"/>
    <w:rsid w:val="005C63AB"/>
    <w:rsid w:val="005D0710"/>
    <w:rsid w:val="005D0A22"/>
    <w:rsid w:val="005D1874"/>
    <w:rsid w:val="005D1994"/>
    <w:rsid w:val="005D1CAE"/>
    <w:rsid w:val="005D297F"/>
    <w:rsid w:val="005D556C"/>
    <w:rsid w:val="005D5CB0"/>
    <w:rsid w:val="005D6942"/>
    <w:rsid w:val="005E03AD"/>
    <w:rsid w:val="005E10AA"/>
    <w:rsid w:val="005E13B5"/>
    <w:rsid w:val="005E1608"/>
    <w:rsid w:val="005E23BE"/>
    <w:rsid w:val="005E26DD"/>
    <w:rsid w:val="005E3063"/>
    <w:rsid w:val="005E33CE"/>
    <w:rsid w:val="005E46A0"/>
    <w:rsid w:val="005E62E5"/>
    <w:rsid w:val="005E6EA8"/>
    <w:rsid w:val="005E7EA4"/>
    <w:rsid w:val="005E7FCB"/>
    <w:rsid w:val="005F197A"/>
    <w:rsid w:val="005F20A9"/>
    <w:rsid w:val="005F247F"/>
    <w:rsid w:val="005F28F2"/>
    <w:rsid w:val="005F37A7"/>
    <w:rsid w:val="005F4CAD"/>
    <w:rsid w:val="005F5D93"/>
    <w:rsid w:val="005F60EE"/>
    <w:rsid w:val="005F6199"/>
    <w:rsid w:val="005F7576"/>
    <w:rsid w:val="005F7A3E"/>
    <w:rsid w:val="0060080B"/>
    <w:rsid w:val="00601100"/>
    <w:rsid w:val="0060128D"/>
    <w:rsid w:val="00602098"/>
    <w:rsid w:val="006023F5"/>
    <w:rsid w:val="006024F6"/>
    <w:rsid w:val="00603F2C"/>
    <w:rsid w:val="00604FAB"/>
    <w:rsid w:val="00610D5A"/>
    <w:rsid w:val="00611204"/>
    <w:rsid w:val="0061123C"/>
    <w:rsid w:val="00611281"/>
    <w:rsid w:val="00611752"/>
    <w:rsid w:val="006119A9"/>
    <w:rsid w:val="006125B5"/>
    <w:rsid w:val="0061310E"/>
    <w:rsid w:val="006137F6"/>
    <w:rsid w:val="0061471B"/>
    <w:rsid w:val="0061539A"/>
    <w:rsid w:val="00615C1B"/>
    <w:rsid w:val="00615FF4"/>
    <w:rsid w:val="00616AEB"/>
    <w:rsid w:val="00621D29"/>
    <w:rsid w:val="00621E2F"/>
    <w:rsid w:val="006228DE"/>
    <w:rsid w:val="00622B6B"/>
    <w:rsid w:val="00622CC5"/>
    <w:rsid w:val="00624370"/>
    <w:rsid w:val="00625236"/>
    <w:rsid w:val="006254CF"/>
    <w:rsid w:val="0062660A"/>
    <w:rsid w:val="00626936"/>
    <w:rsid w:val="00626ED8"/>
    <w:rsid w:val="00630BE0"/>
    <w:rsid w:val="00630D84"/>
    <w:rsid w:val="00631783"/>
    <w:rsid w:val="00631DEE"/>
    <w:rsid w:val="006337D6"/>
    <w:rsid w:val="00633852"/>
    <w:rsid w:val="00633CD3"/>
    <w:rsid w:val="006366CE"/>
    <w:rsid w:val="006372AE"/>
    <w:rsid w:val="006403E9"/>
    <w:rsid w:val="0064119D"/>
    <w:rsid w:val="00642234"/>
    <w:rsid w:val="006425F4"/>
    <w:rsid w:val="00642912"/>
    <w:rsid w:val="00642C04"/>
    <w:rsid w:val="00642E6A"/>
    <w:rsid w:val="00642F8E"/>
    <w:rsid w:val="0064421B"/>
    <w:rsid w:val="00644527"/>
    <w:rsid w:val="00645160"/>
    <w:rsid w:val="006459BA"/>
    <w:rsid w:val="00645E9B"/>
    <w:rsid w:val="006472B3"/>
    <w:rsid w:val="0064746A"/>
    <w:rsid w:val="00650D3C"/>
    <w:rsid w:val="00650E00"/>
    <w:rsid w:val="00650EC2"/>
    <w:rsid w:val="00650FEF"/>
    <w:rsid w:val="006520D7"/>
    <w:rsid w:val="00652C65"/>
    <w:rsid w:val="0065344C"/>
    <w:rsid w:val="00653824"/>
    <w:rsid w:val="00653922"/>
    <w:rsid w:val="006541DF"/>
    <w:rsid w:val="00654745"/>
    <w:rsid w:val="006549B2"/>
    <w:rsid w:val="00654B47"/>
    <w:rsid w:val="006554BD"/>
    <w:rsid w:val="00657D92"/>
    <w:rsid w:val="00660F68"/>
    <w:rsid w:val="00661275"/>
    <w:rsid w:val="0066152E"/>
    <w:rsid w:val="0066159D"/>
    <w:rsid w:val="00662CE1"/>
    <w:rsid w:val="00663013"/>
    <w:rsid w:val="006635C7"/>
    <w:rsid w:val="00663D29"/>
    <w:rsid w:val="00664111"/>
    <w:rsid w:val="00664CC6"/>
    <w:rsid w:val="00665095"/>
    <w:rsid w:val="00665FF4"/>
    <w:rsid w:val="006667CE"/>
    <w:rsid w:val="0066794C"/>
    <w:rsid w:val="00667D6B"/>
    <w:rsid w:val="006700DE"/>
    <w:rsid w:val="00670156"/>
    <w:rsid w:val="00671317"/>
    <w:rsid w:val="00671EB2"/>
    <w:rsid w:val="00671FE2"/>
    <w:rsid w:val="0067271F"/>
    <w:rsid w:val="00673E25"/>
    <w:rsid w:val="00673FA5"/>
    <w:rsid w:val="00674055"/>
    <w:rsid w:val="00674822"/>
    <w:rsid w:val="00675230"/>
    <w:rsid w:val="00675301"/>
    <w:rsid w:val="0067537D"/>
    <w:rsid w:val="006753AE"/>
    <w:rsid w:val="00675AB7"/>
    <w:rsid w:val="00676E56"/>
    <w:rsid w:val="00681018"/>
    <w:rsid w:val="00681367"/>
    <w:rsid w:val="00682E80"/>
    <w:rsid w:val="00683217"/>
    <w:rsid w:val="00683241"/>
    <w:rsid w:val="0068413B"/>
    <w:rsid w:val="006864A1"/>
    <w:rsid w:val="00686663"/>
    <w:rsid w:val="00686CCC"/>
    <w:rsid w:val="00687309"/>
    <w:rsid w:val="00687C50"/>
    <w:rsid w:val="00687CBB"/>
    <w:rsid w:val="00693688"/>
    <w:rsid w:val="00693AD8"/>
    <w:rsid w:val="00694555"/>
    <w:rsid w:val="006951A7"/>
    <w:rsid w:val="00695A2F"/>
    <w:rsid w:val="00695D9C"/>
    <w:rsid w:val="00696111"/>
    <w:rsid w:val="00696EA3"/>
    <w:rsid w:val="0069747E"/>
    <w:rsid w:val="006A058A"/>
    <w:rsid w:val="006A0BEA"/>
    <w:rsid w:val="006A11C8"/>
    <w:rsid w:val="006A1EDD"/>
    <w:rsid w:val="006A20A6"/>
    <w:rsid w:val="006A2898"/>
    <w:rsid w:val="006A440A"/>
    <w:rsid w:val="006A48D2"/>
    <w:rsid w:val="006A4DBA"/>
    <w:rsid w:val="006A554A"/>
    <w:rsid w:val="006A75EB"/>
    <w:rsid w:val="006A78E3"/>
    <w:rsid w:val="006B040D"/>
    <w:rsid w:val="006B188C"/>
    <w:rsid w:val="006B1F05"/>
    <w:rsid w:val="006B25CB"/>
    <w:rsid w:val="006B2A3E"/>
    <w:rsid w:val="006B2BCD"/>
    <w:rsid w:val="006B2BD4"/>
    <w:rsid w:val="006B4F29"/>
    <w:rsid w:val="006B5D1A"/>
    <w:rsid w:val="006B5EE6"/>
    <w:rsid w:val="006B5F37"/>
    <w:rsid w:val="006B5F86"/>
    <w:rsid w:val="006B75A0"/>
    <w:rsid w:val="006C01A9"/>
    <w:rsid w:val="006C0837"/>
    <w:rsid w:val="006C0A51"/>
    <w:rsid w:val="006C1666"/>
    <w:rsid w:val="006C1BC8"/>
    <w:rsid w:val="006C2751"/>
    <w:rsid w:val="006C306A"/>
    <w:rsid w:val="006C3C58"/>
    <w:rsid w:val="006C3D83"/>
    <w:rsid w:val="006C46E2"/>
    <w:rsid w:val="006C48F3"/>
    <w:rsid w:val="006C5393"/>
    <w:rsid w:val="006C5C14"/>
    <w:rsid w:val="006C5EBB"/>
    <w:rsid w:val="006D090E"/>
    <w:rsid w:val="006D0A4F"/>
    <w:rsid w:val="006D0E8A"/>
    <w:rsid w:val="006D1AAF"/>
    <w:rsid w:val="006D1CC5"/>
    <w:rsid w:val="006D2579"/>
    <w:rsid w:val="006D2FDC"/>
    <w:rsid w:val="006D45D6"/>
    <w:rsid w:val="006D51B9"/>
    <w:rsid w:val="006D7060"/>
    <w:rsid w:val="006E0C51"/>
    <w:rsid w:val="006E1839"/>
    <w:rsid w:val="006E20CE"/>
    <w:rsid w:val="006E2C0C"/>
    <w:rsid w:val="006E2EAC"/>
    <w:rsid w:val="006E399D"/>
    <w:rsid w:val="006E42A8"/>
    <w:rsid w:val="006E4550"/>
    <w:rsid w:val="006E4ABE"/>
    <w:rsid w:val="006E4F06"/>
    <w:rsid w:val="006E4FAF"/>
    <w:rsid w:val="006E6B6D"/>
    <w:rsid w:val="006E6F2A"/>
    <w:rsid w:val="006F088C"/>
    <w:rsid w:val="006F11B0"/>
    <w:rsid w:val="006F11EC"/>
    <w:rsid w:val="006F1AE9"/>
    <w:rsid w:val="006F262E"/>
    <w:rsid w:val="006F3D09"/>
    <w:rsid w:val="006F45AD"/>
    <w:rsid w:val="006F5268"/>
    <w:rsid w:val="006F56B6"/>
    <w:rsid w:val="006F5BAC"/>
    <w:rsid w:val="006F6A16"/>
    <w:rsid w:val="0070027B"/>
    <w:rsid w:val="00701615"/>
    <w:rsid w:val="007020A6"/>
    <w:rsid w:val="00702AFA"/>
    <w:rsid w:val="00702E8C"/>
    <w:rsid w:val="00703114"/>
    <w:rsid w:val="00703757"/>
    <w:rsid w:val="007037A3"/>
    <w:rsid w:val="00704C4A"/>
    <w:rsid w:val="00705C0E"/>
    <w:rsid w:val="0070653C"/>
    <w:rsid w:val="007066F6"/>
    <w:rsid w:val="0070706D"/>
    <w:rsid w:val="00711007"/>
    <w:rsid w:val="00711BD0"/>
    <w:rsid w:val="00712AC8"/>
    <w:rsid w:val="007134E3"/>
    <w:rsid w:val="00713CAF"/>
    <w:rsid w:val="00714C25"/>
    <w:rsid w:val="00714EF2"/>
    <w:rsid w:val="00716054"/>
    <w:rsid w:val="0071675C"/>
    <w:rsid w:val="00716ABE"/>
    <w:rsid w:val="00717925"/>
    <w:rsid w:val="00717FB1"/>
    <w:rsid w:val="007214C5"/>
    <w:rsid w:val="00722239"/>
    <w:rsid w:val="007234E5"/>
    <w:rsid w:val="00723668"/>
    <w:rsid w:val="00725DB1"/>
    <w:rsid w:val="00725E68"/>
    <w:rsid w:val="00726418"/>
    <w:rsid w:val="007267A8"/>
    <w:rsid w:val="007309FC"/>
    <w:rsid w:val="0073297A"/>
    <w:rsid w:val="00733C22"/>
    <w:rsid w:val="00735C7F"/>
    <w:rsid w:val="00736BA8"/>
    <w:rsid w:val="00737296"/>
    <w:rsid w:val="0073761F"/>
    <w:rsid w:val="00737CED"/>
    <w:rsid w:val="00740003"/>
    <w:rsid w:val="007425C6"/>
    <w:rsid w:val="007425F7"/>
    <w:rsid w:val="00743F29"/>
    <w:rsid w:val="00744D74"/>
    <w:rsid w:val="00744F36"/>
    <w:rsid w:val="00746179"/>
    <w:rsid w:val="00747BF1"/>
    <w:rsid w:val="007514F7"/>
    <w:rsid w:val="00752752"/>
    <w:rsid w:val="00752CDB"/>
    <w:rsid w:val="007543F2"/>
    <w:rsid w:val="00754F0D"/>
    <w:rsid w:val="00755282"/>
    <w:rsid w:val="00755CA0"/>
    <w:rsid w:val="007576B7"/>
    <w:rsid w:val="00757834"/>
    <w:rsid w:val="00760B36"/>
    <w:rsid w:val="00763481"/>
    <w:rsid w:val="007636B9"/>
    <w:rsid w:val="007642FF"/>
    <w:rsid w:val="007648AF"/>
    <w:rsid w:val="00764E12"/>
    <w:rsid w:val="00766592"/>
    <w:rsid w:val="0076681F"/>
    <w:rsid w:val="0076708E"/>
    <w:rsid w:val="00767435"/>
    <w:rsid w:val="00770C26"/>
    <w:rsid w:val="00772465"/>
    <w:rsid w:val="00773C49"/>
    <w:rsid w:val="00774220"/>
    <w:rsid w:val="00774F0F"/>
    <w:rsid w:val="00775EEB"/>
    <w:rsid w:val="00775F50"/>
    <w:rsid w:val="00776074"/>
    <w:rsid w:val="00776F93"/>
    <w:rsid w:val="00781E22"/>
    <w:rsid w:val="00783408"/>
    <w:rsid w:val="00783C3D"/>
    <w:rsid w:val="00784788"/>
    <w:rsid w:val="0078489D"/>
    <w:rsid w:val="00784C4F"/>
    <w:rsid w:val="00785584"/>
    <w:rsid w:val="007867F2"/>
    <w:rsid w:val="00786BAC"/>
    <w:rsid w:val="007906A1"/>
    <w:rsid w:val="007909D2"/>
    <w:rsid w:val="00791FD4"/>
    <w:rsid w:val="007925EF"/>
    <w:rsid w:val="00792D09"/>
    <w:rsid w:val="0079320C"/>
    <w:rsid w:val="007932ED"/>
    <w:rsid w:val="007936EE"/>
    <w:rsid w:val="00793C2D"/>
    <w:rsid w:val="0079473C"/>
    <w:rsid w:val="00794944"/>
    <w:rsid w:val="0079547E"/>
    <w:rsid w:val="00795A69"/>
    <w:rsid w:val="00796F38"/>
    <w:rsid w:val="00797672"/>
    <w:rsid w:val="007A0AA5"/>
    <w:rsid w:val="007A15E2"/>
    <w:rsid w:val="007A1FEC"/>
    <w:rsid w:val="007A2AB2"/>
    <w:rsid w:val="007A2DCD"/>
    <w:rsid w:val="007A3798"/>
    <w:rsid w:val="007A3A5D"/>
    <w:rsid w:val="007A3B27"/>
    <w:rsid w:val="007A40B2"/>
    <w:rsid w:val="007A436F"/>
    <w:rsid w:val="007A5C96"/>
    <w:rsid w:val="007A63DB"/>
    <w:rsid w:val="007A6E7C"/>
    <w:rsid w:val="007A6FC1"/>
    <w:rsid w:val="007A7854"/>
    <w:rsid w:val="007A7CF9"/>
    <w:rsid w:val="007A7D67"/>
    <w:rsid w:val="007B023F"/>
    <w:rsid w:val="007B078E"/>
    <w:rsid w:val="007B0ED4"/>
    <w:rsid w:val="007B10EA"/>
    <w:rsid w:val="007B2F0A"/>
    <w:rsid w:val="007B2F83"/>
    <w:rsid w:val="007B30DE"/>
    <w:rsid w:val="007B3B54"/>
    <w:rsid w:val="007B4A0F"/>
    <w:rsid w:val="007B4B24"/>
    <w:rsid w:val="007B58FD"/>
    <w:rsid w:val="007B61E6"/>
    <w:rsid w:val="007B7518"/>
    <w:rsid w:val="007B75CD"/>
    <w:rsid w:val="007C0151"/>
    <w:rsid w:val="007C03B6"/>
    <w:rsid w:val="007C0442"/>
    <w:rsid w:val="007C0BF0"/>
    <w:rsid w:val="007C1E3E"/>
    <w:rsid w:val="007C1F3E"/>
    <w:rsid w:val="007C259E"/>
    <w:rsid w:val="007C45C0"/>
    <w:rsid w:val="007C5C73"/>
    <w:rsid w:val="007C620D"/>
    <w:rsid w:val="007C6B26"/>
    <w:rsid w:val="007C74A9"/>
    <w:rsid w:val="007D057E"/>
    <w:rsid w:val="007D0F5E"/>
    <w:rsid w:val="007D0FEF"/>
    <w:rsid w:val="007D1019"/>
    <w:rsid w:val="007D1C38"/>
    <w:rsid w:val="007D2284"/>
    <w:rsid w:val="007D24A6"/>
    <w:rsid w:val="007D33A0"/>
    <w:rsid w:val="007D3F8B"/>
    <w:rsid w:val="007D4A8B"/>
    <w:rsid w:val="007D4E0F"/>
    <w:rsid w:val="007D5301"/>
    <w:rsid w:val="007D5475"/>
    <w:rsid w:val="007D5E3A"/>
    <w:rsid w:val="007D6051"/>
    <w:rsid w:val="007D6252"/>
    <w:rsid w:val="007E01C0"/>
    <w:rsid w:val="007E2FAB"/>
    <w:rsid w:val="007E3159"/>
    <w:rsid w:val="007E3BA1"/>
    <w:rsid w:val="007E5952"/>
    <w:rsid w:val="007E65F8"/>
    <w:rsid w:val="007E6674"/>
    <w:rsid w:val="007E6EC6"/>
    <w:rsid w:val="007E6F2B"/>
    <w:rsid w:val="007E7947"/>
    <w:rsid w:val="007E7A3A"/>
    <w:rsid w:val="007F2061"/>
    <w:rsid w:val="007F23DF"/>
    <w:rsid w:val="007F2675"/>
    <w:rsid w:val="007F37A4"/>
    <w:rsid w:val="007F3CA4"/>
    <w:rsid w:val="007F3F95"/>
    <w:rsid w:val="007F4524"/>
    <w:rsid w:val="007F4D1A"/>
    <w:rsid w:val="007F6292"/>
    <w:rsid w:val="007F70C7"/>
    <w:rsid w:val="007F7774"/>
    <w:rsid w:val="007F796E"/>
    <w:rsid w:val="007FBCBE"/>
    <w:rsid w:val="008000FC"/>
    <w:rsid w:val="00800C05"/>
    <w:rsid w:val="00801D2C"/>
    <w:rsid w:val="008037D1"/>
    <w:rsid w:val="00803B02"/>
    <w:rsid w:val="00803B30"/>
    <w:rsid w:val="00803C4F"/>
    <w:rsid w:val="00803DAE"/>
    <w:rsid w:val="0080428F"/>
    <w:rsid w:val="00804314"/>
    <w:rsid w:val="0080432B"/>
    <w:rsid w:val="008044FB"/>
    <w:rsid w:val="00804B96"/>
    <w:rsid w:val="00804C03"/>
    <w:rsid w:val="00804E44"/>
    <w:rsid w:val="00804EBA"/>
    <w:rsid w:val="00806318"/>
    <w:rsid w:val="00807A50"/>
    <w:rsid w:val="00811A0E"/>
    <w:rsid w:val="00812E33"/>
    <w:rsid w:val="008131D3"/>
    <w:rsid w:val="008138BF"/>
    <w:rsid w:val="008141EB"/>
    <w:rsid w:val="00814AFB"/>
    <w:rsid w:val="00815824"/>
    <w:rsid w:val="00815AC8"/>
    <w:rsid w:val="00816920"/>
    <w:rsid w:val="0081775A"/>
    <w:rsid w:val="00817BCD"/>
    <w:rsid w:val="008201FA"/>
    <w:rsid w:val="008203BF"/>
    <w:rsid w:val="00820BBA"/>
    <w:rsid w:val="00820FD6"/>
    <w:rsid w:val="0082140A"/>
    <w:rsid w:val="008219D1"/>
    <w:rsid w:val="00821DF3"/>
    <w:rsid w:val="008222CA"/>
    <w:rsid w:val="00822729"/>
    <w:rsid w:val="008228E8"/>
    <w:rsid w:val="00823204"/>
    <w:rsid w:val="00823385"/>
    <w:rsid w:val="00823D92"/>
    <w:rsid w:val="00824C20"/>
    <w:rsid w:val="00824EA6"/>
    <w:rsid w:val="00825D56"/>
    <w:rsid w:val="00825E93"/>
    <w:rsid w:val="00826602"/>
    <w:rsid w:val="0082674D"/>
    <w:rsid w:val="00827B06"/>
    <w:rsid w:val="008307E1"/>
    <w:rsid w:val="00831909"/>
    <w:rsid w:val="00831A4D"/>
    <w:rsid w:val="00832750"/>
    <w:rsid w:val="00832D4B"/>
    <w:rsid w:val="00833816"/>
    <w:rsid w:val="00834612"/>
    <w:rsid w:val="00834803"/>
    <w:rsid w:val="008352D6"/>
    <w:rsid w:val="00835462"/>
    <w:rsid w:val="008361A5"/>
    <w:rsid w:val="008365C0"/>
    <w:rsid w:val="008377E9"/>
    <w:rsid w:val="00837A2A"/>
    <w:rsid w:val="008400BE"/>
    <w:rsid w:val="00840897"/>
    <w:rsid w:val="00840D7F"/>
    <w:rsid w:val="00842425"/>
    <w:rsid w:val="0084320B"/>
    <w:rsid w:val="00844258"/>
    <w:rsid w:val="008448C8"/>
    <w:rsid w:val="008450D5"/>
    <w:rsid w:val="008457FF"/>
    <w:rsid w:val="00845D73"/>
    <w:rsid w:val="0084610B"/>
    <w:rsid w:val="00846F4B"/>
    <w:rsid w:val="008473B7"/>
    <w:rsid w:val="008475E9"/>
    <w:rsid w:val="00847FCF"/>
    <w:rsid w:val="00850D0A"/>
    <w:rsid w:val="00851BD2"/>
    <w:rsid w:val="00851D14"/>
    <w:rsid w:val="00852C03"/>
    <w:rsid w:val="008530AB"/>
    <w:rsid w:val="0085376E"/>
    <w:rsid w:val="00853D1F"/>
    <w:rsid w:val="008561D6"/>
    <w:rsid w:val="008573DD"/>
    <w:rsid w:val="0085796B"/>
    <w:rsid w:val="0085797D"/>
    <w:rsid w:val="00857BD2"/>
    <w:rsid w:val="00857EFB"/>
    <w:rsid w:val="00860083"/>
    <w:rsid w:val="00860438"/>
    <w:rsid w:val="00861F0D"/>
    <w:rsid w:val="008639E5"/>
    <w:rsid w:val="0086403E"/>
    <w:rsid w:val="00864770"/>
    <w:rsid w:val="008657CE"/>
    <w:rsid w:val="00865B48"/>
    <w:rsid w:val="00866301"/>
    <w:rsid w:val="00866E81"/>
    <w:rsid w:val="00867B3F"/>
    <w:rsid w:val="008709FE"/>
    <w:rsid w:val="00870FC1"/>
    <w:rsid w:val="00871CFB"/>
    <w:rsid w:val="00873060"/>
    <w:rsid w:val="008740A6"/>
    <w:rsid w:val="0087451B"/>
    <w:rsid w:val="00874D81"/>
    <w:rsid w:val="00874F0C"/>
    <w:rsid w:val="00877219"/>
    <w:rsid w:val="00880007"/>
    <w:rsid w:val="00880A39"/>
    <w:rsid w:val="008812B7"/>
    <w:rsid w:val="008823DA"/>
    <w:rsid w:val="008854F0"/>
    <w:rsid w:val="00885B82"/>
    <w:rsid w:val="00885CB4"/>
    <w:rsid w:val="0088661B"/>
    <w:rsid w:val="0088666E"/>
    <w:rsid w:val="00890B0D"/>
    <w:rsid w:val="0089105A"/>
    <w:rsid w:val="00891A35"/>
    <w:rsid w:val="00893059"/>
    <w:rsid w:val="008930B8"/>
    <w:rsid w:val="00893202"/>
    <w:rsid w:val="0089412B"/>
    <w:rsid w:val="008942F4"/>
    <w:rsid w:val="00894423"/>
    <w:rsid w:val="0089473D"/>
    <w:rsid w:val="008953B4"/>
    <w:rsid w:val="00895B7B"/>
    <w:rsid w:val="00895D92"/>
    <w:rsid w:val="00895EE3"/>
    <w:rsid w:val="00895F2A"/>
    <w:rsid w:val="00896599"/>
    <w:rsid w:val="008966D7"/>
    <w:rsid w:val="00896D7C"/>
    <w:rsid w:val="00897040"/>
    <w:rsid w:val="00897BC5"/>
    <w:rsid w:val="008A0505"/>
    <w:rsid w:val="008A0599"/>
    <w:rsid w:val="008A0DF7"/>
    <w:rsid w:val="008A1CD2"/>
    <w:rsid w:val="008A22DF"/>
    <w:rsid w:val="008A3C52"/>
    <w:rsid w:val="008A3D96"/>
    <w:rsid w:val="008A473B"/>
    <w:rsid w:val="008A4FAC"/>
    <w:rsid w:val="008A6D61"/>
    <w:rsid w:val="008A6E35"/>
    <w:rsid w:val="008B083B"/>
    <w:rsid w:val="008B0C19"/>
    <w:rsid w:val="008B1461"/>
    <w:rsid w:val="008B1931"/>
    <w:rsid w:val="008B2A6A"/>
    <w:rsid w:val="008B2E17"/>
    <w:rsid w:val="008B3018"/>
    <w:rsid w:val="008B33BF"/>
    <w:rsid w:val="008B43BD"/>
    <w:rsid w:val="008B4F68"/>
    <w:rsid w:val="008B74C7"/>
    <w:rsid w:val="008C1493"/>
    <w:rsid w:val="008C1527"/>
    <w:rsid w:val="008C323A"/>
    <w:rsid w:val="008C34E2"/>
    <w:rsid w:val="008C59F7"/>
    <w:rsid w:val="008C769B"/>
    <w:rsid w:val="008C7AE7"/>
    <w:rsid w:val="008C7CBD"/>
    <w:rsid w:val="008D1491"/>
    <w:rsid w:val="008D1C4E"/>
    <w:rsid w:val="008D1CC2"/>
    <w:rsid w:val="008D1F6A"/>
    <w:rsid w:val="008D2DAA"/>
    <w:rsid w:val="008D4A53"/>
    <w:rsid w:val="008D5296"/>
    <w:rsid w:val="008D5513"/>
    <w:rsid w:val="008D570D"/>
    <w:rsid w:val="008D651E"/>
    <w:rsid w:val="008D656D"/>
    <w:rsid w:val="008D788A"/>
    <w:rsid w:val="008D7E32"/>
    <w:rsid w:val="008E0C68"/>
    <w:rsid w:val="008E117E"/>
    <w:rsid w:val="008E3EF4"/>
    <w:rsid w:val="008E3FDE"/>
    <w:rsid w:val="008E45C8"/>
    <w:rsid w:val="008E60A5"/>
    <w:rsid w:val="008E66B8"/>
    <w:rsid w:val="008E66E4"/>
    <w:rsid w:val="008E6FF6"/>
    <w:rsid w:val="008E7435"/>
    <w:rsid w:val="008E75ED"/>
    <w:rsid w:val="008E7DF4"/>
    <w:rsid w:val="008F087E"/>
    <w:rsid w:val="008F0A22"/>
    <w:rsid w:val="008F140D"/>
    <w:rsid w:val="008F1477"/>
    <w:rsid w:val="008F1E4A"/>
    <w:rsid w:val="008F2FEA"/>
    <w:rsid w:val="008F3C20"/>
    <w:rsid w:val="008F3DAF"/>
    <w:rsid w:val="008F3DD7"/>
    <w:rsid w:val="008F4121"/>
    <w:rsid w:val="008F437E"/>
    <w:rsid w:val="008F65C8"/>
    <w:rsid w:val="008F6BC3"/>
    <w:rsid w:val="008F6EE1"/>
    <w:rsid w:val="008F773A"/>
    <w:rsid w:val="008F79E3"/>
    <w:rsid w:val="00901003"/>
    <w:rsid w:val="00901251"/>
    <w:rsid w:val="0090183B"/>
    <w:rsid w:val="00901938"/>
    <w:rsid w:val="00901EED"/>
    <w:rsid w:val="00903500"/>
    <w:rsid w:val="00904296"/>
    <w:rsid w:val="009043C9"/>
    <w:rsid w:val="00904A71"/>
    <w:rsid w:val="00904BC7"/>
    <w:rsid w:val="0090591E"/>
    <w:rsid w:val="00905A1F"/>
    <w:rsid w:val="00906169"/>
    <w:rsid w:val="00907AB9"/>
    <w:rsid w:val="00907E15"/>
    <w:rsid w:val="00910B86"/>
    <w:rsid w:val="009113EC"/>
    <w:rsid w:val="009128F2"/>
    <w:rsid w:val="0091292C"/>
    <w:rsid w:val="0091388E"/>
    <w:rsid w:val="00913E78"/>
    <w:rsid w:val="00914111"/>
    <w:rsid w:val="00916A86"/>
    <w:rsid w:val="0091721A"/>
    <w:rsid w:val="00920329"/>
    <w:rsid w:val="0092116F"/>
    <w:rsid w:val="009216A0"/>
    <w:rsid w:val="00922E3E"/>
    <w:rsid w:val="0092335F"/>
    <w:rsid w:val="00923AD3"/>
    <w:rsid w:val="009241C6"/>
    <w:rsid w:val="00924362"/>
    <w:rsid w:val="00924D31"/>
    <w:rsid w:val="009252CB"/>
    <w:rsid w:val="009252EB"/>
    <w:rsid w:val="00925FDB"/>
    <w:rsid w:val="009275AB"/>
    <w:rsid w:val="00930603"/>
    <w:rsid w:val="00930779"/>
    <w:rsid w:val="00931CB7"/>
    <w:rsid w:val="009320EF"/>
    <w:rsid w:val="00932196"/>
    <w:rsid w:val="009328E5"/>
    <w:rsid w:val="0093302D"/>
    <w:rsid w:val="00934C01"/>
    <w:rsid w:val="00935439"/>
    <w:rsid w:val="00935B73"/>
    <w:rsid w:val="00936DB5"/>
    <w:rsid w:val="009376FF"/>
    <w:rsid w:val="009411E9"/>
    <w:rsid w:val="00941392"/>
    <w:rsid w:val="00942333"/>
    <w:rsid w:val="009424C9"/>
    <w:rsid w:val="00942DE5"/>
    <w:rsid w:val="009431BC"/>
    <w:rsid w:val="00943423"/>
    <w:rsid w:val="009438E8"/>
    <w:rsid w:val="009454BD"/>
    <w:rsid w:val="009454EE"/>
    <w:rsid w:val="00946CF2"/>
    <w:rsid w:val="00946DAB"/>
    <w:rsid w:val="0095211F"/>
    <w:rsid w:val="0095278C"/>
    <w:rsid w:val="00952A48"/>
    <w:rsid w:val="009532D6"/>
    <w:rsid w:val="00953CA2"/>
    <w:rsid w:val="00955910"/>
    <w:rsid w:val="00955CDA"/>
    <w:rsid w:val="00955D52"/>
    <w:rsid w:val="009601B1"/>
    <w:rsid w:val="0096033A"/>
    <w:rsid w:val="00962CB7"/>
    <w:rsid w:val="00962F02"/>
    <w:rsid w:val="0096319C"/>
    <w:rsid w:val="009647BB"/>
    <w:rsid w:val="009659C9"/>
    <w:rsid w:val="00970387"/>
    <w:rsid w:val="009707DF"/>
    <w:rsid w:val="009711E4"/>
    <w:rsid w:val="009728EF"/>
    <w:rsid w:val="00972C89"/>
    <w:rsid w:val="00973100"/>
    <w:rsid w:val="009739C1"/>
    <w:rsid w:val="00973AF1"/>
    <w:rsid w:val="00974B29"/>
    <w:rsid w:val="0097509A"/>
    <w:rsid w:val="009758AC"/>
    <w:rsid w:val="00976BAB"/>
    <w:rsid w:val="009770B7"/>
    <w:rsid w:val="00977E1D"/>
    <w:rsid w:val="0098129E"/>
    <w:rsid w:val="00981345"/>
    <w:rsid w:val="00981BDD"/>
    <w:rsid w:val="00981E09"/>
    <w:rsid w:val="00981F09"/>
    <w:rsid w:val="00981F11"/>
    <w:rsid w:val="0098205D"/>
    <w:rsid w:val="00986A97"/>
    <w:rsid w:val="00990607"/>
    <w:rsid w:val="00991476"/>
    <w:rsid w:val="009919BE"/>
    <w:rsid w:val="0099259B"/>
    <w:rsid w:val="00992743"/>
    <w:rsid w:val="0099438F"/>
    <w:rsid w:val="00994CFB"/>
    <w:rsid w:val="00995A82"/>
    <w:rsid w:val="00995C63"/>
    <w:rsid w:val="00995F4D"/>
    <w:rsid w:val="00996B3D"/>
    <w:rsid w:val="00996C06"/>
    <w:rsid w:val="009977AA"/>
    <w:rsid w:val="00997BA8"/>
    <w:rsid w:val="009A036B"/>
    <w:rsid w:val="009A08A0"/>
    <w:rsid w:val="009A1F45"/>
    <w:rsid w:val="009A2CF7"/>
    <w:rsid w:val="009A3E16"/>
    <w:rsid w:val="009A4FFD"/>
    <w:rsid w:val="009A6276"/>
    <w:rsid w:val="009A6B2C"/>
    <w:rsid w:val="009A6D4B"/>
    <w:rsid w:val="009A7228"/>
    <w:rsid w:val="009A7DDF"/>
    <w:rsid w:val="009B04D0"/>
    <w:rsid w:val="009B127F"/>
    <w:rsid w:val="009B19F7"/>
    <w:rsid w:val="009B1A59"/>
    <w:rsid w:val="009B29A5"/>
    <w:rsid w:val="009B3B67"/>
    <w:rsid w:val="009B3EB3"/>
    <w:rsid w:val="009B5677"/>
    <w:rsid w:val="009B6F2A"/>
    <w:rsid w:val="009B703E"/>
    <w:rsid w:val="009B7157"/>
    <w:rsid w:val="009B7B8D"/>
    <w:rsid w:val="009C19D2"/>
    <w:rsid w:val="009C2F17"/>
    <w:rsid w:val="009C330E"/>
    <w:rsid w:val="009C401E"/>
    <w:rsid w:val="009C4C7E"/>
    <w:rsid w:val="009C4CB6"/>
    <w:rsid w:val="009C51A0"/>
    <w:rsid w:val="009C5E5C"/>
    <w:rsid w:val="009C64FD"/>
    <w:rsid w:val="009C6E14"/>
    <w:rsid w:val="009C77DD"/>
    <w:rsid w:val="009D0AE2"/>
    <w:rsid w:val="009D1C1F"/>
    <w:rsid w:val="009D224B"/>
    <w:rsid w:val="009D2D0C"/>
    <w:rsid w:val="009D383E"/>
    <w:rsid w:val="009D3D44"/>
    <w:rsid w:val="009D5DBF"/>
    <w:rsid w:val="009D6ABB"/>
    <w:rsid w:val="009D7841"/>
    <w:rsid w:val="009D78C5"/>
    <w:rsid w:val="009E1082"/>
    <w:rsid w:val="009E10F7"/>
    <w:rsid w:val="009E1BCA"/>
    <w:rsid w:val="009E2275"/>
    <w:rsid w:val="009E44B3"/>
    <w:rsid w:val="009E4B5E"/>
    <w:rsid w:val="009E6C26"/>
    <w:rsid w:val="009F0A42"/>
    <w:rsid w:val="009F0F4C"/>
    <w:rsid w:val="009F1403"/>
    <w:rsid w:val="009F207E"/>
    <w:rsid w:val="009F330D"/>
    <w:rsid w:val="009F362B"/>
    <w:rsid w:val="009F46A4"/>
    <w:rsid w:val="009F5D2E"/>
    <w:rsid w:val="009F5E87"/>
    <w:rsid w:val="009F6171"/>
    <w:rsid w:val="00A00558"/>
    <w:rsid w:val="00A02172"/>
    <w:rsid w:val="00A0481A"/>
    <w:rsid w:val="00A0496E"/>
    <w:rsid w:val="00A049D0"/>
    <w:rsid w:val="00A04B73"/>
    <w:rsid w:val="00A04FF0"/>
    <w:rsid w:val="00A0649D"/>
    <w:rsid w:val="00A06641"/>
    <w:rsid w:val="00A07698"/>
    <w:rsid w:val="00A07797"/>
    <w:rsid w:val="00A07983"/>
    <w:rsid w:val="00A11201"/>
    <w:rsid w:val="00A11551"/>
    <w:rsid w:val="00A1251F"/>
    <w:rsid w:val="00A12EAD"/>
    <w:rsid w:val="00A13B9C"/>
    <w:rsid w:val="00A14C7F"/>
    <w:rsid w:val="00A152BD"/>
    <w:rsid w:val="00A15BA5"/>
    <w:rsid w:val="00A15DF9"/>
    <w:rsid w:val="00A167BF"/>
    <w:rsid w:val="00A16F78"/>
    <w:rsid w:val="00A17A81"/>
    <w:rsid w:val="00A206DF"/>
    <w:rsid w:val="00A2083C"/>
    <w:rsid w:val="00A21A69"/>
    <w:rsid w:val="00A2232B"/>
    <w:rsid w:val="00A23B10"/>
    <w:rsid w:val="00A243A6"/>
    <w:rsid w:val="00A24993"/>
    <w:rsid w:val="00A24F78"/>
    <w:rsid w:val="00A25BB9"/>
    <w:rsid w:val="00A264F2"/>
    <w:rsid w:val="00A26EAF"/>
    <w:rsid w:val="00A30099"/>
    <w:rsid w:val="00A306EF"/>
    <w:rsid w:val="00A314DB"/>
    <w:rsid w:val="00A316F3"/>
    <w:rsid w:val="00A32348"/>
    <w:rsid w:val="00A323E7"/>
    <w:rsid w:val="00A32474"/>
    <w:rsid w:val="00A32751"/>
    <w:rsid w:val="00A3289C"/>
    <w:rsid w:val="00A32EFB"/>
    <w:rsid w:val="00A340F2"/>
    <w:rsid w:val="00A34805"/>
    <w:rsid w:val="00A34BB9"/>
    <w:rsid w:val="00A34E9F"/>
    <w:rsid w:val="00A3517C"/>
    <w:rsid w:val="00A351C7"/>
    <w:rsid w:val="00A352A1"/>
    <w:rsid w:val="00A353A7"/>
    <w:rsid w:val="00A35CF9"/>
    <w:rsid w:val="00A35F8B"/>
    <w:rsid w:val="00A36E2D"/>
    <w:rsid w:val="00A37245"/>
    <w:rsid w:val="00A422B9"/>
    <w:rsid w:val="00A42676"/>
    <w:rsid w:val="00A42CC6"/>
    <w:rsid w:val="00A43F0C"/>
    <w:rsid w:val="00A46AFE"/>
    <w:rsid w:val="00A47795"/>
    <w:rsid w:val="00A50F11"/>
    <w:rsid w:val="00A51752"/>
    <w:rsid w:val="00A52937"/>
    <w:rsid w:val="00A54742"/>
    <w:rsid w:val="00A54A0A"/>
    <w:rsid w:val="00A54C60"/>
    <w:rsid w:val="00A54DAF"/>
    <w:rsid w:val="00A54E4F"/>
    <w:rsid w:val="00A554E7"/>
    <w:rsid w:val="00A555F6"/>
    <w:rsid w:val="00A56209"/>
    <w:rsid w:val="00A56366"/>
    <w:rsid w:val="00A569F0"/>
    <w:rsid w:val="00A57AC3"/>
    <w:rsid w:val="00A61A01"/>
    <w:rsid w:val="00A62111"/>
    <w:rsid w:val="00A621DA"/>
    <w:rsid w:val="00A62E07"/>
    <w:rsid w:val="00A63043"/>
    <w:rsid w:val="00A63172"/>
    <w:rsid w:val="00A635C2"/>
    <w:rsid w:val="00A64085"/>
    <w:rsid w:val="00A650AC"/>
    <w:rsid w:val="00A65121"/>
    <w:rsid w:val="00A670D6"/>
    <w:rsid w:val="00A67B0F"/>
    <w:rsid w:val="00A67E1D"/>
    <w:rsid w:val="00A67F05"/>
    <w:rsid w:val="00A70770"/>
    <w:rsid w:val="00A70B96"/>
    <w:rsid w:val="00A71AC0"/>
    <w:rsid w:val="00A71C10"/>
    <w:rsid w:val="00A72246"/>
    <w:rsid w:val="00A72545"/>
    <w:rsid w:val="00A740E0"/>
    <w:rsid w:val="00A76572"/>
    <w:rsid w:val="00A77222"/>
    <w:rsid w:val="00A77813"/>
    <w:rsid w:val="00A77AC8"/>
    <w:rsid w:val="00A80BAD"/>
    <w:rsid w:val="00A80E8E"/>
    <w:rsid w:val="00A8113B"/>
    <w:rsid w:val="00A813E5"/>
    <w:rsid w:val="00A82B2B"/>
    <w:rsid w:val="00A830CC"/>
    <w:rsid w:val="00A834A3"/>
    <w:rsid w:val="00A834CF"/>
    <w:rsid w:val="00A835A8"/>
    <w:rsid w:val="00A84307"/>
    <w:rsid w:val="00A868D9"/>
    <w:rsid w:val="00A876F7"/>
    <w:rsid w:val="00A87B18"/>
    <w:rsid w:val="00A901BE"/>
    <w:rsid w:val="00A955D7"/>
    <w:rsid w:val="00A972DE"/>
    <w:rsid w:val="00A97D4D"/>
    <w:rsid w:val="00AA09D2"/>
    <w:rsid w:val="00AA1599"/>
    <w:rsid w:val="00AA18FE"/>
    <w:rsid w:val="00AA3252"/>
    <w:rsid w:val="00AA3F8A"/>
    <w:rsid w:val="00AA4A5C"/>
    <w:rsid w:val="00AA51FA"/>
    <w:rsid w:val="00AA587D"/>
    <w:rsid w:val="00AA5AB6"/>
    <w:rsid w:val="00AB01A6"/>
    <w:rsid w:val="00AB0E1C"/>
    <w:rsid w:val="00AB15D9"/>
    <w:rsid w:val="00AB2269"/>
    <w:rsid w:val="00AB23CA"/>
    <w:rsid w:val="00AB2817"/>
    <w:rsid w:val="00AB2E9D"/>
    <w:rsid w:val="00AB3782"/>
    <w:rsid w:val="00AB37D9"/>
    <w:rsid w:val="00AB4691"/>
    <w:rsid w:val="00AB5135"/>
    <w:rsid w:val="00AB69E9"/>
    <w:rsid w:val="00AB70C1"/>
    <w:rsid w:val="00AC0521"/>
    <w:rsid w:val="00AC10E7"/>
    <w:rsid w:val="00AC2CD6"/>
    <w:rsid w:val="00AC4E55"/>
    <w:rsid w:val="00AC51A7"/>
    <w:rsid w:val="00AC58BD"/>
    <w:rsid w:val="00AC5937"/>
    <w:rsid w:val="00AC6782"/>
    <w:rsid w:val="00AC6D54"/>
    <w:rsid w:val="00AC730A"/>
    <w:rsid w:val="00AC789C"/>
    <w:rsid w:val="00AC7EFE"/>
    <w:rsid w:val="00AD031D"/>
    <w:rsid w:val="00AD0336"/>
    <w:rsid w:val="00AD1CB7"/>
    <w:rsid w:val="00AD3897"/>
    <w:rsid w:val="00AD4704"/>
    <w:rsid w:val="00AD4F05"/>
    <w:rsid w:val="00AD6493"/>
    <w:rsid w:val="00AD7D66"/>
    <w:rsid w:val="00AE05D6"/>
    <w:rsid w:val="00AE11D0"/>
    <w:rsid w:val="00AE1AD1"/>
    <w:rsid w:val="00AE1AE7"/>
    <w:rsid w:val="00AE3083"/>
    <w:rsid w:val="00AE3422"/>
    <w:rsid w:val="00AE3E63"/>
    <w:rsid w:val="00AE4131"/>
    <w:rsid w:val="00AE477C"/>
    <w:rsid w:val="00AE4A92"/>
    <w:rsid w:val="00AE4F69"/>
    <w:rsid w:val="00AE52D8"/>
    <w:rsid w:val="00AE5EB5"/>
    <w:rsid w:val="00AE6F3D"/>
    <w:rsid w:val="00AF067B"/>
    <w:rsid w:val="00AF0AA6"/>
    <w:rsid w:val="00AF18F3"/>
    <w:rsid w:val="00AF2AB8"/>
    <w:rsid w:val="00AF2B3F"/>
    <w:rsid w:val="00AF3392"/>
    <w:rsid w:val="00AF4EBA"/>
    <w:rsid w:val="00AF5554"/>
    <w:rsid w:val="00AF7494"/>
    <w:rsid w:val="00AF75BC"/>
    <w:rsid w:val="00B001E4"/>
    <w:rsid w:val="00B0079D"/>
    <w:rsid w:val="00B00A24"/>
    <w:rsid w:val="00B0339B"/>
    <w:rsid w:val="00B03A05"/>
    <w:rsid w:val="00B03ADB"/>
    <w:rsid w:val="00B040AE"/>
    <w:rsid w:val="00B0457B"/>
    <w:rsid w:val="00B04A5C"/>
    <w:rsid w:val="00B04A73"/>
    <w:rsid w:val="00B052A0"/>
    <w:rsid w:val="00B07349"/>
    <w:rsid w:val="00B10C39"/>
    <w:rsid w:val="00B113DB"/>
    <w:rsid w:val="00B115C0"/>
    <w:rsid w:val="00B11760"/>
    <w:rsid w:val="00B118E4"/>
    <w:rsid w:val="00B138F5"/>
    <w:rsid w:val="00B14249"/>
    <w:rsid w:val="00B14451"/>
    <w:rsid w:val="00B163C4"/>
    <w:rsid w:val="00B168D0"/>
    <w:rsid w:val="00B16F6A"/>
    <w:rsid w:val="00B1767F"/>
    <w:rsid w:val="00B20E4F"/>
    <w:rsid w:val="00B2223A"/>
    <w:rsid w:val="00B236ED"/>
    <w:rsid w:val="00B25020"/>
    <w:rsid w:val="00B25914"/>
    <w:rsid w:val="00B2775B"/>
    <w:rsid w:val="00B27A9D"/>
    <w:rsid w:val="00B27BAF"/>
    <w:rsid w:val="00B3007C"/>
    <w:rsid w:val="00B31734"/>
    <w:rsid w:val="00B3182F"/>
    <w:rsid w:val="00B31C38"/>
    <w:rsid w:val="00B3227C"/>
    <w:rsid w:val="00B329E4"/>
    <w:rsid w:val="00B33E4B"/>
    <w:rsid w:val="00B34ADC"/>
    <w:rsid w:val="00B356E6"/>
    <w:rsid w:val="00B35EE3"/>
    <w:rsid w:val="00B376FC"/>
    <w:rsid w:val="00B419B2"/>
    <w:rsid w:val="00B4205C"/>
    <w:rsid w:val="00B423C7"/>
    <w:rsid w:val="00B443DF"/>
    <w:rsid w:val="00B44595"/>
    <w:rsid w:val="00B44EEC"/>
    <w:rsid w:val="00B4770B"/>
    <w:rsid w:val="00B47AAA"/>
    <w:rsid w:val="00B5092E"/>
    <w:rsid w:val="00B50971"/>
    <w:rsid w:val="00B50BB9"/>
    <w:rsid w:val="00B510C7"/>
    <w:rsid w:val="00B513E1"/>
    <w:rsid w:val="00B513FD"/>
    <w:rsid w:val="00B52C4B"/>
    <w:rsid w:val="00B52E40"/>
    <w:rsid w:val="00B53348"/>
    <w:rsid w:val="00B53C1E"/>
    <w:rsid w:val="00B53E21"/>
    <w:rsid w:val="00B54F1B"/>
    <w:rsid w:val="00B554B8"/>
    <w:rsid w:val="00B55E68"/>
    <w:rsid w:val="00B566F0"/>
    <w:rsid w:val="00B57248"/>
    <w:rsid w:val="00B60EE6"/>
    <w:rsid w:val="00B611CA"/>
    <w:rsid w:val="00B61E63"/>
    <w:rsid w:val="00B62840"/>
    <w:rsid w:val="00B62F15"/>
    <w:rsid w:val="00B639D9"/>
    <w:rsid w:val="00B63BEB"/>
    <w:rsid w:val="00B63F85"/>
    <w:rsid w:val="00B6455D"/>
    <w:rsid w:val="00B64B2E"/>
    <w:rsid w:val="00B65110"/>
    <w:rsid w:val="00B65B22"/>
    <w:rsid w:val="00B66074"/>
    <w:rsid w:val="00B6616D"/>
    <w:rsid w:val="00B667C7"/>
    <w:rsid w:val="00B66DDC"/>
    <w:rsid w:val="00B70EF5"/>
    <w:rsid w:val="00B7178F"/>
    <w:rsid w:val="00B71CBE"/>
    <w:rsid w:val="00B720D2"/>
    <w:rsid w:val="00B722A3"/>
    <w:rsid w:val="00B723C7"/>
    <w:rsid w:val="00B72773"/>
    <w:rsid w:val="00B73AFA"/>
    <w:rsid w:val="00B748EC"/>
    <w:rsid w:val="00B75503"/>
    <w:rsid w:val="00B769A9"/>
    <w:rsid w:val="00B7735B"/>
    <w:rsid w:val="00B77712"/>
    <w:rsid w:val="00B80E4C"/>
    <w:rsid w:val="00B81D69"/>
    <w:rsid w:val="00B831B0"/>
    <w:rsid w:val="00B8335E"/>
    <w:rsid w:val="00B83CF7"/>
    <w:rsid w:val="00B8470D"/>
    <w:rsid w:val="00B849CA"/>
    <w:rsid w:val="00B85670"/>
    <w:rsid w:val="00B86812"/>
    <w:rsid w:val="00B86EC3"/>
    <w:rsid w:val="00B87034"/>
    <w:rsid w:val="00B8721F"/>
    <w:rsid w:val="00B902FA"/>
    <w:rsid w:val="00B91416"/>
    <w:rsid w:val="00B9226C"/>
    <w:rsid w:val="00B92422"/>
    <w:rsid w:val="00B933FB"/>
    <w:rsid w:val="00B9397F"/>
    <w:rsid w:val="00B945F9"/>
    <w:rsid w:val="00B94789"/>
    <w:rsid w:val="00B94964"/>
    <w:rsid w:val="00B96593"/>
    <w:rsid w:val="00B96690"/>
    <w:rsid w:val="00B96C2C"/>
    <w:rsid w:val="00BA16C8"/>
    <w:rsid w:val="00BA22A1"/>
    <w:rsid w:val="00BA2EE4"/>
    <w:rsid w:val="00BA40D8"/>
    <w:rsid w:val="00BA50F4"/>
    <w:rsid w:val="00BA56D6"/>
    <w:rsid w:val="00BA5EDF"/>
    <w:rsid w:val="00BA6548"/>
    <w:rsid w:val="00BA77A5"/>
    <w:rsid w:val="00BA7D00"/>
    <w:rsid w:val="00BB0CD7"/>
    <w:rsid w:val="00BB2551"/>
    <w:rsid w:val="00BB29AE"/>
    <w:rsid w:val="00BB2BB2"/>
    <w:rsid w:val="00BB38F8"/>
    <w:rsid w:val="00BB3D62"/>
    <w:rsid w:val="00BB58F4"/>
    <w:rsid w:val="00BB73EF"/>
    <w:rsid w:val="00BB7BD2"/>
    <w:rsid w:val="00BB7C67"/>
    <w:rsid w:val="00BB7F22"/>
    <w:rsid w:val="00BC0C6D"/>
    <w:rsid w:val="00BC1A02"/>
    <w:rsid w:val="00BC2657"/>
    <w:rsid w:val="00BC280B"/>
    <w:rsid w:val="00BC4424"/>
    <w:rsid w:val="00BC451A"/>
    <w:rsid w:val="00BC4CB5"/>
    <w:rsid w:val="00BC4F57"/>
    <w:rsid w:val="00BC500E"/>
    <w:rsid w:val="00BC5082"/>
    <w:rsid w:val="00BC55BB"/>
    <w:rsid w:val="00BC7605"/>
    <w:rsid w:val="00BC7D5B"/>
    <w:rsid w:val="00BD016A"/>
    <w:rsid w:val="00BD2718"/>
    <w:rsid w:val="00BD2CE9"/>
    <w:rsid w:val="00BD36F4"/>
    <w:rsid w:val="00BD3865"/>
    <w:rsid w:val="00BD3A84"/>
    <w:rsid w:val="00BD42FC"/>
    <w:rsid w:val="00BD4861"/>
    <w:rsid w:val="00BD4D3C"/>
    <w:rsid w:val="00BD58D6"/>
    <w:rsid w:val="00BD5BAB"/>
    <w:rsid w:val="00BD72A3"/>
    <w:rsid w:val="00BD776D"/>
    <w:rsid w:val="00BD7C00"/>
    <w:rsid w:val="00BD7D43"/>
    <w:rsid w:val="00BD7F55"/>
    <w:rsid w:val="00BE2067"/>
    <w:rsid w:val="00BE2274"/>
    <w:rsid w:val="00BE2D6F"/>
    <w:rsid w:val="00BE35BE"/>
    <w:rsid w:val="00BE38C2"/>
    <w:rsid w:val="00BE39EF"/>
    <w:rsid w:val="00BE3C3C"/>
    <w:rsid w:val="00BE46AE"/>
    <w:rsid w:val="00BE49AC"/>
    <w:rsid w:val="00BE4C68"/>
    <w:rsid w:val="00BE5322"/>
    <w:rsid w:val="00BE53E7"/>
    <w:rsid w:val="00BE595A"/>
    <w:rsid w:val="00BE77AA"/>
    <w:rsid w:val="00BE7D72"/>
    <w:rsid w:val="00BF03CD"/>
    <w:rsid w:val="00BF0EC9"/>
    <w:rsid w:val="00BF1E46"/>
    <w:rsid w:val="00BF1F48"/>
    <w:rsid w:val="00BF27FE"/>
    <w:rsid w:val="00BF2BFA"/>
    <w:rsid w:val="00BF2E96"/>
    <w:rsid w:val="00BF3074"/>
    <w:rsid w:val="00BF339C"/>
    <w:rsid w:val="00BF36B6"/>
    <w:rsid w:val="00BF3A9A"/>
    <w:rsid w:val="00BF3F02"/>
    <w:rsid w:val="00BF4789"/>
    <w:rsid w:val="00BF4FC7"/>
    <w:rsid w:val="00BF50F7"/>
    <w:rsid w:val="00BF69D4"/>
    <w:rsid w:val="00BF6A9B"/>
    <w:rsid w:val="00BF7170"/>
    <w:rsid w:val="00BF78B5"/>
    <w:rsid w:val="00C002C1"/>
    <w:rsid w:val="00C00579"/>
    <w:rsid w:val="00C0059C"/>
    <w:rsid w:val="00C0221B"/>
    <w:rsid w:val="00C031BF"/>
    <w:rsid w:val="00C05E51"/>
    <w:rsid w:val="00C05F11"/>
    <w:rsid w:val="00C06CD3"/>
    <w:rsid w:val="00C06F57"/>
    <w:rsid w:val="00C06F6E"/>
    <w:rsid w:val="00C07C45"/>
    <w:rsid w:val="00C07CBB"/>
    <w:rsid w:val="00C111AC"/>
    <w:rsid w:val="00C119AD"/>
    <w:rsid w:val="00C12874"/>
    <w:rsid w:val="00C1304F"/>
    <w:rsid w:val="00C13F97"/>
    <w:rsid w:val="00C14D99"/>
    <w:rsid w:val="00C14EED"/>
    <w:rsid w:val="00C161B8"/>
    <w:rsid w:val="00C2011A"/>
    <w:rsid w:val="00C2058A"/>
    <w:rsid w:val="00C219F1"/>
    <w:rsid w:val="00C21D9B"/>
    <w:rsid w:val="00C22271"/>
    <w:rsid w:val="00C249BE"/>
    <w:rsid w:val="00C26087"/>
    <w:rsid w:val="00C27910"/>
    <w:rsid w:val="00C279AA"/>
    <w:rsid w:val="00C30CC7"/>
    <w:rsid w:val="00C30EE1"/>
    <w:rsid w:val="00C31C45"/>
    <w:rsid w:val="00C32D0D"/>
    <w:rsid w:val="00C32F7E"/>
    <w:rsid w:val="00C33075"/>
    <w:rsid w:val="00C33959"/>
    <w:rsid w:val="00C33AEE"/>
    <w:rsid w:val="00C341DD"/>
    <w:rsid w:val="00C3460E"/>
    <w:rsid w:val="00C35B71"/>
    <w:rsid w:val="00C363E3"/>
    <w:rsid w:val="00C37ACC"/>
    <w:rsid w:val="00C4011E"/>
    <w:rsid w:val="00C40349"/>
    <w:rsid w:val="00C404D1"/>
    <w:rsid w:val="00C40CFE"/>
    <w:rsid w:val="00C42E85"/>
    <w:rsid w:val="00C43E6E"/>
    <w:rsid w:val="00C44472"/>
    <w:rsid w:val="00C4479D"/>
    <w:rsid w:val="00C4589C"/>
    <w:rsid w:val="00C45982"/>
    <w:rsid w:val="00C459F5"/>
    <w:rsid w:val="00C47523"/>
    <w:rsid w:val="00C4775D"/>
    <w:rsid w:val="00C47A26"/>
    <w:rsid w:val="00C527E3"/>
    <w:rsid w:val="00C52904"/>
    <w:rsid w:val="00C52A2D"/>
    <w:rsid w:val="00C52AFB"/>
    <w:rsid w:val="00C538D7"/>
    <w:rsid w:val="00C53BB3"/>
    <w:rsid w:val="00C54127"/>
    <w:rsid w:val="00C54518"/>
    <w:rsid w:val="00C54842"/>
    <w:rsid w:val="00C5518B"/>
    <w:rsid w:val="00C55352"/>
    <w:rsid w:val="00C55449"/>
    <w:rsid w:val="00C55F1A"/>
    <w:rsid w:val="00C56C2F"/>
    <w:rsid w:val="00C56DAB"/>
    <w:rsid w:val="00C56F8A"/>
    <w:rsid w:val="00C57486"/>
    <w:rsid w:val="00C600B2"/>
    <w:rsid w:val="00C601E2"/>
    <w:rsid w:val="00C60770"/>
    <w:rsid w:val="00C61FF6"/>
    <w:rsid w:val="00C62624"/>
    <w:rsid w:val="00C63C21"/>
    <w:rsid w:val="00C668A6"/>
    <w:rsid w:val="00C671F7"/>
    <w:rsid w:val="00C677F3"/>
    <w:rsid w:val="00C6792C"/>
    <w:rsid w:val="00C67C06"/>
    <w:rsid w:val="00C70ADC"/>
    <w:rsid w:val="00C731A5"/>
    <w:rsid w:val="00C73792"/>
    <w:rsid w:val="00C73E9F"/>
    <w:rsid w:val="00C7492F"/>
    <w:rsid w:val="00C80C19"/>
    <w:rsid w:val="00C81D7F"/>
    <w:rsid w:val="00C85A14"/>
    <w:rsid w:val="00C85CF4"/>
    <w:rsid w:val="00C8605F"/>
    <w:rsid w:val="00C8690E"/>
    <w:rsid w:val="00C871D0"/>
    <w:rsid w:val="00C87A99"/>
    <w:rsid w:val="00C87F13"/>
    <w:rsid w:val="00C90765"/>
    <w:rsid w:val="00C9181A"/>
    <w:rsid w:val="00C91FD0"/>
    <w:rsid w:val="00C925F5"/>
    <w:rsid w:val="00C92986"/>
    <w:rsid w:val="00C929E9"/>
    <w:rsid w:val="00C9363B"/>
    <w:rsid w:val="00C93FDD"/>
    <w:rsid w:val="00C943B8"/>
    <w:rsid w:val="00C948D2"/>
    <w:rsid w:val="00C94A04"/>
    <w:rsid w:val="00C96CEE"/>
    <w:rsid w:val="00C9798A"/>
    <w:rsid w:val="00C97996"/>
    <w:rsid w:val="00C97E33"/>
    <w:rsid w:val="00CA00EB"/>
    <w:rsid w:val="00CA1C63"/>
    <w:rsid w:val="00CA2310"/>
    <w:rsid w:val="00CA24DA"/>
    <w:rsid w:val="00CA388E"/>
    <w:rsid w:val="00CA4908"/>
    <w:rsid w:val="00CA5143"/>
    <w:rsid w:val="00CA5648"/>
    <w:rsid w:val="00CA62FE"/>
    <w:rsid w:val="00CA6F8B"/>
    <w:rsid w:val="00CA70F2"/>
    <w:rsid w:val="00CA7324"/>
    <w:rsid w:val="00CA7689"/>
    <w:rsid w:val="00CA7761"/>
    <w:rsid w:val="00CA77E2"/>
    <w:rsid w:val="00CB02DB"/>
    <w:rsid w:val="00CB10FA"/>
    <w:rsid w:val="00CB1ADD"/>
    <w:rsid w:val="00CB21AB"/>
    <w:rsid w:val="00CB271D"/>
    <w:rsid w:val="00CB2910"/>
    <w:rsid w:val="00CB32B0"/>
    <w:rsid w:val="00CB5640"/>
    <w:rsid w:val="00CB58CD"/>
    <w:rsid w:val="00CB6196"/>
    <w:rsid w:val="00CB656B"/>
    <w:rsid w:val="00CB678E"/>
    <w:rsid w:val="00CB72F2"/>
    <w:rsid w:val="00CB7945"/>
    <w:rsid w:val="00CC1ADD"/>
    <w:rsid w:val="00CC221F"/>
    <w:rsid w:val="00CC304A"/>
    <w:rsid w:val="00CC313E"/>
    <w:rsid w:val="00CC5912"/>
    <w:rsid w:val="00CC676D"/>
    <w:rsid w:val="00CC6B4F"/>
    <w:rsid w:val="00CC7303"/>
    <w:rsid w:val="00CD0713"/>
    <w:rsid w:val="00CD0F85"/>
    <w:rsid w:val="00CD10DD"/>
    <w:rsid w:val="00CD1C54"/>
    <w:rsid w:val="00CD1D87"/>
    <w:rsid w:val="00CD1F13"/>
    <w:rsid w:val="00CD2B9A"/>
    <w:rsid w:val="00CD3594"/>
    <w:rsid w:val="00CD3AA7"/>
    <w:rsid w:val="00CD49A3"/>
    <w:rsid w:val="00CD542A"/>
    <w:rsid w:val="00CD57DC"/>
    <w:rsid w:val="00CD6AE6"/>
    <w:rsid w:val="00CD75D9"/>
    <w:rsid w:val="00CD7C5B"/>
    <w:rsid w:val="00CD7CC4"/>
    <w:rsid w:val="00CD7D8E"/>
    <w:rsid w:val="00CD7E5C"/>
    <w:rsid w:val="00CD7FF2"/>
    <w:rsid w:val="00CE0524"/>
    <w:rsid w:val="00CE09BB"/>
    <w:rsid w:val="00CE10E5"/>
    <w:rsid w:val="00CE16AD"/>
    <w:rsid w:val="00CE2554"/>
    <w:rsid w:val="00CE33D1"/>
    <w:rsid w:val="00CE3BCB"/>
    <w:rsid w:val="00CE3DF2"/>
    <w:rsid w:val="00CE49A5"/>
    <w:rsid w:val="00CE4DDC"/>
    <w:rsid w:val="00CE53EF"/>
    <w:rsid w:val="00CE5498"/>
    <w:rsid w:val="00CE5F22"/>
    <w:rsid w:val="00CE663B"/>
    <w:rsid w:val="00CE7632"/>
    <w:rsid w:val="00CF0BF9"/>
    <w:rsid w:val="00CF1058"/>
    <w:rsid w:val="00CF1B74"/>
    <w:rsid w:val="00CF1BF3"/>
    <w:rsid w:val="00CF1DB1"/>
    <w:rsid w:val="00CF3201"/>
    <w:rsid w:val="00CF343F"/>
    <w:rsid w:val="00CF377F"/>
    <w:rsid w:val="00CF49E0"/>
    <w:rsid w:val="00CF4C65"/>
    <w:rsid w:val="00CF4DE9"/>
    <w:rsid w:val="00CF50B4"/>
    <w:rsid w:val="00CF6C19"/>
    <w:rsid w:val="00CF6DCD"/>
    <w:rsid w:val="00D00209"/>
    <w:rsid w:val="00D00611"/>
    <w:rsid w:val="00D00BDA"/>
    <w:rsid w:val="00D0164B"/>
    <w:rsid w:val="00D01750"/>
    <w:rsid w:val="00D01A12"/>
    <w:rsid w:val="00D01B28"/>
    <w:rsid w:val="00D0207F"/>
    <w:rsid w:val="00D0390C"/>
    <w:rsid w:val="00D03F1E"/>
    <w:rsid w:val="00D03F22"/>
    <w:rsid w:val="00D06CA5"/>
    <w:rsid w:val="00D06FF1"/>
    <w:rsid w:val="00D078F4"/>
    <w:rsid w:val="00D07CD9"/>
    <w:rsid w:val="00D07D3B"/>
    <w:rsid w:val="00D10579"/>
    <w:rsid w:val="00D113D3"/>
    <w:rsid w:val="00D11CCF"/>
    <w:rsid w:val="00D12DBA"/>
    <w:rsid w:val="00D139DC"/>
    <w:rsid w:val="00D1471A"/>
    <w:rsid w:val="00D14B1B"/>
    <w:rsid w:val="00D14DD0"/>
    <w:rsid w:val="00D15BC2"/>
    <w:rsid w:val="00D16259"/>
    <w:rsid w:val="00D16417"/>
    <w:rsid w:val="00D179C1"/>
    <w:rsid w:val="00D17D01"/>
    <w:rsid w:val="00D17EB2"/>
    <w:rsid w:val="00D20BD1"/>
    <w:rsid w:val="00D21779"/>
    <w:rsid w:val="00D21EF9"/>
    <w:rsid w:val="00D24765"/>
    <w:rsid w:val="00D254AE"/>
    <w:rsid w:val="00D25B9F"/>
    <w:rsid w:val="00D25C3D"/>
    <w:rsid w:val="00D2663B"/>
    <w:rsid w:val="00D27AAA"/>
    <w:rsid w:val="00D30B11"/>
    <w:rsid w:val="00D30CAA"/>
    <w:rsid w:val="00D31DEA"/>
    <w:rsid w:val="00D32ACE"/>
    <w:rsid w:val="00D34CB0"/>
    <w:rsid w:val="00D35324"/>
    <w:rsid w:val="00D35404"/>
    <w:rsid w:val="00D35449"/>
    <w:rsid w:val="00D374EC"/>
    <w:rsid w:val="00D37C63"/>
    <w:rsid w:val="00D41E7A"/>
    <w:rsid w:val="00D42492"/>
    <w:rsid w:val="00D4249B"/>
    <w:rsid w:val="00D433A1"/>
    <w:rsid w:val="00D4363F"/>
    <w:rsid w:val="00D45307"/>
    <w:rsid w:val="00D470CC"/>
    <w:rsid w:val="00D47981"/>
    <w:rsid w:val="00D51159"/>
    <w:rsid w:val="00D52D7E"/>
    <w:rsid w:val="00D53354"/>
    <w:rsid w:val="00D5384B"/>
    <w:rsid w:val="00D55000"/>
    <w:rsid w:val="00D55EA0"/>
    <w:rsid w:val="00D56DEA"/>
    <w:rsid w:val="00D573A5"/>
    <w:rsid w:val="00D605B0"/>
    <w:rsid w:val="00D610F7"/>
    <w:rsid w:val="00D61746"/>
    <w:rsid w:val="00D61B86"/>
    <w:rsid w:val="00D62909"/>
    <w:rsid w:val="00D62D39"/>
    <w:rsid w:val="00D62EFF"/>
    <w:rsid w:val="00D63859"/>
    <w:rsid w:val="00D6478C"/>
    <w:rsid w:val="00D64AD0"/>
    <w:rsid w:val="00D667DF"/>
    <w:rsid w:val="00D67935"/>
    <w:rsid w:val="00D700D9"/>
    <w:rsid w:val="00D70279"/>
    <w:rsid w:val="00D70548"/>
    <w:rsid w:val="00D7078F"/>
    <w:rsid w:val="00D70B30"/>
    <w:rsid w:val="00D71486"/>
    <w:rsid w:val="00D71787"/>
    <w:rsid w:val="00D71936"/>
    <w:rsid w:val="00D71B4E"/>
    <w:rsid w:val="00D737C5"/>
    <w:rsid w:val="00D74A2E"/>
    <w:rsid w:val="00D7569D"/>
    <w:rsid w:val="00D805A3"/>
    <w:rsid w:val="00D8153F"/>
    <w:rsid w:val="00D826BF"/>
    <w:rsid w:val="00D82FF7"/>
    <w:rsid w:val="00D83721"/>
    <w:rsid w:val="00D84266"/>
    <w:rsid w:val="00D84342"/>
    <w:rsid w:val="00D84E38"/>
    <w:rsid w:val="00D853F1"/>
    <w:rsid w:val="00D8542C"/>
    <w:rsid w:val="00D8DD61"/>
    <w:rsid w:val="00D90C3E"/>
    <w:rsid w:val="00D915D6"/>
    <w:rsid w:val="00D92224"/>
    <w:rsid w:val="00D93EBA"/>
    <w:rsid w:val="00D94CDB"/>
    <w:rsid w:val="00D95572"/>
    <w:rsid w:val="00D962EF"/>
    <w:rsid w:val="00D968F4"/>
    <w:rsid w:val="00DA052D"/>
    <w:rsid w:val="00DA0A76"/>
    <w:rsid w:val="00DA1351"/>
    <w:rsid w:val="00DA1BDC"/>
    <w:rsid w:val="00DA239F"/>
    <w:rsid w:val="00DA267B"/>
    <w:rsid w:val="00DA2A46"/>
    <w:rsid w:val="00DA32BD"/>
    <w:rsid w:val="00DA330A"/>
    <w:rsid w:val="00DA3A92"/>
    <w:rsid w:val="00DA5E2C"/>
    <w:rsid w:val="00DA5F4D"/>
    <w:rsid w:val="00DA6765"/>
    <w:rsid w:val="00DA6EA9"/>
    <w:rsid w:val="00DA7201"/>
    <w:rsid w:val="00DA797C"/>
    <w:rsid w:val="00DB0722"/>
    <w:rsid w:val="00DB0AA1"/>
    <w:rsid w:val="00DB0B0A"/>
    <w:rsid w:val="00DB0E32"/>
    <w:rsid w:val="00DB220D"/>
    <w:rsid w:val="00DB29F0"/>
    <w:rsid w:val="00DB35E7"/>
    <w:rsid w:val="00DB36CF"/>
    <w:rsid w:val="00DB3F72"/>
    <w:rsid w:val="00DB3FA4"/>
    <w:rsid w:val="00DB3FE6"/>
    <w:rsid w:val="00DB4C63"/>
    <w:rsid w:val="00DB5687"/>
    <w:rsid w:val="00DB69FE"/>
    <w:rsid w:val="00DB794E"/>
    <w:rsid w:val="00DB7E3D"/>
    <w:rsid w:val="00DC034A"/>
    <w:rsid w:val="00DC0C7E"/>
    <w:rsid w:val="00DC110E"/>
    <w:rsid w:val="00DC1986"/>
    <w:rsid w:val="00DC3972"/>
    <w:rsid w:val="00DC3DB2"/>
    <w:rsid w:val="00DC4171"/>
    <w:rsid w:val="00DC42B7"/>
    <w:rsid w:val="00DC51CA"/>
    <w:rsid w:val="00DC5570"/>
    <w:rsid w:val="00DC561E"/>
    <w:rsid w:val="00DC727E"/>
    <w:rsid w:val="00DC7AAD"/>
    <w:rsid w:val="00DC7CE4"/>
    <w:rsid w:val="00DD1745"/>
    <w:rsid w:val="00DD3085"/>
    <w:rsid w:val="00DD3433"/>
    <w:rsid w:val="00DD4273"/>
    <w:rsid w:val="00DD468D"/>
    <w:rsid w:val="00DD493D"/>
    <w:rsid w:val="00DD4D89"/>
    <w:rsid w:val="00DD6074"/>
    <w:rsid w:val="00DD6F16"/>
    <w:rsid w:val="00DE0442"/>
    <w:rsid w:val="00DE0720"/>
    <w:rsid w:val="00DE1C70"/>
    <w:rsid w:val="00DE2B5F"/>
    <w:rsid w:val="00DE30FC"/>
    <w:rsid w:val="00DE3327"/>
    <w:rsid w:val="00DE373B"/>
    <w:rsid w:val="00DE40CB"/>
    <w:rsid w:val="00DE487F"/>
    <w:rsid w:val="00DE57B6"/>
    <w:rsid w:val="00DE57C0"/>
    <w:rsid w:val="00DE5D25"/>
    <w:rsid w:val="00DE5FA6"/>
    <w:rsid w:val="00DE6470"/>
    <w:rsid w:val="00DE717F"/>
    <w:rsid w:val="00DE719D"/>
    <w:rsid w:val="00DF0308"/>
    <w:rsid w:val="00DF03A9"/>
    <w:rsid w:val="00DF09FC"/>
    <w:rsid w:val="00DF1020"/>
    <w:rsid w:val="00DF14B6"/>
    <w:rsid w:val="00DF33CA"/>
    <w:rsid w:val="00DF4155"/>
    <w:rsid w:val="00DF48E5"/>
    <w:rsid w:val="00DF5385"/>
    <w:rsid w:val="00DF6F9B"/>
    <w:rsid w:val="00DF7030"/>
    <w:rsid w:val="00E0014C"/>
    <w:rsid w:val="00E002CE"/>
    <w:rsid w:val="00E029D3"/>
    <w:rsid w:val="00E02EDC"/>
    <w:rsid w:val="00E04B49"/>
    <w:rsid w:val="00E0504C"/>
    <w:rsid w:val="00E05B0C"/>
    <w:rsid w:val="00E06E21"/>
    <w:rsid w:val="00E074BE"/>
    <w:rsid w:val="00E07B25"/>
    <w:rsid w:val="00E07BF2"/>
    <w:rsid w:val="00E1044A"/>
    <w:rsid w:val="00E1067E"/>
    <w:rsid w:val="00E1386D"/>
    <w:rsid w:val="00E13978"/>
    <w:rsid w:val="00E14BA1"/>
    <w:rsid w:val="00E16F88"/>
    <w:rsid w:val="00E17268"/>
    <w:rsid w:val="00E17ACF"/>
    <w:rsid w:val="00E17AD4"/>
    <w:rsid w:val="00E1F8DC"/>
    <w:rsid w:val="00E22B0C"/>
    <w:rsid w:val="00E241E8"/>
    <w:rsid w:val="00E24E9D"/>
    <w:rsid w:val="00E25A70"/>
    <w:rsid w:val="00E26CB2"/>
    <w:rsid w:val="00E27F30"/>
    <w:rsid w:val="00E31DA1"/>
    <w:rsid w:val="00E33B07"/>
    <w:rsid w:val="00E33E3F"/>
    <w:rsid w:val="00E35FA1"/>
    <w:rsid w:val="00E365BE"/>
    <w:rsid w:val="00E371DE"/>
    <w:rsid w:val="00E374DB"/>
    <w:rsid w:val="00E375DC"/>
    <w:rsid w:val="00E40BA9"/>
    <w:rsid w:val="00E421D9"/>
    <w:rsid w:val="00E43515"/>
    <w:rsid w:val="00E44E54"/>
    <w:rsid w:val="00E462A0"/>
    <w:rsid w:val="00E467FE"/>
    <w:rsid w:val="00E47246"/>
    <w:rsid w:val="00E47CE5"/>
    <w:rsid w:val="00E50E4E"/>
    <w:rsid w:val="00E514CE"/>
    <w:rsid w:val="00E51919"/>
    <w:rsid w:val="00E51EEE"/>
    <w:rsid w:val="00E5246D"/>
    <w:rsid w:val="00E52CF3"/>
    <w:rsid w:val="00E5351D"/>
    <w:rsid w:val="00E53D42"/>
    <w:rsid w:val="00E541C8"/>
    <w:rsid w:val="00E54504"/>
    <w:rsid w:val="00E554C8"/>
    <w:rsid w:val="00E5554B"/>
    <w:rsid w:val="00E55E70"/>
    <w:rsid w:val="00E56F9D"/>
    <w:rsid w:val="00E57E5E"/>
    <w:rsid w:val="00E57EB9"/>
    <w:rsid w:val="00E603E9"/>
    <w:rsid w:val="00E62E3F"/>
    <w:rsid w:val="00E6325B"/>
    <w:rsid w:val="00E65578"/>
    <w:rsid w:val="00E67006"/>
    <w:rsid w:val="00E67624"/>
    <w:rsid w:val="00E6795C"/>
    <w:rsid w:val="00E67E3D"/>
    <w:rsid w:val="00E7011F"/>
    <w:rsid w:val="00E702E9"/>
    <w:rsid w:val="00E71AF6"/>
    <w:rsid w:val="00E725B0"/>
    <w:rsid w:val="00E72EA5"/>
    <w:rsid w:val="00E72F1A"/>
    <w:rsid w:val="00E731FB"/>
    <w:rsid w:val="00E746F3"/>
    <w:rsid w:val="00E76275"/>
    <w:rsid w:val="00E7779C"/>
    <w:rsid w:val="00E8057A"/>
    <w:rsid w:val="00E81531"/>
    <w:rsid w:val="00E8224B"/>
    <w:rsid w:val="00E834B9"/>
    <w:rsid w:val="00E83FF6"/>
    <w:rsid w:val="00E84011"/>
    <w:rsid w:val="00E84CBB"/>
    <w:rsid w:val="00E850A9"/>
    <w:rsid w:val="00E85671"/>
    <w:rsid w:val="00E86458"/>
    <w:rsid w:val="00E873A1"/>
    <w:rsid w:val="00E879EF"/>
    <w:rsid w:val="00E90F79"/>
    <w:rsid w:val="00E91DD9"/>
    <w:rsid w:val="00E91E03"/>
    <w:rsid w:val="00E91FCA"/>
    <w:rsid w:val="00E92157"/>
    <w:rsid w:val="00E93BC4"/>
    <w:rsid w:val="00E94A61"/>
    <w:rsid w:val="00E96329"/>
    <w:rsid w:val="00E96864"/>
    <w:rsid w:val="00EA0592"/>
    <w:rsid w:val="00EA0613"/>
    <w:rsid w:val="00EA190A"/>
    <w:rsid w:val="00EA225C"/>
    <w:rsid w:val="00EA241F"/>
    <w:rsid w:val="00EA36F4"/>
    <w:rsid w:val="00EA47EE"/>
    <w:rsid w:val="00EA531A"/>
    <w:rsid w:val="00EA5BB9"/>
    <w:rsid w:val="00EA681E"/>
    <w:rsid w:val="00EA77DA"/>
    <w:rsid w:val="00EB083C"/>
    <w:rsid w:val="00EB2177"/>
    <w:rsid w:val="00EB2BB7"/>
    <w:rsid w:val="00EB46ED"/>
    <w:rsid w:val="00EB5E5D"/>
    <w:rsid w:val="00EB60E0"/>
    <w:rsid w:val="00EB6593"/>
    <w:rsid w:val="00EC00EF"/>
    <w:rsid w:val="00EC0DF8"/>
    <w:rsid w:val="00EC2009"/>
    <w:rsid w:val="00EC2303"/>
    <w:rsid w:val="00EC3793"/>
    <w:rsid w:val="00EC4089"/>
    <w:rsid w:val="00EC4FDF"/>
    <w:rsid w:val="00EC5CB7"/>
    <w:rsid w:val="00EC66CA"/>
    <w:rsid w:val="00EC7340"/>
    <w:rsid w:val="00EC77AE"/>
    <w:rsid w:val="00EC7E90"/>
    <w:rsid w:val="00ED05D4"/>
    <w:rsid w:val="00ED084A"/>
    <w:rsid w:val="00ED3C9B"/>
    <w:rsid w:val="00ED4D75"/>
    <w:rsid w:val="00ED6709"/>
    <w:rsid w:val="00ED69C1"/>
    <w:rsid w:val="00ED75AE"/>
    <w:rsid w:val="00ED785D"/>
    <w:rsid w:val="00EE0212"/>
    <w:rsid w:val="00EE068C"/>
    <w:rsid w:val="00EE1308"/>
    <w:rsid w:val="00EE27F2"/>
    <w:rsid w:val="00EE2852"/>
    <w:rsid w:val="00EE2931"/>
    <w:rsid w:val="00EE335E"/>
    <w:rsid w:val="00EE34B5"/>
    <w:rsid w:val="00EE35A6"/>
    <w:rsid w:val="00EE3D53"/>
    <w:rsid w:val="00EE7A76"/>
    <w:rsid w:val="00EF0C60"/>
    <w:rsid w:val="00EF0F76"/>
    <w:rsid w:val="00EF11CD"/>
    <w:rsid w:val="00EF1FF4"/>
    <w:rsid w:val="00EF22DF"/>
    <w:rsid w:val="00EF3320"/>
    <w:rsid w:val="00EF3C89"/>
    <w:rsid w:val="00EF3EB3"/>
    <w:rsid w:val="00EF4041"/>
    <w:rsid w:val="00EF5052"/>
    <w:rsid w:val="00EF532A"/>
    <w:rsid w:val="00EF59BE"/>
    <w:rsid w:val="00EF7E5A"/>
    <w:rsid w:val="00F01295"/>
    <w:rsid w:val="00F0156F"/>
    <w:rsid w:val="00F0276E"/>
    <w:rsid w:val="00F032EE"/>
    <w:rsid w:val="00F04A12"/>
    <w:rsid w:val="00F04F0D"/>
    <w:rsid w:val="00F06096"/>
    <w:rsid w:val="00F071FA"/>
    <w:rsid w:val="00F07667"/>
    <w:rsid w:val="00F110F5"/>
    <w:rsid w:val="00F113AC"/>
    <w:rsid w:val="00F118A3"/>
    <w:rsid w:val="00F1246C"/>
    <w:rsid w:val="00F13C87"/>
    <w:rsid w:val="00F147A7"/>
    <w:rsid w:val="00F149E2"/>
    <w:rsid w:val="00F14C9C"/>
    <w:rsid w:val="00F15B1D"/>
    <w:rsid w:val="00F15F33"/>
    <w:rsid w:val="00F16D02"/>
    <w:rsid w:val="00F1727E"/>
    <w:rsid w:val="00F17A67"/>
    <w:rsid w:val="00F210A9"/>
    <w:rsid w:val="00F232B3"/>
    <w:rsid w:val="00F23825"/>
    <w:rsid w:val="00F25058"/>
    <w:rsid w:val="00F25512"/>
    <w:rsid w:val="00F26E94"/>
    <w:rsid w:val="00F300FC"/>
    <w:rsid w:val="00F31027"/>
    <w:rsid w:val="00F31807"/>
    <w:rsid w:val="00F31842"/>
    <w:rsid w:val="00F3191C"/>
    <w:rsid w:val="00F32B97"/>
    <w:rsid w:val="00F32D29"/>
    <w:rsid w:val="00F33C3C"/>
    <w:rsid w:val="00F34757"/>
    <w:rsid w:val="00F34DBB"/>
    <w:rsid w:val="00F358D4"/>
    <w:rsid w:val="00F35B8B"/>
    <w:rsid w:val="00F36D44"/>
    <w:rsid w:val="00F42816"/>
    <w:rsid w:val="00F428A9"/>
    <w:rsid w:val="00F43C65"/>
    <w:rsid w:val="00F440DD"/>
    <w:rsid w:val="00F452E5"/>
    <w:rsid w:val="00F4741A"/>
    <w:rsid w:val="00F47996"/>
    <w:rsid w:val="00F5099F"/>
    <w:rsid w:val="00F517DF"/>
    <w:rsid w:val="00F51D79"/>
    <w:rsid w:val="00F51DB9"/>
    <w:rsid w:val="00F51EAB"/>
    <w:rsid w:val="00F52154"/>
    <w:rsid w:val="00F5243D"/>
    <w:rsid w:val="00F5424F"/>
    <w:rsid w:val="00F56EC4"/>
    <w:rsid w:val="00F577BE"/>
    <w:rsid w:val="00F609F2"/>
    <w:rsid w:val="00F61348"/>
    <w:rsid w:val="00F617B9"/>
    <w:rsid w:val="00F62AEC"/>
    <w:rsid w:val="00F6352C"/>
    <w:rsid w:val="00F63550"/>
    <w:rsid w:val="00F63994"/>
    <w:rsid w:val="00F63AEF"/>
    <w:rsid w:val="00F63F19"/>
    <w:rsid w:val="00F654FA"/>
    <w:rsid w:val="00F65656"/>
    <w:rsid w:val="00F6584E"/>
    <w:rsid w:val="00F65BB4"/>
    <w:rsid w:val="00F65E59"/>
    <w:rsid w:val="00F66220"/>
    <w:rsid w:val="00F6670D"/>
    <w:rsid w:val="00F66EB6"/>
    <w:rsid w:val="00F70164"/>
    <w:rsid w:val="00F728C1"/>
    <w:rsid w:val="00F72BF6"/>
    <w:rsid w:val="00F72FD7"/>
    <w:rsid w:val="00F73620"/>
    <w:rsid w:val="00F73CE2"/>
    <w:rsid w:val="00F745AF"/>
    <w:rsid w:val="00F74AE0"/>
    <w:rsid w:val="00F75AE1"/>
    <w:rsid w:val="00F75F34"/>
    <w:rsid w:val="00F7643E"/>
    <w:rsid w:val="00F76F3D"/>
    <w:rsid w:val="00F815CB"/>
    <w:rsid w:val="00F8174E"/>
    <w:rsid w:val="00F81C2C"/>
    <w:rsid w:val="00F83D50"/>
    <w:rsid w:val="00F8497C"/>
    <w:rsid w:val="00F85209"/>
    <w:rsid w:val="00F857A6"/>
    <w:rsid w:val="00F85DF1"/>
    <w:rsid w:val="00F861F7"/>
    <w:rsid w:val="00F864EC"/>
    <w:rsid w:val="00F86A68"/>
    <w:rsid w:val="00F86B9A"/>
    <w:rsid w:val="00F86EDA"/>
    <w:rsid w:val="00F86FC1"/>
    <w:rsid w:val="00F874B1"/>
    <w:rsid w:val="00F90808"/>
    <w:rsid w:val="00F914BD"/>
    <w:rsid w:val="00F9374D"/>
    <w:rsid w:val="00F938A3"/>
    <w:rsid w:val="00F94265"/>
    <w:rsid w:val="00F94EDA"/>
    <w:rsid w:val="00F96BF0"/>
    <w:rsid w:val="00FA0634"/>
    <w:rsid w:val="00FA092C"/>
    <w:rsid w:val="00FA13B6"/>
    <w:rsid w:val="00FA268A"/>
    <w:rsid w:val="00FA31C8"/>
    <w:rsid w:val="00FA35F0"/>
    <w:rsid w:val="00FA3777"/>
    <w:rsid w:val="00FA3AB4"/>
    <w:rsid w:val="00FA3C6F"/>
    <w:rsid w:val="00FA4C01"/>
    <w:rsid w:val="00FA4FA2"/>
    <w:rsid w:val="00FA6EE8"/>
    <w:rsid w:val="00FA6EF3"/>
    <w:rsid w:val="00FA71AB"/>
    <w:rsid w:val="00FA797B"/>
    <w:rsid w:val="00FA7E9F"/>
    <w:rsid w:val="00FB1EBE"/>
    <w:rsid w:val="00FB2253"/>
    <w:rsid w:val="00FB2DF2"/>
    <w:rsid w:val="00FB324A"/>
    <w:rsid w:val="00FB45D9"/>
    <w:rsid w:val="00FB4A58"/>
    <w:rsid w:val="00FC0119"/>
    <w:rsid w:val="00FC1319"/>
    <w:rsid w:val="00FC176D"/>
    <w:rsid w:val="00FC2D38"/>
    <w:rsid w:val="00FC3731"/>
    <w:rsid w:val="00FC384B"/>
    <w:rsid w:val="00FC3DB3"/>
    <w:rsid w:val="00FC3FA1"/>
    <w:rsid w:val="00FC40FE"/>
    <w:rsid w:val="00FC5325"/>
    <w:rsid w:val="00FC616E"/>
    <w:rsid w:val="00FC6C9B"/>
    <w:rsid w:val="00FC6E5F"/>
    <w:rsid w:val="00FC708A"/>
    <w:rsid w:val="00FC7FD1"/>
    <w:rsid w:val="00FD069B"/>
    <w:rsid w:val="00FD201A"/>
    <w:rsid w:val="00FD43BD"/>
    <w:rsid w:val="00FD48CB"/>
    <w:rsid w:val="00FD5EA6"/>
    <w:rsid w:val="00FD6333"/>
    <w:rsid w:val="00FD7639"/>
    <w:rsid w:val="00FD7A81"/>
    <w:rsid w:val="00FE03E4"/>
    <w:rsid w:val="00FE0E8C"/>
    <w:rsid w:val="00FE11CD"/>
    <w:rsid w:val="00FE13A8"/>
    <w:rsid w:val="00FE1E1F"/>
    <w:rsid w:val="00FE2F4C"/>
    <w:rsid w:val="00FE3693"/>
    <w:rsid w:val="00FE4986"/>
    <w:rsid w:val="00FE4DFE"/>
    <w:rsid w:val="00FE5213"/>
    <w:rsid w:val="00FE6086"/>
    <w:rsid w:val="00FE63F9"/>
    <w:rsid w:val="00FE6449"/>
    <w:rsid w:val="00FE748B"/>
    <w:rsid w:val="00FE757C"/>
    <w:rsid w:val="00FE769C"/>
    <w:rsid w:val="00FE787B"/>
    <w:rsid w:val="00FF0DAE"/>
    <w:rsid w:val="00FF26B0"/>
    <w:rsid w:val="00FF32C1"/>
    <w:rsid w:val="00FF40FA"/>
    <w:rsid w:val="00FF4153"/>
    <w:rsid w:val="00FF5125"/>
    <w:rsid w:val="00FF60EC"/>
    <w:rsid w:val="01020612"/>
    <w:rsid w:val="0114B7DA"/>
    <w:rsid w:val="019FFBE6"/>
    <w:rsid w:val="01A9EA3E"/>
    <w:rsid w:val="01EBA142"/>
    <w:rsid w:val="022B9FB1"/>
    <w:rsid w:val="024ACBDB"/>
    <w:rsid w:val="02570AC3"/>
    <w:rsid w:val="027EC55C"/>
    <w:rsid w:val="0298E9D8"/>
    <w:rsid w:val="02A4C031"/>
    <w:rsid w:val="0398BCA3"/>
    <w:rsid w:val="03ACC5D2"/>
    <w:rsid w:val="03B38DC7"/>
    <w:rsid w:val="03B6F0BA"/>
    <w:rsid w:val="03CFAA81"/>
    <w:rsid w:val="04007141"/>
    <w:rsid w:val="044B0C38"/>
    <w:rsid w:val="0481C035"/>
    <w:rsid w:val="04860540"/>
    <w:rsid w:val="04BEBBB4"/>
    <w:rsid w:val="04D40030"/>
    <w:rsid w:val="04FB5771"/>
    <w:rsid w:val="05056F0B"/>
    <w:rsid w:val="05066B2A"/>
    <w:rsid w:val="05182B1E"/>
    <w:rsid w:val="053390E5"/>
    <w:rsid w:val="05720B5E"/>
    <w:rsid w:val="0574AF77"/>
    <w:rsid w:val="057E7C21"/>
    <w:rsid w:val="05AB5265"/>
    <w:rsid w:val="05AC4E84"/>
    <w:rsid w:val="061F6652"/>
    <w:rsid w:val="0632181A"/>
    <w:rsid w:val="0654949F"/>
    <w:rsid w:val="06A89B56"/>
    <w:rsid w:val="06E40B4C"/>
    <w:rsid w:val="06EC5444"/>
    <w:rsid w:val="075626FB"/>
    <w:rsid w:val="075C9CC5"/>
    <w:rsid w:val="0770C779"/>
    <w:rsid w:val="07BA0D20"/>
    <w:rsid w:val="07BA3A94"/>
    <w:rsid w:val="07D09E17"/>
    <w:rsid w:val="082AF2BA"/>
    <w:rsid w:val="0831423A"/>
    <w:rsid w:val="089DF0A5"/>
    <w:rsid w:val="08B6108F"/>
    <w:rsid w:val="08CB1660"/>
    <w:rsid w:val="08DEA85E"/>
    <w:rsid w:val="08E175C7"/>
    <w:rsid w:val="08EF19F2"/>
    <w:rsid w:val="0939EE3B"/>
    <w:rsid w:val="09570714"/>
    <w:rsid w:val="095BD6D7"/>
    <w:rsid w:val="09690C34"/>
    <w:rsid w:val="09E30DC1"/>
    <w:rsid w:val="09EBE16D"/>
    <w:rsid w:val="09EE2D8B"/>
    <w:rsid w:val="0A762D77"/>
    <w:rsid w:val="0AB1A29C"/>
    <w:rsid w:val="0AFA8C28"/>
    <w:rsid w:val="0B03E076"/>
    <w:rsid w:val="0B49A0B3"/>
    <w:rsid w:val="0B50601D"/>
    <w:rsid w:val="0B5AC8D9"/>
    <w:rsid w:val="0B6471D7"/>
    <w:rsid w:val="0B6B9514"/>
    <w:rsid w:val="0B7B1A8B"/>
    <w:rsid w:val="0B87B1CE"/>
    <w:rsid w:val="0B8AA62B"/>
    <w:rsid w:val="0B9AB30D"/>
    <w:rsid w:val="0BCB312D"/>
    <w:rsid w:val="0BEEB9C4"/>
    <w:rsid w:val="0C39A500"/>
    <w:rsid w:val="0C4D52E7"/>
    <w:rsid w:val="0C677763"/>
    <w:rsid w:val="0C687382"/>
    <w:rsid w:val="0CEB9832"/>
    <w:rsid w:val="0CEC9451"/>
    <w:rsid w:val="0D095EE1"/>
    <w:rsid w:val="0D0AE037"/>
    <w:rsid w:val="0D1F181A"/>
    <w:rsid w:val="0D247E4E"/>
    <w:rsid w:val="0D64123C"/>
    <w:rsid w:val="0D7065A9"/>
    <w:rsid w:val="0D7161C8"/>
    <w:rsid w:val="0D875ECE"/>
    <w:rsid w:val="0D94CD73"/>
    <w:rsid w:val="0DB71B36"/>
    <w:rsid w:val="0E1053BB"/>
    <w:rsid w:val="0E12DB0D"/>
    <w:rsid w:val="0E13BF29"/>
    <w:rsid w:val="0E1CCD8B"/>
    <w:rsid w:val="0E3D29FF"/>
    <w:rsid w:val="0E5946B9"/>
    <w:rsid w:val="0E8864B2"/>
    <w:rsid w:val="0EA52E14"/>
    <w:rsid w:val="0EB39E00"/>
    <w:rsid w:val="0EBDA347"/>
    <w:rsid w:val="0EC10CA0"/>
    <w:rsid w:val="0EF6791B"/>
    <w:rsid w:val="0F0D3229"/>
    <w:rsid w:val="0F111D25"/>
    <w:rsid w:val="0F1C03D3"/>
    <w:rsid w:val="0F552908"/>
    <w:rsid w:val="0F6B9614"/>
    <w:rsid w:val="0F775887"/>
    <w:rsid w:val="0FA1CC1E"/>
    <w:rsid w:val="0FDFA50C"/>
    <w:rsid w:val="0FEA0361"/>
    <w:rsid w:val="102338F4"/>
    <w:rsid w:val="103D907F"/>
    <w:rsid w:val="104F4BC6"/>
    <w:rsid w:val="10A13F71"/>
    <w:rsid w:val="10CAFE3A"/>
    <w:rsid w:val="111108A2"/>
    <w:rsid w:val="114A7BCF"/>
    <w:rsid w:val="116F27C7"/>
    <w:rsid w:val="11822B47"/>
    <w:rsid w:val="118AC05D"/>
    <w:rsid w:val="11D23970"/>
    <w:rsid w:val="124618C5"/>
    <w:rsid w:val="124764D5"/>
    <w:rsid w:val="1298BB1E"/>
    <w:rsid w:val="12A4B7A4"/>
    <w:rsid w:val="12BBE7C3"/>
    <w:rsid w:val="12BD908A"/>
    <w:rsid w:val="12FD9A97"/>
    <w:rsid w:val="1307CF1E"/>
    <w:rsid w:val="130977E5"/>
    <w:rsid w:val="1314C8CA"/>
    <w:rsid w:val="1320A804"/>
    <w:rsid w:val="1341B159"/>
    <w:rsid w:val="137F09DA"/>
    <w:rsid w:val="1391C794"/>
    <w:rsid w:val="13A099F3"/>
    <w:rsid w:val="13C48692"/>
    <w:rsid w:val="13E0A34C"/>
    <w:rsid w:val="13E19F6B"/>
    <w:rsid w:val="14266F1E"/>
    <w:rsid w:val="146216D3"/>
    <w:rsid w:val="1470117C"/>
    <w:rsid w:val="14A39F7F"/>
    <w:rsid w:val="14A49B9E"/>
    <w:rsid w:val="14EF86DA"/>
    <w:rsid w:val="152BD864"/>
    <w:rsid w:val="154C1046"/>
    <w:rsid w:val="15AB422F"/>
    <w:rsid w:val="15F62D6B"/>
    <w:rsid w:val="16469EC0"/>
    <w:rsid w:val="165221A8"/>
    <w:rsid w:val="16619CEE"/>
    <w:rsid w:val="167DC7A6"/>
    <w:rsid w:val="1696A7D6"/>
    <w:rsid w:val="16DE61D3"/>
    <w:rsid w:val="16DF0E7B"/>
    <w:rsid w:val="16F282A1"/>
    <w:rsid w:val="17471290"/>
    <w:rsid w:val="17772CA8"/>
    <w:rsid w:val="17BE6AA3"/>
    <w:rsid w:val="17C982AF"/>
    <w:rsid w:val="17CC01C5"/>
    <w:rsid w:val="18081685"/>
    <w:rsid w:val="1935BBB3"/>
    <w:rsid w:val="194AE706"/>
    <w:rsid w:val="19C2F7FD"/>
    <w:rsid w:val="19C3A4A5"/>
    <w:rsid w:val="19CB90A9"/>
    <w:rsid w:val="19DFC15F"/>
    <w:rsid w:val="19E6212A"/>
    <w:rsid w:val="19FCDA38"/>
    <w:rsid w:val="1A2C084E"/>
    <w:rsid w:val="1A371B39"/>
    <w:rsid w:val="1A61297A"/>
    <w:rsid w:val="1A90B872"/>
    <w:rsid w:val="1AA6AE0E"/>
    <w:rsid w:val="1AD3DBCA"/>
    <w:rsid w:val="1AE076A7"/>
    <w:rsid w:val="1AE0FB1F"/>
    <w:rsid w:val="1AFAB4C5"/>
    <w:rsid w:val="1B2F8B02"/>
    <w:rsid w:val="1B3FB747"/>
    <w:rsid w:val="1B77A144"/>
    <w:rsid w:val="1B8701BC"/>
    <w:rsid w:val="1B8B9EA2"/>
    <w:rsid w:val="1B95784E"/>
    <w:rsid w:val="1B9A70B9"/>
    <w:rsid w:val="1BCF68A0"/>
    <w:rsid w:val="1C116838"/>
    <w:rsid w:val="1C2A9095"/>
    <w:rsid w:val="1C4DB13C"/>
    <w:rsid w:val="1C656EEF"/>
    <w:rsid w:val="1C7335DB"/>
    <w:rsid w:val="1CDB87A8"/>
    <w:rsid w:val="1D624D5D"/>
    <w:rsid w:val="1D7E2EE2"/>
    <w:rsid w:val="1D7F6636"/>
    <w:rsid w:val="1D97DC19"/>
    <w:rsid w:val="1DCDBCE0"/>
    <w:rsid w:val="1DF67B0E"/>
    <w:rsid w:val="1DF7772D"/>
    <w:rsid w:val="1E002FB6"/>
    <w:rsid w:val="1E305D49"/>
    <w:rsid w:val="1E7244E3"/>
    <w:rsid w:val="1E7D40C3"/>
    <w:rsid w:val="1EDB50F1"/>
    <w:rsid w:val="1EE2B756"/>
    <w:rsid w:val="1F059F66"/>
    <w:rsid w:val="1F079803"/>
    <w:rsid w:val="1F484588"/>
    <w:rsid w:val="1FA0048B"/>
    <w:rsid w:val="1FAB2455"/>
    <w:rsid w:val="20093029"/>
    <w:rsid w:val="2013286A"/>
    <w:rsid w:val="20161CC7"/>
    <w:rsid w:val="201718E6"/>
    <w:rsid w:val="201AEEBA"/>
    <w:rsid w:val="20750561"/>
    <w:rsid w:val="20B80317"/>
    <w:rsid w:val="20C80FF9"/>
    <w:rsid w:val="20D353C3"/>
    <w:rsid w:val="2130C0B6"/>
    <w:rsid w:val="214AE532"/>
    <w:rsid w:val="2179070C"/>
    <w:rsid w:val="21A1AFA9"/>
    <w:rsid w:val="21A7D58E"/>
    <w:rsid w:val="21C2CA31"/>
    <w:rsid w:val="21CC11A4"/>
    <w:rsid w:val="220DC829"/>
    <w:rsid w:val="22662516"/>
    <w:rsid w:val="2292AEDC"/>
    <w:rsid w:val="22D6AFCD"/>
    <w:rsid w:val="22E5948B"/>
    <w:rsid w:val="22E5B974"/>
    <w:rsid w:val="22FA1638"/>
    <w:rsid w:val="22FFDDF0"/>
    <w:rsid w:val="2316CFAB"/>
    <w:rsid w:val="234BC54B"/>
    <w:rsid w:val="2361BAE7"/>
    <w:rsid w:val="23688C03"/>
    <w:rsid w:val="237C8C0B"/>
    <w:rsid w:val="23DF8C5F"/>
    <w:rsid w:val="241C7A1D"/>
    <w:rsid w:val="24545AF7"/>
    <w:rsid w:val="247FCA44"/>
    <w:rsid w:val="24CC1E7C"/>
    <w:rsid w:val="25376D83"/>
    <w:rsid w:val="25434910"/>
    <w:rsid w:val="25467E46"/>
    <w:rsid w:val="25506281"/>
    <w:rsid w:val="25620698"/>
    <w:rsid w:val="257E6843"/>
    <w:rsid w:val="25BEAA49"/>
    <w:rsid w:val="25C9537F"/>
    <w:rsid w:val="262DD19B"/>
    <w:rsid w:val="263DCE47"/>
    <w:rsid w:val="26868300"/>
    <w:rsid w:val="26995BA9"/>
    <w:rsid w:val="26A55880"/>
    <w:rsid w:val="26AA76FF"/>
    <w:rsid w:val="26B42CCD"/>
    <w:rsid w:val="26CA1315"/>
    <w:rsid w:val="2709FE89"/>
    <w:rsid w:val="2731913A"/>
    <w:rsid w:val="274A0345"/>
    <w:rsid w:val="2779213E"/>
    <w:rsid w:val="27795B8B"/>
    <w:rsid w:val="27A0023A"/>
    <w:rsid w:val="27BD1B13"/>
    <w:rsid w:val="2808064F"/>
    <w:rsid w:val="284F4DFA"/>
    <w:rsid w:val="286884B4"/>
    <w:rsid w:val="287E1F08"/>
    <w:rsid w:val="28801746"/>
    <w:rsid w:val="2889999C"/>
    <w:rsid w:val="28ACED8A"/>
    <w:rsid w:val="28CEE75B"/>
    <w:rsid w:val="2900F441"/>
    <w:rsid w:val="291E0D1A"/>
    <w:rsid w:val="294B3EA6"/>
    <w:rsid w:val="295C46AC"/>
    <w:rsid w:val="297BF995"/>
    <w:rsid w:val="29A0E253"/>
    <w:rsid w:val="2A03AE48"/>
    <w:rsid w:val="2A0ADEA6"/>
    <w:rsid w:val="2A171DC2"/>
    <w:rsid w:val="2A1AEB88"/>
    <w:rsid w:val="2A4ECCD6"/>
    <w:rsid w:val="2AB8E15C"/>
    <w:rsid w:val="2B339739"/>
    <w:rsid w:val="2B53A46F"/>
    <w:rsid w:val="2B879DF0"/>
    <w:rsid w:val="2B8EB5BE"/>
    <w:rsid w:val="2B92D23D"/>
    <w:rsid w:val="2BCFC95F"/>
    <w:rsid w:val="2BE48E4C"/>
    <w:rsid w:val="2BEAEE17"/>
    <w:rsid w:val="2C225E6F"/>
    <w:rsid w:val="2C73735D"/>
    <w:rsid w:val="2C82DF68"/>
    <w:rsid w:val="2C85AAE3"/>
    <w:rsid w:val="2CA38D75"/>
    <w:rsid w:val="2CB3CE52"/>
    <w:rsid w:val="2CBE5E99"/>
    <w:rsid w:val="2CCD6F5C"/>
    <w:rsid w:val="2D3867CE"/>
    <w:rsid w:val="2D427F68"/>
    <w:rsid w:val="2DAFF71A"/>
    <w:rsid w:val="2E0103F8"/>
    <w:rsid w:val="2E2AA689"/>
    <w:rsid w:val="2E7AD5DC"/>
    <w:rsid w:val="2E7BF939"/>
    <w:rsid w:val="2E855C77"/>
    <w:rsid w:val="2E8BBC42"/>
    <w:rsid w:val="2EA7AC03"/>
    <w:rsid w:val="2EA9E714"/>
    <w:rsid w:val="2F0C222C"/>
    <w:rsid w:val="2F33CDE8"/>
    <w:rsid w:val="2F5906A0"/>
    <w:rsid w:val="2F6DB47B"/>
    <w:rsid w:val="2FB10967"/>
    <w:rsid w:val="2FBB2101"/>
    <w:rsid w:val="2FD935F9"/>
    <w:rsid w:val="306D1433"/>
    <w:rsid w:val="307B935A"/>
    <w:rsid w:val="308A2D0C"/>
    <w:rsid w:val="308C96BD"/>
    <w:rsid w:val="30A6F66E"/>
    <w:rsid w:val="30B2C51C"/>
    <w:rsid w:val="30D3D1E8"/>
    <w:rsid w:val="30E74A82"/>
    <w:rsid w:val="31A1DC9E"/>
    <w:rsid w:val="31C1E9D4"/>
    <w:rsid w:val="324A22B9"/>
    <w:rsid w:val="326FEC8A"/>
    <w:rsid w:val="32B287AF"/>
    <w:rsid w:val="32C8DE2B"/>
    <w:rsid w:val="32D7A128"/>
    <w:rsid w:val="32D99612"/>
    <w:rsid w:val="32E701A0"/>
    <w:rsid w:val="32F5BFDF"/>
    <w:rsid w:val="3317C95B"/>
    <w:rsid w:val="331A91E8"/>
    <w:rsid w:val="3328AB76"/>
    <w:rsid w:val="335AADF2"/>
    <w:rsid w:val="3394A813"/>
    <w:rsid w:val="33A1F945"/>
    <w:rsid w:val="33A391D9"/>
    <w:rsid w:val="33A3B8D6"/>
    <w:rsid w:val="33A4B4F5"/>
    <w:rsid w:val="33D405FD"/>
    <w:rsid w:val="33EFA031"/>
    <w:rsid w:val="33F390AD"/>
    <w:rsid w:val="33F6EBE5"/>
    <w:rsid w:val="34398F4E"/>
    <w:rsid w:val="345A98A3"/>
    <w:rsid w:val="34847A8A"/>
    <w:rsid w:val="349A60D2"/>
    <w:rsid w:val="34D2BBA5"/>
    <w:rsid w:val="350B8FB6"/>
    <w:rsid w:val="3549C4C3"/>
    <w:rsid w:val="359CE23D"/>
    <w:rsid w:val="35CDAAD6"/>
    <w:rsid w:val="36204AEB"/>
    <w:rsid w:val="36272FC4"/>
    <w:rsid w:val="362E5301"/>
    <w:rsid w:val="3641B8A3"/>
    <w:rsid w:val="36E04633"/>
    <w:rsid w:val="371D93DC"/>
    <w:rsid w:val="37398E27"/>
    <w:rsid w:val="37570B94"/>
    <w:rsid w:val="375F0D23"/>
    <w:rsid w:val="37722C2F"/>
    <w:rsid w:val="379AF7DC"/>
    <w:rsid w:val="37CB1F81"/>
    <w:rsid w:val="37D5062B"/>
    <w:rsid w:val="37DB2C63"/>
    <w:rsid w:val="380A7C29"/>
    <w:rsid w:val="38131660"/>
    <w:rsid w:val="385EFDBB"/>
    <w:rsid w:val="38DAFF2E"/>
    <w:rsid w:val="38DB2B3F"/>
    <w:rsid w:val="3907C17B"/>
    <w:rsid w:val="3936FE8A"/>
    <w:rsid w:val="3966EFE2"/>
    <w:rsid w:val="3978A10E"/>
    <w:rsid w:val="39BFEFC2"/>
    <w:rsid w:val="39CD08FD"/>
    <w:rsid w:val="39EE5FF1"/>
    <w:rsid w:val="3A44BD39"/>
    <w:rsid w:val="3A54A1E2"/>
    <w:rsid w:val="3B735E86"/>
    <w:rsid w:val="3BFBE39B"/>
    <w:rsid w:val="3C595C78"/>
    <w:rsid w:val="3C776031"/>
    <w:rsid w:val="3C7CA585"/>
    <w:rsid w:val="3C80FBB1"/>
    <w:rsid w:val="3CDC4910"/>
    <w:rsid w:val="3D1362ED"/>
    <w:rsid w:val="3D336AFD"/>
    <w:rsid w:val="3D415430"/>
    <w:rsid w:val="3D62397F"/>
    <w:rsid w:val="3D977E96"/>
    <w:rsid w:val="3DAA47C2"/>
    <w:rsid w:val="3DE8EC38"/>
    <w:rsid w:val="3E5E1BCE"/>
    <w:rsid w:val="3E7020EE"/>
    <w:rsid w:val="3E84C312"/>
    <w:rsid w:val="3EDE4C21"/>
    <w:rsid w:val="3F373F73"/>
    <w:rsid w:val="3F6E2D51"/>
    <w:rsid w:val="3F923791"/>
    <w:rsid w:val="3FCD15EB"/>
    <w:rsid w:val="3FE11349"/>
    <w:rsid w:val="40345627"/>
    <w:rsid w:val="40462301"/>
    <w:rsid w:val="4098DE22"/>
    <w:rsid w:val="40E418D5"/>
    <w:rsid w:val="411CFEF1"/>
    <w:rsid w:val="41536E04"/>
    <w:rsid w:val="41A174F0"/>
    <w:rsid w:val="4225628B"/>
    <w:rsid w:val="422DDABD"/>
    <w:rsid w:val="423305BC"/>
    <w:rsid w:val="42957B64"/>
    <w:rsid w:val="42E4A977"/>
    <w:rsid w:val="42FE545A"/>
    <w:rsid w:val="43029AF1"/>
    <w:rsid w:val="435C28D2"/>
    <w:rsid w:val="436A751C"/>
    <w:rsid w:val="4383B78A"/>
    <w:rsid w:val="43854D02"/>
    <w:rsid w:val="439B8944"/>
    <w:rsid w:val="43BCFD36"/>
    <w:rsid w:val="43BD104F"/>
    <w:rsid w:val="43C84E1D"/>
    <w:rsid w:val="43C8AEFF"/>
    <w:rsid w:val="43DC6274"/>
    <w:rsid w:val="4440684C"/>
    <w:rsid w:val="4472840E"/>
    <w:rsid w:val="4475FCCC"/>
    <w:rsid w:val="4494F2B5"/>
    <w:rsid w:val="44BD0AA3"/>
    <w:rsid w:val="4528DADA"/>
    <w:rsid w:val="45336929"/>
    <w:rsid w:val="45517E21"/>
    <w:rsid w:val="458FECC8"/>
    <w:rsid w:val="459C695D"/>
    <w:rsid w:val="459FD4CB"/>
    <w:rsid w:val="45C12B14"/>
    <w:rsid w:val="45E0617D"/>
    <w:rsid w:val="46017915"/>
    <w:rsid w:val="46203AB5"/>
    <w:rsid w:val="462EAAA1"/>
    <w:rsid w:val="464C6451"/>
    <w:rsid w:val="46984BAC"/>
    <w:rsid w:val="46D32A06"/>
    <w:rsid w:val="477E710C"/>
    <w:rsid w:val="479E4595"/>
    <w:rsid w:val="47B1F37C"/>
    <w:rsid w:val="4806F652"/>
    <w:rsid w:val="48150AF6"/>
    <w:rsid w:val="482E1703"/>
    <w:rsid w:val="48380C89"/>
    <w:rsid w:val="485C5CA3"/>
    <w:rsid w:val="486817AC"/>
    <w:rsid w:val="488822C4"/>
    <w:rsid w:val="489527BF"/>
    <w:rsid w:val="489C2022"/>
    <w:rsid w:val="48FCD19C"/>
    <w:rsid w:val="4901DC82"/>
    <w:rsid w:val="490CF03B"/>
    <w:rsid w:val="49980271"/>
    <w:rsid w:val="4998FE90"/>
    <w:rsid w:val="49BACC1E"/>
    <w:rsid w:val="4A02AB6C"/>
    <w:rsid w:val="4A16D0D0"/>
    <w:rsid w:val="4AA25E49"/>
    <w:rsid w:val="4AA26EFE"/>
    <w:rsid w:val="4AAD23BA"/>
    <w:rsid w:val="4ACA5C85"/>
    <w:rsid w:val="4AE06F64"/>
    <w:rsid w:val="4B03B8BA"/>
    <w:rsid w:val="4B34CEF1"/>
    <w:rsid w:val="4B44F6DF"/>
    <w:rsid w:val="4BD56108"/>
    <w:rsid w:val="4C3E2EAA"/>
    <w:rsid w:val="4C6B8F9A"/>
    <w:rsid w:val="4C85649F"/>
    <w:rsid w:val="4CAC53E8"/>
    <w:rsid w:val="4CB38679"/>
    <w:rsid w:val="4CC007C4"/>
    <w:rsid w:val="4CE03289"/>
    <w:rsid w:val="4CE656B7"/>
    <w:rsid w:val="4CEFF8C9"/>
    <w:rsid w:val="4D0E96AB"/>
    <w:rsid w:val="4D8A6269"/>
    <w:rsid w:val="4D9641A4"/>
    <w:rsid w:val="4D9B6B6A"/>
    <w:rsid w:val="4DD9FF0B"/>
    <w:rsid w:val="4DE5E7A5"/>
    <w:rsid w:val="4E0DB710"/>
    <w:rsid w:val="4E1915A4"/>
    <w:rsid w:val="4E2038E1"/>
    <w:rsid w:val="4E3141E2"/>
    <w:rsid w:val="4EB75AEF"/>
    <w:rsid w:val="4EF2D2F5"/>
    <w:rsid w:val="4F34C9F4"/>
    <w:rsid w:val="4F3E20A4"/>
    <w:rsid w:val="4F5550C3"/>
    <w:rsid w:val="4F564CE2"/>
    <w:rsid w:val="4FA3305C"/>
    <w:rsid w:val="4FB58C28"/>
    <w:rsid w:val="4FE37498"/>
    <w:rsid w:val="5025BB05"/>
    <w:rsid w:val="5027BCA9"/>
    <w:rsid w:val="50412630"/>
    <w:rsid w:val="50891D0F"/>
    <w:rsid w:val="508C116C"/>
    <w:rsid w:val="50C0684F"/>
    <w:rsid w:val="50D64B92"/>
    <w:rsid w:val="50F12124"/>
    <w:rsid w:val="510FE2C4"/>
    <w:rsid w:val="513E049E"/>
    <w:rsid w:val="5188EFDA"/>
    <w:rsid w:val="518AE818"/>
    <w:rsid w:val="5190A854"/>
    <w:rsid w:val="51B9ADFB"/>
    <w:rsid w:val="51C62D4D"/>
    <w:rsid w:val="51D9255A"/>
    <w:rsid w:val="51DBFA72"/>
    <w:rsid w:val="51EEAC3A"/>
    <w:rsid w:val="5203A5B7"/>
    <w:rsid w:val="5207D497"/>
    <w:rsid w:val="5227E1CD"/>
    <w:rsid w:val="5228DDEC"/>
    <w:rsid w:val="526C6AB6"/>
    <w:rsid w:val="526F2FCB"/>
    <w:rsid w:val="528CF185"/>
    <w:rsid w:val="52AD7AC6"/>
    <w:rsid w:val="52D955D4"/>
    <w:rsid w:val="530FC6BE"/>
    <w:rsid w:val="531E35AF"/>
    <w:rsid w:val="535DA657"/>
    <w:rsid w:val="539C81BB"/>
    <w:rsid w:val="53C1B9F0"/>
    <w:rsid w:val="53F08872"/>
    <w:rsid w:val="53F7E45C"/>
    <w:rsid w:val="53FB9C2B"/>
    <w:rsid w:val="53FD1251"/>
    <w:rsid w:val="541CCAAC"/>
    <w:rsid w:val="54296E8E"/>
    <w:rsid w:val="54478386"/>
    <w:rsid w:val="5451694A"/>
    <w:rsid w:val="5455068E"/>
    <w:rsid w:val="5455982A"/>
    <w:rsid w:val="54AE8B7C"/>
    <w:rsid w:val="54EB6EA2"/>
    <w:rsid w:val="550D7416"/>
    <w:rsid w:val="5527491B"/>
    <w:rsid w:val="5555D1FE"/>
    <w:rsid w:val="555664ED"/>
    <w:rsid w:val="555A5790"/>
    <w:rsid w:val="5560F281"/>
    <w:rsid w:val="556B507C"/>
    <w:rsid w:val="557DA1D1"/>
    <w:rsid w:val="557EFA81"/>
    <w:rsid w:val="55C53EEF"/>
    <w:rsid w:val="55E64E10"/>
    <w:rsid w:val="561079A2"/>
    <w:rsid w:val="562E3F23"/>
    <w:rsid w:val="56349EEE"/>
    <w:rsid w:val="56476780"/>
    <w:rsid w:val="5670C8C5"/>
    <w:rsid w:val="56873F03"/>
    <w:rsid w:val="56971EF0"/>
    <w:rsid w:val="56E12E74"/>
    <w:rsid w:val="56F52BD2"/>
    <w:rsid w:val="57922587"/>
    <w:rsid w:val="579590F5"/>
    <w:rsid w:val="57AC6E4A"/>
    <w:rsid w:val="57D92047"/>
    <w:rsid w:val="581B5A8B"/>
    <w:rsid w:val="58A4FB0D"/>
    <w:rsid w:val="58F3178E"/>
    <w:rsid w:val="58F7EF17"/>
    <w:rsid w:val="590F1D7E"/>
    <w:rsid w:val="5959D00D"/>
    <w:rsid w:val="5965DFE5"/>
    <w:rsid w:val="5975ECC7"/>
    <w:rsid w:val="598B1FF6"/>
    <w:rsid w:val="59B0CB21"/>
    <w:rsid w:val="59BFDBE4"/>
    <w:rsid w:val="59CDE3FA"/>
    <w:rsid w:val="59F1EE3A"/>
    <w:rsid w:val="59FBB65D"/>
    <w:rsid w:val="5A0C73F0"/>
    <w:rsid w:val="5A16D6F8"/>
    <w:rsid w:val="5A1B8197"/>
    <w:rsid w:val="5A4CB864"/>
    <w:rsid w:val="5A7DDEEE"/>
    <w:rsid w:val="5A844E33"/>
    <w:rsid w:val="5A87BB8B"/>
    <w:rsid w:val="5ABBB50D"/>
    <w:rsid w:val="5AC5945C"/>
    <w:rsid w:val="5AF69C8D"/>
    <w:rsid w:val="5B06900B"/>
    <w:rsid w:val="5BA6E3EB"/>
    <w:rsid w:val="5BC2B43B"/>
    <w:rsid w:val="5C0D9F77"/>
    <w:rsid w:val="5C221149"/>
    <w:rsid w:val="5C356595"/>
    <w:rsid w:val="5C4979F0"/>
    <w:rsid w:val="5C545D0C"/>
    <w:rsid w:val="5C5C7B2F"/>
    <w:rsid w:val="5C77A451"/>
    <w:rsid w:val="5C7E349F"/>
    <w:rsid w:val="5C954088"/>
    <w:rsid w:val="5CD64CD4"/>
    <w:rsid w:val="5CEEA717"/>
    <w:rsid w:val="5D045800"/>
    <w:rsid w:val="5D1A6044"/>
    <w:rsid w:val="5D416BC3"/>
    <w:rsid w:val="5D6CFE25"/>
    <w:rsid w:val="5D9CB396"/>
    <w:rsid w:val="5DCB7D6E"/>
    <w:rsid w:val="5E3F4650"/>
    <w:rsid w:val="5E964164"/>
    <w:rsid w:val="5ECF2780"/>
    <w:rsid w:val="5F29237F"/>
    <w:rsid w:val="5F463C58"/>
    <w:rsid w:val="5F4C2512"/>
    <w:rsid w:val="5F5145E3"/>
    <w:rsid w:val="5F625912"/>
    <w:rsid w:val="5F66D6FD"/>
    <w:rsid w:val="5F9FC956"/>
    <w:rsid w:val="5FE91EC7"/>
    <w:rsid w:val="5FEB8E16"/>
    <w:rsid w:val="601B93D9"/>
    <w:rsid w:val="604E2E7F"/>
    <w:rsid w:val="607B04C3"/>
    <w:rsid w:val="608A0591"/>
    <w:rsid w:val="60F22C64"/>
    <w:rsid w:val="60FFD23A"/>
    <w:rsid w:val="612BFBD6"/>
    <w:rsid w:val="613907CD"/>
    <w:rsid w:val="615DBEB5"/>
    <w:rsid w:val="6178DF50"/>
    <w:rsid w:val="61ABD90A"/>
    <w:rsid w:val="61DB652E"/>
    <w:rsid w:val="6218CD62"/>
    <w:rsid w:val="621B03C5"/>
    <w:rsid w:val="621BC1BF"/>
    <w:rsid w:val="62212E5E"/>
    <w:rsid w:val="627B8DB0"/>
    <w:rsid w:val="6282C9B5"/>
    <w:rsid w:val="62B09C18"/>
    <w:rsid w:val="62F21217"/>
    <w:rsid w:val="6304A2CF"/>
    <w:rsid w:val="6320BF89"/>
    <w:rsid w:val="632FD04C"/>
    <w:rsid w:val="6333C0C8"/>
    <w:rsid w:val="6338104A"/>
    <w:rsid w:val="6344C9C9"/>
    <w:rsid w:val="634B9D8F"/>
    <w:rsid w:val="634C99AE"/>
    <w:rsid w:val="635E0D32"/>
    <w:rsid w:val="6369B287"/>
    <w:rsid w:val="63940667"/>
    <w:rsid w:val="6397FDA8"/>
    <w:rsid w:val="63D0BA7D"/>
    <w:rsid w:val="63E4B7DB"/>
    <w:rsid w:val="63FC94A2"/>
    <w:rsid w:val="64487BFD"/>
    <w:rsid w:val="647A3A07"/>
    <w:rsid w:val="64A76497"/>
    <w:rsid w:val="65178808"/>
    <w:rsid w:val="654B33D1"/>
    <w:rsid w:val="65506E24"/>
    <w:rsid w:val="65526662"/>
    <w:rsid w:val="65536281"/>
    <w:rsid w:val="656B9A85"/>
    <w:rsid w:val="65BE6C04"/>
    <w:rsid w:val="65BF98EF"/>
    <w:rsid w:val="65C300E4"/>
    <w:rsid w:val="65CC5DF4"/>
    <w:rsid w:val="66175AD3"/>
    <w:rsid w:val="662063AF"/>
    <w:rsid w:val="6651B41F"/>
    <w:rsid w:val="665E9551"/>
    <w:rsid w:val="66686D2D"/>
    <w:rsid w:val="666EB87B"/>
    <w:rsid w:val="66A487F3"/>
    <w:rsid w:val="66B45488"/>
    <w:rsid w:val="66B550A7"/>
    <w:rsid w:val="66C755C7"/>
    <w:rsid w:val="66C9FAAD"/>
    <w:rsid w:val="6716E2D9"/>
    <w:rsid w:val="673C82FC"/>
    <w:rsid w:val="6757A86A"/>
    <w:rsid w:val="678214FD"/>
    <w:rsid w:val="67A2E44E"/>
    <w:rsid w:val="67ADC2F9"/>
    <w:rsid w:val="67D813F2"/>
    <w:rsid w:val="68372BF4"/>
    <w:rsid w:val="6841068B"/>
    <w:rsid w:val="685D83C3"/>
    <w:rsid w:val="686DEA6A"/>
    <w:rsid w:val="69437F19"/>
    <w:rsid w:val="6973E453"/>
    <w:rsid w:val="697947FF"/>
    <w:rsid w:val="697E3E3B"/>
    <w:rsid w:val="69980AC2"/>
    <w:rsid w:val="69EBF54A"/>
    <w:rsid w:val="6A00BF4B"/>
    <w:rsid w:val="6A152313"/>
    <w:rsid w:val="6A6ECA83"/>
    <w:rsid w:val="6A8E52AB"/>
    <w:rsid w:val="6AAC3E2F"/>
    <w:rsid w:val="6BB39FD0"/>
    <w:rsid w:val="6C0D8F41"/>
    <w:rsid w:val="6C0E49C8"/>
    <w:rsid w:val="6C123ED8"/>
    <w:rsid w:val="6C482C3E"/>
    <w:rsid w:val="6C749737"/>
    <w:rsid w:val="6CEB5C98"/>
    <w:rsid w:val="6D0AC9F2"/>
    <w:rsid w:val="6D707986"/>
    <w:rsid w:val="6D7EB0AC"/>
    <w:rsid w:val="6D9C53AB"/>
    <w:rsid w:val="6DA95FA2"/>
    <w:rsid w:val="6DB40650"/>
    <w:rsid w:val="6E035BA1"/>
    <w:rsid w:val="6E0E3EBD"/>
    <w:rsid w:val="6E211E52"/>
    <w:rsid w:val="6E5C4EF3"/>
    <w:rsid w:val="6E6A6397"/>
    <w:rsid w:val="6EA99948"/>
    <w:rsid w:val="6EBADC1B"/>
    <w:rsid w:val="6F1EF2D6"/>
    <w:rsid w:val="6F61C3CE"/>
    <w:rsid w:val="6F9E2FE3"/>
    <w:rsid w:val="6FDF4918"/>
    <w:rsid w:val="709087B6"/>
    <w:rsid w:val="709D2911"/>
    <w:rsid w:val="70A81A48"/>
    <w:rsid w:val="70B92349"/>
    <w:rsid w:val="70BA1F68"/>
    <w:rsid w:val="713DF0C0"/>
    <w:rsid w:val="7159BE03"/>
    <w:rsid w:val="7174DE9E"/>
    <w:rsid w:val="71CB7B50"/>
    <w:rsid w:val="7224EC9E"/>
    <w:rsid w:val="7255EFC9"/>
    <w:rsid w:val="72A1D724"/>
    <w:rsid w:val="72BAB00A"/>
    <w:rsid w:val="72C6BFE2"/>
    <w:rsid w:val="72D5D0A5"/>
    <w:rsid w:val="72D7C8E3"/>
    <w:rsid w:val="7309B954"/>
    <w:rsid w:val="731F385C"/>
    <w:rsid w:val="73202A45"/>
    <w:rsid w:val="7333B761"/>
    <w:rsid w:val="7340C917"/>
    <w:rsid w:val="73A58958"/>
    <w:rsid w:val="73A5B8B2"/>
    <w:rsid w:val="73B52780"/>
    <w:rsid w:val="73C49A6F"/>
    <w:rsid w:val="743CAB66"/>
    <w:rsid w:val="745974C8"/>
    <w:rsid w:val="745ED874"/>
    <w:rsid w:val="74729D25"/>
    <w:rsid w:val="747D8041"/>
    <w:rsid w:val="74867CD3"/>
    <w:rsid w:val="748EB9DF"/>
    <w:rsid w:val="74A16BA7"/>
    <w:rsid w:val="74DDFF9B"/>
    <w:rsid w:val="75129889"/>
    <w:rsid w:val="758D4114"/>
    <w:rsid w:val="75D977E6"/>
    <w:rsid w:val="75DA248E"/>
    <w:rsid w:val="765E455D"/>
    <w:rsid w:val="7666C1E2"/>
    <w:rsid w:val="768C17C0"/>
    <w:rsid w:val="76A5401D"/>
    <w:rsid w:val="7707C5FB"/>
    <w:rsid w:val="773E1C33"/>
    <w:rsid w:val="77468D07"/>
    <w:rsid w:val="77AE2E63"/>
    <w:rsid w:val="77C03383"/>
    <w:rsid w:val="77D02C86"/>
    <w:rsid w:val="77E57BC3"/>
    <w:rsid w:val="7813EAC3"/>
    <w:rsid w:val="781C4D3A"/>
    <w:rsid w:val="783F1840"/>
    <w:rsid w:val="7845FD19"/>
    <w:rsid w:val="784A1E83"/>
    <w:rsid w:val="785F2576"/>
    <w:rsid w:val="789DB6A7"/>
    <w:rsid w:val="78BB0D0F"/>
    <w:rsid w:val="790F206A"/>
    <w:rsid w:val="794383AC"/>
    <w:rsid w:val="7964E8FA"/>
    <w:rsid w:val="79681177"/>
    <w:rsid w:val="796C6BF3"/>
    <w:rsid w:val="7A26CFFC"/>
    <w:rsid w:val="7A47D951"/>
    <w:rsid w:val="7A676C87"/>
    <w:rsid w:val="7A71BB38"/>
    <w:rsid w:val="7A86923F"/>
    <w:rsid w:val="7B12A569"/>
    <w:rsid w:val="7B95CA19"/>
    <w:rsid w:val="7BE0B555"/>
    <w:rsid w:val="7BE1B174"/>
    <w:rsid w:val="7C0C8F7A"/>
    <w:rsid w:val="7C381744"/>
    <w:rsid w:val="7C61CAFD"/>
    <w:rsid w:val="7C9F50B9"/>
    <w:rsid w:val="7CA55A4F"/>
    <w:rsid w:val="7CB16A27"/>
    <w:rsid w:val="7CBA7EAE"/>
    <w:rsid w:val="7CBFE94E"/>
    <w:rsid w:val="7D0474BF"/>
    <w:rsid w:val="7D2BDA37"/>
    <w:rsid w:val="7D387DBB"/>
    <w:rsid w:val="7D861009"/>
    <w:rsid w:val="7D8F86F5"/>
    <w:rsid w:val="7DA85FDB"/>
    <w:rsid w:val="7DDF338D"/>
    <w:rsid w:val="7DEC9282"/>
    <w:rsid w:val="7DF44736"/>
    <w:rsid w:val="7DFFB511"/>
    <w:rsid w:val="7E738B26"/>
    <w:rsid w:val="7EADFC0D"/>
    <w:rsid w:val="7EBB351E"/>
    <w:rsid w:val="7ED8F966"/>
    <w:rsid w:val="7F4E8083"/>
    <w:rsid w:val="7F8073C0"/>
    <w:rsid w:val="7F9113B6"/>
    <w:rsid w:val="7FAC3451"/>
    <w:rsid w:val="7FDBA288"/>
    <w:rsid w:val="7FDCF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2F8B68"/>
  <w15:docId w15:val="{A7C52A67-4E8A-4B93-A00E-7887D98BF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312EAB"/>
    <w:pPr>
      <w:spacing w:after="120" w:line="240" w:lineRule="auto"/>
    </w:pPr>
    <w:rPr>
      <w:rFonts w:ascii="Calibri Light" w:eastAsia="Times New Roman" w:hAnsi="Calibri Light" w:cs="Times New Roman"/>
      <w:color w:val="4F4F4F"/>
      <w:szCs w:val="20"/>
      <w:lang w:val="en-GB"/>
    </w:rPr>
  </w:style>
  <w:style w:type="paragraph" w:styleId="Heading1">
    <w:name w:val="heading 1"/>
    <w:aliases w:val="H1,h1,Heading 1-ERI,l1,Section,1,Huvudrubrik,margin,TOC 11,Header1,chapter,Heading 10,Heading apps,Part,SCE,Head1,BMS Heading 1,H1-Heading 1,Header 1,Legal Line 1,head 1,II+,I,Heading1,a,1st level,textst level,Heading No. L1,list 1,heading 1"/>
    <w:basedOn w:val="Normal"/>
    <w:next w:val="Normal"/>
    <w:link w:val="Heading1Char"/>
    <w:qFormat/>
    <w:rsid w:val="00BD5BAB"/>
    <w:pPr>
      <w:keepNext/>
      <w:pageBreakBefore/>
      <w:numPr>
        <w:numId w:val="1"/>
      </w:numPr>
      <w:spacing w:before="240" w:after="60"/>
      <w:outlineLvl w:val="0"/>
    </w:pPr>
    <w:rPr>
      <w:rFonts w:ascii="Roboto" w:hAnsi="Roboto"/>
      <w:b/>
      <w:caps/>
      <w:color w:val="00938F"/>
      <w:kern w:val="28"/>
      <w:sz w:val="32"/>
    </w:rPr>
  </w:style>
  <w:style w:type="paragraph" w:styleId="Heading2">
    <w:name w:val="heading 2"/>
    <w:aliases w:val="H2,2,Prophead 2,HD2,Proposal,Heading 2 Hidden,minor side,sl2,sh2,Project 2,RFS 2,2nd level,Level 2 Heading,Numbered indent 2,ni2,Hanging 2 Indent,numbered indent 2,exercise,Heading 2 substyle,Heading 2 std,ctf345-2,Titre3,Major,Major1,21,L2"/>
    <w:basedOn w:val="Normal"/>
    <w:next w:val="Normal"/>
    <w:link w:val="Heading2Char"/>
    <w:qFormat/>
    <w:rsid w:val="000162E9"/>
    <w:pPr>
      <w:keepNext/>
      <w:numPr>
        <w:ilvl w:val="1"/>
        <w:numId w:val="1"/>
      </w:numPr>
      <w:spacing w:before="240" w:after="60"/>
      <w:outlineLvl w:val="1"/>
    </w:pPr>
    <w:rPr>
      <w:rFonts w:ascii="Roboto" w:hAnsi="Roboto"/>
      <w:b/>
      <w:color w:val="00B7B6"/>
      <w:sz w:val="24"/>
    </w:rPr>
  </w:style>
  <w:style w:type="paragraph" w:styleId="Heading3">
    <w:name w:val="heading 3"/>
    <w:aliases w:val="H3,Headline,h3,3,Heading 31,Heading 32,Heading 33,Heading 34,Heading 35,Heading 36,H31,H32,H33,H311,H34,H312,H35,H36,H37,H313,H321,H331,H3111,H341,H3121,H351,H361,H38,H314,H322,H332,H3112,H342,H3122,H352,H362,H371,H3131,H3211,H3311,H31111,tex"/>
    <w:basedOn w:val="Normal"/>
    <w:next w:val="NormalHead3"/>
    <w:link w:val="Heading3Char"/>
    <w:qFormat/>
    <w:rsid w:val="0033589E"/>
    <w:pPr>
      <w:keepNext/>
      <w:numPr>
        <w:ilvl w:val="2"/>
        <w:numId w:val="1"/>
      </w:numPr>
      <w:spacing w:before="240" w:after="60"/>
      <w:outlineLvl w:val="2"/>
    </w:pPr>
    <w:rPr>
      <w:rFonts w:ascii="Roboto" w:hAnsi="Roboto"/>
      <w:b/>
      <w:i/>
      <w:color w:val="00D2A2"/>
      <w:sz w:val="24"/>
    </w:rPr>
  </w:style>
  <w:style w:type="paragraph" w:styleId="Heading4">
    <w:name w:val="heading 4"/>
    <w:aliases w:val="H4,h4 sub sub heading,Level 2 - a,D Sub-Sub/Plain,l4,Map Title,hd4,Bullet 1,Sub-Minor,Project table,Propos,Bullet 11,Bullet 12,Bullet 13,Bullet 14,Bullet 15,Bullet 16,Tempo Heading 4,Lev 4,Project table1,Project table2,Project table3,4,Pro"/>
    <w:basedOn w:val="Normal"/>
    <w:next w:val="Normal"/>
    <w:link w:val="Heading4Char"/>
    <w:qFormat/>
    <w:rsid w:val="00512C90"/>
    <w:pPr>
      <w:keepNext/>
      <w:numPr>
        <w:ilvl w:val="3"/>
        <w:numId w:val="1"/>
      </w:numPr>
      <w:spacing w:before="240" w:after="60"/>
      <w:outlineLvl w:val="3"/>
    </w:pPr>
    <w:rPr>
      <w:rFonts w:ascii="Roboto" w:hAnsi="Roboto"/>
      <w:b/>
      <w:i/>
      <w:color w:val="4F4F4F" w:themeColor="accent5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948D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06E6A" w:themeColor="accent1" w:themeShade="BF"/>
    </w:rPr>
  </w:style>
  <w:style w:type="paragraph" w:styleId="Heading6">
    <w:name w:val="heading 6"/>
    <w:aliases w:val="H6,Legal Level 1.,Bullet list,Heading 6  Appendix Y &amp; Z,Lev 6,PA Appendix,T6,PR14,Schedule Sub-Sub-Heading,T1,6,Requirement,h6,Heading6,Bullet list1,Bullet list2,Bullet list3,Bullet list4,Bullet list5,Bullet list6,Bullet list7,Bullet list8,sd"/>
    <w:basedOn w:val="Normal"/>
    <w:next w:val="Normal"/>
    <w:link w:val="Heading6Char"/>
    <w:rsid w:val="00171F5C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Heading7">
    <w:name w:val="heading 7"/>
    <w:aliases w:val="Legal Level 1.1.,letter list,lettered list,Lev 7,PA Appendix Major,T7,PR15,Appendices,L7,7,ExhibitTitle,Objective,heading7,req3,st,letter list1,letter list2,letter list3,letter list4,letter list5,letter list6,letter list7,letter list8"/>
    <w:basedOn w:val="Normal"/>
    <w:next w:val="Normal"/>
    <w:link w:val="Heading7Char"/>
    <w:rsid w:val="00171F5C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aliases w:val="Legal Level 1.1.1.,Center Bold,bijlage,Lev 8,T8,PR16,Appendices Sub-Heading,8,FigureTitle,Condition,requirement,req2,req, action, action1, action2, action3, action4, action5, action6, action7, action8,action,action1,action2,action3,action4"/>
    <w:basedOn w:val="Normal"/>
    <w:next w:val="Normal"/>
    <w:link w:val="Heading8Char"/>
    <w:rsid w:val="00171F5C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aliases w:val="App Heading,App1,Titre 10,Lev 9,appendix,Legal Level 1.1.1.1.,PR17,9,TableTitle,Cond'l Reqt.,rb,req bullet,req1, progress, progress1, progress2, progress3, progress4, progress5, progress6, progress7, progress8,Cond'l Re,progress,progress1"/>
    <w:basedOn w:val="Normal"/>
    <w:next w:val="Normal"/>
    <w:link w:val="Heading9Char"/>
    <w:rsid w:val="00171F5C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h1 Char,Heading 1-ERI Char,l1 Char,Section Char,1 Char,Huvudrubrik Char,margin Char,TOC 11 Char,Header1 Char,chapter Char,Heading 10 Char,Heading apps Char,Part Char,SCE Char,Head1 Char,BMS Heading 1 Char,H1-Heading 1 Char,I Char"/>
    <w:basedOn w:val="DefaultParagraphFont"/>
    <w:link w:val="Heading1"/>
    <w:rsid w:val="00250F0A"/>
    <w:rPr>
      <w:rFonts w:ascii="Roboto" w:eastAsia="Times New Roman" w:hAnsi="Roboto" w:cs="Times New Roman"/>
      <w:b/>
      <w:caps/>
      <w:noProof/>
      <w:color w:val="00938F"/>
      <w:kern w:val="28"/>
      <w:sz w:val="32"/>
      <w:szCs w:val="20"/>
      <w:lang w:val="en-GB"/>
    </w:rPr>
  </w:style>
  <w:style w:type="character" w:customStyle="1" w:styleId="Heading2Char">
    <w:name w:val="Heading 2 Char"/>
    <w:aliases w:val="H2 Char,2 Char,Prophead 2 Char,HD2 Char,Proposal Char,Heading 2 Hidden Char,minor side Char,sl2 Char,sh2 Char,Project 2 Char,RFS 2 Char,2nd level Char,Level 2 Heading Char,Numbered indent 2 Char,ni2 Char,Hanging 2 Indent Char,Titre3 Char"/>
    <w:basedOn w:val="DefaultParagraphFont"/>
    <w:link w:val="Heading2"/>
    <w:rsid w:val="00250F0A"/>
    <w:rPr>
      <w:rFonts w:ascii="Roboto" w:eastAsia="Times New Roman" w:hAnsi="Roboto" w:cs="Times New Roman"/>
      <w:b/>
      <w:noProof/>
      <w:color w:val="00B7B6"/>
      <w:sz w:val="24"/>
      <w:szCs w:val="20"/>
      <w:lang w:val="en-GB"/>
    </w:rPr>
  </w:style>
  <w:style w:type="character" w:customStyle="1" w:styleId="Heading3Char">
    <w:name w:val="Heading 3 Char"/>
    <w:aliases w:val="H3 Char,Headline Char,h3 Char,3 Char,Heading 31 Char,Heading 32 Char,Heading 33 Char,Heading 34 Char,Heading 35 Char,Heading 36 Char,H31 Char,H32 Char,H33 Char,H311 Char,H34 Char,H312 Char,H35 Char,H36 Char,H37 Char,H313 Char,H321 Char"/>
    <w:basedOn w:val="DefaultParagraphFont"/>
    <w:link w:val="Heading3"/>
    <w:rsid w:val="00250F0A"/>
    <w:rPr>
      <w:rFonts w:ascii="Roboto" w:eastAsia="Times New Roman" w:hAnsi="Roboto" w:cs="Times New Roman"/>
      <w:b/>
      <w:i/>
      <w:noProof/>
      <w:color w:val="00D2A2"/>
      <w:sz w:val="24"/>
      <w:szCs w:val="20"/>
      <w:lang w:val="en-GB"/>
    </w:rPr>
  </w:style>
  <w:style w:type="character" w:customStyle="1" w:styleId="Heading4Char">
    <w:name w:val="Heading 4 Char"/>
    <w:aliases w:val="H4 Char,h4 sub sub heading Char,Level 2 - a Char,D Sub-Sub/Plain Char,l4 Char,Map Title Char,hd4 Char,Bullet 1 Char,Sub-Minor Char,Project table Char,Propos Char,Bullet 11 Char,Bullet 12 Char,Bullet 13 Char,Bullet 14 Char,Bullet 15 Char"/>
    <w:basedOn w:val="DefaultParagraphFont"/>
    <w:link w:val="Heading4"/>
    <w:rsid w:val="00250F0A"/>
    <w:rPr>
      <w:rFonts w:ascii="Roboto" w:eastAsia="Times New Roman" w:hAnsi="Roboto" w:cs="Times New Roman"/>
      <w:b/>
      <w:i/>
      <w:noProof/>
      <w:color w:val="4F4F4F" w:themeColor="accent5"/>
      <w:sz w:val="24"/>
      <w:szCs w:val="20"/>
      <w:lang w:val="en-GB"/>
    </w:rPr>
  </w:style>
  <w:style w:type="character" w:customStyle="1" w:styleId="Heading6Char">
    <w:name w:val="Heading 6 Char"/>
    <w:aliases w:val="H6 Char,Legal Level 1. Char,Bullet list Char,Heading 6  Appendix Y &amp; Z Char,Lev 6 Char,PA Appendix Char,T6 Char,PR14 Char,Schedule Sub-Sub-Heading Char,T1 Char,6 Char,Requirement Char,h6 Char,Heading6 Char,Bullet list1 Char,sd Char"/>
    <w:basedOn w:val="DefaultParagraphFont"/>
    <w:link w:val="Heading6"/>
    <w:rsid w:val="00171F5C"/>
    <w:rPr>
      <w:rFonts w:ascii="Calibri Light" w:eastAsia="Times New Roman" w:hAnsi="Calibri Light" w:cs="Times New Roman"/>
      <w:i/>
      <w:noProof/>
      <w:color w:val="4F4F4F"/>
      <w:szCs w:val="20"/>
      <w:lang w:val="en-GB"/>
    </w:rPr>
  </w:style>
  <w:style w:type="character" w:customStyle="1" w:styleId="Heading7Char">
    <w:name w:val="Heading 7 Char"/>
    <w:aliases w:val="Legal Level 1.1. Char,letter list Char,lettered list Char,Lev 7 Char,PA Appendix Major Char,T7 Char,PR15 Char,Appendices Char,L7 Char,7 Char,ExhibitTitle Char,Objective Char,heading7 Char,req3 Char,st Char,letter list1 Char"/>
    <w:basedOn w:val="DefaultParagraphFont"/>
    <w:link w:val="Heading7"/>
    <w:rsid w:val="00171F5C"/>
    <w:rPr>
      <w:rFonts w:ascii="Arial" w:eastAsia="Times New Roman" w:hAnsi="Arial" w:cs="Times New Roman"/>
      <w:noProof/>
      <w:color w:val="4F4F4F"/>
      <w:szCs w:val="20"/>
      <w:lang w:val="en-GB"/>
    </w:rPr>
  </w:style>
  <w:style w:type="character" w:customStyle="1" w:styleId="Heading8Char">
    <w:name w:val="Heading 8 Char"/>
    <w:aliases w:val="Legal Level 1.1.1. Char,Center Bold Char,bijlage Char,Lev 8 Char,T8 Char,PR16 Char,Appendices Sub-Heading Char,8 Char,FigureTitle Char,Condition Char,requirement Char,req2 Char,req Char, action Char, action1 Char, action2 Char,action Char"/>
    <w:basedOn w:val="DefaultParagraphFont"/>
    <w:link w:val="Heading8"/>
    <w:rsid w:val="00171F5C"/>
    <w:rPr>
      <w:rFonts w:ascii="Arial" w:eastAsia="Times New Roman" w:hAnsi="Arial" w:cs="Times New Roman"/>
      <w:i/>
      <w:noProof/>
      <w:color w:val="4F4F4F"/>
      <w:szCs w:val="20"/>
      <w:lang w:val="en-GB"/>
    </w:rPr>
  </w:style>
  <w:style w:type="character" w:customStyle="1" w:styleId="Heading9Char">
    <w:name w:val="Heading 9 Char"/>
    <w:aliases w:val="App Heading Char,App1 Char,Titre 10 Char,Lev 9 Char,appendix Char,Legal Level 1.1.1.1. Char,PR17 Char,9 Char,TableTitle Char,Cond'l Reqt. Char,rb Char,req bullet Char,req1 Char, progress Char, progress1 Char, progress2 Char,Cond'l Re Char"/>
    <w:basedOn w:val="DefaultParagraphFont"/>
    <w:link w:val="Heading9"/>
    <w:rsid w:val="00171F5C"/>
    <w:rPr>
      <w:rFonts w:ascii="Arial" w:eastAsia="Times New Roman" w:hAnsi="Arial" w:cs="Times New Roman"/>
      <w:b/>
      <w:i/>
      <w:noProof/>
      <w:color w:val="4F4F4F"/>
      <w:sz w:val="18"/>
      <w:szCs w:val="20"/>
      <w:lang w:val="en-GB"/>
    </w:rPr>
  </w:style>
  <w:style w:type="paragraph" w:customStyle="1" w:styleId="NormalHead3">
    <w:name w:val="Normal Head 3"/>
    <w:basedOn w:val="Normal"/>
    <w:link w:val="NormalHead3Char"/>
    <w:uiPriority w:val="99"/>
    <w:rsid w:val="00171F5C"/>
  </w:style>
  <w:style w:type="paragraph" w:styleId="Header">
    <w:name w:val="header"/>
    <w:basedOn w:val="Normal"/>
    <w:link w:val="HeaderChar"/>
    <w:uiPriority w:val="99"/>
    <w:rsid w:val="00171F5C"/>
    <w:pPr>
      <w:tabs>
        <w:tab w:val="center" w:pos="4153"/>
        <w:tab w:val="right" w:pos="8306"/>
      </w:tabs>
    </w:pPr>
    <w:rPr>
      <w:rFonts w:ascii="Arial" w:hAnsi="Arial"/>
      <w:b/>
    </w:rPr>
  </w:style>
  <w:style w:type="character" w:customStyle="1" w:styleId="HeaderChar">
    <w:name w:val="Header Char"/>
    <w:basedOn w:val="DefaultParagraphFont"/>
    <w:link w:val="Header"/>
    <w:uiPriority w:val="99"/>
    <w:rsid w:val="00171F5C"/>
    <w:rPr>
      <w:rFonts w:ascii="Arial" w:eastAsia="Times New Roman" w:hAnsi="Arial" w:cs="Times New Roman"/>
      <w:b/>
      <w:szCs w:val="20"/>
      <w:lang w:val="en-GB"/>
    </w:rPr>
  </w:style>
  <w:style w:type="paragraph" w:styleId="Footer">
    <w:name w:val="footer"/>
    <w:basedOn w:val="Normal"/>
    <w:link w:val="FooterChar"/>
    <w:uiPriority w:val="99"/>
    <w:rsid w:val="00171F5C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1F5C"/>
    <w:rPr>
      <w:rFonts w:ascii="Garamond" w:eastAsia="Times New Roman" w:hAnsi="Garamond" w:cs="Times New Roman"/>
      <w:szCs w:val="20"/>
      <w:lang w:val="en-GB"/>
    </w:rPr>
  </w:style>
  <w:style w:type="paragraph" w:styleId="TOC1">
    <w:name w:val="toc 1"/>
    <w:basedOn w:val="Normal"/>
    <w:next w:val="Normal"/>
    <w:uiPriority w:val="39"/>
    <w:rsid w:val="00EA190A"/>
    <w:pPr>
      <w:tabs>
        <w:tab w:val="left" w:pos="454"/>
        <w:tab w:val="left" w:pos="567"/>
        <w:tab w:val="left" w:pos="709"/>
        <w:tab w:val="right" w:leader="dot" w:pos="8313"/>
      </w:tabs>
      <w:spacing w:before="120"/>
      <w:outlineLvl w:val="0"/>
    </w:pPr>
    <w:rPr>
      <w:rFonts w:ascii="Verdana" w:hAnsi="Verdana"/>
      <w:b/>
      <w:caps/>
      <w:color w:val="00938F"/>
    </w:rPr>
  </w:style>
  <w:style w:type="paragraph" w:styleId="TOC2">
    <w:name w:val="toc 2"/>
    <w:basedOn w:val="Normal"/>
    <w:next w:val="Normal"/>
    <w:autoRedefine/>
    <w:uiPriority w:val="39"/>
    <w:rsid w:val="002A550A"/>
    <w:pPr>
      <w:tabs>
        <w:tab w:val="left" w:pos="936"/>
        <w:tab w:val="right" w:leader="dot" w:pos="8313"/>
      </w:tabs>
      <w:spacing w:before="120"/>
      <w:ind w:left="431"/>
    </w:pPr>
    <w:rPr>
      <w:rFonts w:ascii="Verdana" w:hAnsi="Verdana"/>
      <w:b/>
      <w:color w:val="00B7B6"/>
    </w:rPr>
  </w:style>
  <w:style w:type="paragraph" w:styleId="TOCHeading">
    <w:name w:val="TOC Heading"/>
    <w:basedOn w:val="Normal"/>
    <w:uiPriority w:val="39"/>
    <w:qFormat/>
    <w:rsid w:val="00834612"/>
    <w:rPr>
      <w:rFonts w:ascii="Verdana" w:hAnsi="Verdana"/>
      <w:b/>
      <w:color w:val="00938F"/>
      <w:sz w:val="28"/>
    </w:rPr>
  </w:style>
  <w:style w:type="paragraph" w:customStyle="1" w:styleId="fpfooter">
    <w:name w:val="fpfooter"/>
    <w:basedOn w:val="Footer"/>
    <w:rsid w:val="00171F5C"/>
    <w:pPr>
      <w:tabs>
        <w:tab w:val="clear" w:pos="4153"/>
        <w:tab w:val="right" w:pos="8222"/>
      </w:tabs>
      <w:jc w:val="center"/>
    </w:pPr>
    <w:rPr>
      <w:rFonts w:ascii="Arial" w:hAnsi="Arial" w:cs="Arial"/>
      <w:b/>
      <w:bCs/>
      <w:color w:val="000000"/>
      <w:sz w:val="20"/>
    </w:rPr>
  </w:style>
  <w:style w:type="paragraph" w:customStyle="1" w:styleId="opfooter">
    <w:name w:val="opfooter"/>
    <w:basedOn w:val="Footer"/>
    <w:rsid w:val="00171F5C"/>
    <w:pPr>
      <w:tabs>
        <w:tab w:val="clear" w:pos="4153"/>
        <w:tab w:val="clear" w:pos="8306"/>
        <w:tab w:val="right" w:pos="8647"/>
      </w:tabs>
    </w:pPr>
    <w:rPr>
      <w:rFonts w:ascii="Arial" w:hAnsi="Arial" w:cs="Arial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1F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F5C"/>
    <w:rPr>
      <w:rFonts w:ascii="Tahoma" w:eastAsia="Times New Roman" w:hAnsi="Tahoma" w:cs="Tahoma"/>
      <w:sz w:val="16"/>
      <w:szCs w:val="16"/>
      <w:lang w:val="en-GB"/>
    </w:rPr>
  </w:style>
  <w:style w:type="paragraph" w:styleId="ListParagraph">
    <w:name w:val="List Paragraph"/>
    <w:aliases w:val="Subtitle Cover Page,Bullet List,FooterText,numbered,List Paragraph1,Paragraphe de liste1,Bulletr List Paragraph,列出段落,列出段落1,List Paragraph2,List Paragraph21,Listeafsnit1,Parágrafo da Lista1,Párrafo de lista1,リスト段落1,List Paragraph11,Foot,b1"/>
    <w:basedOn w:val="Normal"/>
    <w:link w:val="ListParagraphChar"/>
    <w:uiPriority w:val="34"/>
    <w:qFormat/>
    <w:rsid w:val="00733C22"/>
    <w:pPr>
      <w:ind w:left="720"/>
      <w:contextualSpacing/>
    </w:pPr>
    <w:rPr>
      <w:color w:val="113037" w:themeColor="text2"/>
    </w:rPr>
  </w:style>
  <w:style w:type="paragraph" w:customStyle="1" w:styleId="Default">
    <w:name w:val="Default"/>
    <w:rsid w:val="00490E1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IE"/>
    </w:rPr>
  </w:style>
  <w:style w:type="paragraph" w:styleId="TOC3">
    <w:name w:val="toc 3"/>
    <w:basedOn w:val="Normal"/>
    <w:next w:val="Normal"/>
    <w:autoRedefine/>
    <w:uiPriority w:val="39"/>
    <w:unhideWhenUsed/>
    <w:rsid w:val="00490E1E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6B2B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B2BD4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B2BD4"/>
    <w:rPr>
      <w:rFonts w:ascii="Garamond" w:eastAsia="Times New Roman" w:hAnsi="Garamond" w:cs="Times New Roman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2B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2BD4"/>
    <w:rPr>
      <w:rFonts w:ascii="Garamond" w:eastAsia="Times New Roman" w:hAnsi="Garamond" w:cs="Times New Roman"/>
      <w:b/>
      <w:bCs/>
      <w:sz w:val="20"/>
      <w:szCs w:val="20"/>
      <w:lang w:val="en-GB"/>
    </w:rPr>
  </w:style>
  <w:style w:type="paragraph" w:customStyle="1" w:styleId="HeaderFootertags">
    <w:name w:val="Header Footer tags"/>
    <w:next w:val="Normal"/>
    <w:link w:val="HeaderFootertagsChar"/>
    <w:qFormat/>
    <w:rsid w:val="00733C22"/>
    <w:pPr>
      <w:spacing w:after="100" w:afterAutospacing="1" w:line="240" w:lineRule="auto"/>
    </w:pPr>
    <w:rPr>
      <w:rFonts w:ascii="Calibri Light" w:eastAsia="Times New Roman" w:hAnsi="Calibri Light" w:cs="Times New Roman"/>
      <w:color w:val="113037" w:themeColor="text2"/>
      <w:sz w:val="20"/>
      <w:lang w:val="en-IE" w:eastAsia="en-IE"/>
    </w:rPr>
  </w:style>
  <w:style w:type="character" w:customStyle="1" w:styleId="HeaderFootertagsChar">
    <w:name w:val="Header Footer tags Char"/>
    <w:link w:val="HeaderFootertags"/>
    <w:rsid w:val="00733C22"/>
    <w:rPr>
      <w:rFonts w:ascii="Calibri Light" w:eastAsia="Times New Roman" w:hAnsi="Calibri Light" w:cs="Times New Roman"/>
      <w:color w:val="113037" w:themeColor="text2"/>
      <w:sz w:val="20"/>
      <w:lang w:val="en-IE" w:eastAsia="en-IE"/>
    </w:rPr>
  </w:style>
  <w:style w:type="paragraph" w:styleId="Subtitle">
    <w:name w:val="Subtitle"/>
    <w:aliases w:val="Subtitle No Number"/>
    <w:basedOn w:val="Normal"/>
    <w:next w:val="Normal"/>
    <w:link w:val="SubtitleChar"/>
    <w:uiPriority w:val="11"/>
    <w:qFormat/>
    <w:rsid w:val="003D6DB9"/>
    <w:pPr>
      <w:numPr>
        <w:ilvl w:val="1"/>
      </w:numPr>
    </w:pPr>
    <w:rPr>
      <w:rFonts w:ascii="Roboto" w:eastAsiaTheme="majorEastAsia" w:hAnsi="Roboto" w:cstheme="majorBidi"/>
      <w:color w:val="00938F" w:themeColor="accent1"/>
      <w:sz w:val="24"/>
      <w:szCs w:val="28"/>
      <w:lang w:val="en-US"/>
    </w:rPr>
  </w:style>
  <w:style w:type="character" w:customStyle="1" w:styleId="SubtitleChar">
    <w:name w:val="Subtitle Char"/>
    <w:aliases w:val="Subtitle No Number Char"/>
    <w:basedOn w:val="DefaultParagraphFont"/>
    <w:link w:val="Subtitle"/>
    <w:uiPriority w:val="11"/>
    <w:rsid w:val="003007A5"/>
    <w:rPr>
      <w:rFonts w:ascii="Roboto" w:eastAsiaTheme="majorEastAsia" w:hAnsi="Roboto" w:cstheme="majorBidi"/>
      <w:noProof/>
      <w:color w:val="00938F" w:themeColor="accent1"/>
      <w:sz w:val="24"/>
      <w:szCs w:val="28"/>
    </w:rPr>
  </w:style>
  <w:style w:type="character" w:styleId="SubtleEmphasis">
    <w:name w:val="Subtle Emphasis"/>
    <w:basedOn w:val="DefaultParagraphFont"/>
    <w:uiPriority w:val="19"/>
    <w:rsid w:val="00D63859"/>
    <w:rPr>
      <w:i/>
      <w:iCs/>
      <w:color w:val="8C8C8C" w:themeColor="text1" w:themeTint="A6"/>
    </w:rPr>
  </w:style>
  <w:style w:type="character" w:styleId="Hyperlink">
    <w:name w:val="Hyperlink"/>
    <w:basedOn w:val="DefaultParagraphFont"/>
    <w:uiPriority w:val="99"/>
    <w:unhideWhenUsed/>
    <w:rsid w:val="00EB46ED"/>
    <w:rPr>
      <w:color w:val="0563C1" w:themeColor="hyperlink"/>
      <w:u w:val="single"/>
    </w:rPr>
  </w:style>
  <w:style w:type="paragraph" w:customStyle="1" w:styleId="BodyTextVersion1">
    <w:name w:val="Body Text Version 1"/>
    <w:basedOn w:val="NoSpacing"/>
    <w:link w:val="BodyTextVersion1Char"/>
    <w:qFormat/>
    <w:rsid w:val="00733C22"/>
    <w:pPr>
      <w:spacing w:after="120"/>
    </w:pPr>
    <w:rPr>
      <w:rFonts w:ascii="Calibri Light" w:hAnsi="Calibri Light"/>
      <w:color w:val="113037" w:themeColor="text2"/>
      <w:szCs w:val="22"/>
      <w:lang w:val="en-US"/>
    </w:rPr>
  </w:style>
  <w:style w:type="character" w:customStyle="1" w:styleId="BodyTextVersion1Char">
    <w:name w:val="Body Text Version 1 Char"/>
    <w:link w:val="BodyTextVersion1"/>
    <w:rsid w:val="00733C22"/>
    <w:rPr>
      <w:rFonts w:ascii="Calibri Light" w:eastAsia="Times New Roman" w:hAnsi="Calibri Light" w:cs="Times New Roman"/>
      <w:color w:val="113037" w:themeColor="text2"/>
    </w:rPr>
  </w:style>
  <w:style w:type="paragraph" w:styleId="NoSpacing">
    <w:name w:val="No Spacing"/>
    <w:uiPriority w:val="1"/>
    <w:rsid w:val="00DE0442"/>
    <w:pPr>
      <w:spacing w:after="0" w:line="240" w:lineRule="auto"/>
      <w:jc w:val="both"/>
    </w:pPr>
    <w:rPr>
      <w:rFonts w:ascii="Calibri" w:eastAsia="Times New Roman" w:hAnsi="Calibri" w:cs="Times New Roman"/>
      <w:color w:val="4F4F4F"/>
      <w:szCs w:val="20"/>
      <w:lang w:val="en-GB"/>
    </w:rPr>
  </w:style>
  <w:style w:type="table" w:styleId="TableGrid">
    <w:name w:val="Table Grid"/>
    <w:basedOn w:val="TableNormal"/>
    <w:uiPriority w:val="39"/>
    <w:rsid w:val="000B7C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95AF7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C948D2"/>
    <w:rPr>
      <w:rFonts w:asciiTheme="majorHAnsi" w:eastAsiaTheme="majorEastAsia" w:hAnsiTheme="majorHAnsi" w:cstheme="majorBidi"/>
      <w:color w:val="006E6A" w:themeColor="accent1" w:themeShade="BF"/>
      <w:szCs w:val="20"/>
      <w:lang w:val="en-GB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948D2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B8335E"/>
    <w:rPr>
      <w:color w:val="954F72" w:themeColor="followedHyperlink"/>
      <w:u w:val="single"/>
    </w:rPr>
  </w:style>
  <w:style w:type="character" w:styleId="IntenseReference">
    <w:name w:val="Intense Reference"/>
    <w:basedOn w:val="DefaultParagraphFont"/>
    <w:uiPriority w:val="32"/>
    <w:qFormat/>
    <w:rsid w:val="00312EAB"/>
    <w:rPr>
      <w:b/>
      <w:bCs/>
      <w:smallCaps/>
      <w:color w:val="00D2A2" w:themeColor="accent3"/>
      <w:spacing w:val="5"/>
      <w:sz w:val="24"/>
    </w:rPr>
  </w:style>
  <w:style w:type="paragraph" w:customStyle="1" w:styleId="Heading4NoNumber">
    <w:name w:val="Heading 4 (No Number)"/>
    <w:basedOn w:val="Heading4"/>
    <w:next w:val="Normal"/>
    <w:uiPriority w:val="1"/>
    <w:rsid w:val="002A489E"/>
    <w:pPr>
      <w:keepNext w:val="0"/>
      <w:numPr>
        <w:ilvl w:val="0"/>
        <w:numId w:val="0"/>
      </w:numPr>
      <w:tabs>
        <w:tab w:val="left" w:pos="567"/>
      </w:tabs>
      <w:spacing w:after="80"/>
    </w:pPr>
    <w:rPr>
      <w:rFonts w:eastAsiaTheme="majorEastAsia" w:cstheme="majorBidi"/>
      <w:b w:val="0"/>
      <w:bCs/>
      <w:iCs/>
      <w:color w:val="00D2A2" w:themeColor="accent3"/>
      <w:szCs w:val="26"/>
      <w:lang w:val="en-IE" w:eastAsia="en-IE"/>
    </w:rPr>
  </w:style>
  <w:style w:type="character" w:customStyle="1" w:styleId="NormalHead3Char">
    <w:name w:val="Normal Head 3 Char"/>
    <w:basedOn w:val="DefaultParagraphFont"/>
    <w:link w:val="NormalHead3"/>
    <w:uiPriority w:val="99"/>
    <w:locked/>
    <w:rsid w:val="00C14D99"/>
    <w:rPr>
      <w:rFonts w:ascii="Calibri Light" w:eastAsia="Times New Roman" w:hAnsi="Calibri Light" w:cs="Times New Roman"/>
      <w:color w:val="4F4F4F"/>
      <w:szCs w:val="20"/>
      <w:lang w:val="en-GB"/>
    </w:rPr>
  </w:style>
  <w:style w:type="paragraph" w:customStyle="1" w:styleId="DSDnormal">
    <w:name w:val="DSD normal"/>
    <w:basedOn w:val="Normal"/>
    <w:link w:val="DSDnormalChar"/>
    <w:rsid w:val="00C14D99"/>
    <w:pPr>
      <w:spacing w:after="240" w:line="360" w:lineRule="auto"/>
      <w:ind w:left="851"/>
    </w:pPr>
    <w:rPr>
      <w:rFonts w:ascii="Arial" w:eastAsiaTheme="minorHAnsi" w:hAnsi="Arial" w:cstheme="minorBidi"/>
      <w:color w:val="auto"/>
      <w:sz w:val="24"/>
      <w:szCs w:val="22"/>
    </w:rPr>
  </w:style>
  <w:style w:type="character" w:customStyle="1" w:styleId="DSDnormalChar">
    <w:name w:val="DSD normal Char"/>
    <w:basedOn w:val="DefaultParagraphFont"/>
    <w:link w:val="DSDnormal"/>
    <w:rsid w:val="00C14D99"/>
    <w:rPr>
      <w:rFonts w:ascii="Arial" w:hAnsi="Arial"/>
      <w:sz w:val="24"/>
      <w:lang w:val="en-GB"/>
    </w:rPr>
  </w:style>
  <w:style w:type="character" w:customStyle="1" w:styleId="ListParagraphChar">
    <w:name w:val="List Paragraph Char"/>
    <w:aliases w:val="Subtitle Cover Page Char,Bullet List Char,FooterText Char,numbered Char,List Paragraph1 Char,Paragraphe de liste1 Char,Bulletr List Paragraph Char,列出段落 Char,列出段落1 Char,List Paragraph2 Char,List Paragraph21 Char,Listeafsnit1 Char"/>
    <w:basedOn w:val="DefaultParagraphFont"/>
    <w:link w:val="ListParagraph"/>
    <w:uiPriority w:val="34"/>
    <w:qFormat/>
    <w:locked/>
    <w:rsid w:val="00733C22"/>
    <w:rPr>
      <w:rFonts w:ascii="Calibri Light" w:eastAsia="Times New Roman" w:hAnsi="Calibri Light" w:cs="Times New Roman"/>
      <w:color w:val="113037" w:themeColor="text2"/>
      <w:szCs w:val="20"/>
      <w:lang w:val="en-GB"/>
    </w:rPr>
  </w:style>
  <w:style w:type="table" w:styleId="ListTable3-Accent2">
    <w:name w:val="List Table 3 Accent 2"/>
    <w:basedOn w:val="TableNormal"/>
    <w:uiPriority w:val="48"/>
    <w:rsid w:val="00254D4B"/>
    <w:pPr>
      <w:spacing w:after="0" w:line="240" w:lineRule="auto"/>
    </w:pPr>
    <w:tblPr>
      <w:tblStyleRowBandSize w:val="1"/>
      <w:tblStyleColBandSize w:val="1"/>
      <w:tblBorders>
        <w:top w:val="single" w:sz="4" w:space="0" w:color="00B8B5" w:themeColor="accent2"/>
        <w:left w:val="single" w:sz="4" w:space="0" w:color="00B8B5" w:themeColor="accent2"/>
        <w:bottom w:val="single" w:sz="4" w:space="0" w:color="00B8B5" w:themeColor="accent2"/>
        <w:right w:val="single" w:sz="4" w:space="0" w:color="00B8B5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B8B5" w:themeFill="accent2"/>
      </w:tcPr>
    </w:tblStylePr>
    <w:tblStylePr w:type="lastRow">
      <w:rPr>
        <w:b/>
        <w:bCs/>
      </w:rPr>
      <w:tblPr/>
      <w:tcPr>
        <w:tcBorders>
          <w:top w:val="double" w:sz="4" w:space="0" w:color="00B8B5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B8B5" w:themeColor="accent2"/>
          <w:right w:val="single" w:sz="4" w:space="0" w:color="00B8B5" w:themeColor="accent2"/>
        </w:tcBorders>
      </w:tcPr>
    </w:tblStylePr>
    <w:tblStylePr w:type="band1Horz">
      <w:tblPr/>
      <w:tcPr>
        <w:tcBorders>
          <w:top w:val="single" w:sz="4" w:space="0" w:color="00B8B5" w:themeColor="accent2"/>
          <w:bottom w:val="single" w:sz="4" w:space="0" w:color="00B8B5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B8B5" w:themeColor="accent2"/>
          <w:left w:val="nil"/>
        </w:tcBorders>
      </w:tcPr>
    </w:tblStylePr>
    <w:tblStylePr w:type="swCell">
      <w:tblPr/>
      <w:tcPr>
        <w:tcBorders>
          <w:top w:val="double" w:sz="4" w:space="0" w:color="00B8B5" w:themeColor="accent2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A6EF3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4" w:space="0" w:color="000000" w:themeColor="accent6"/>
        <w:left w:val="single" w:sz="4" w:space="0" w:color="000000" w:themeColor="accent6"/>
        <w:bottom w:val="single" w:sz="4" w:space="0" w:color="000000" w:themeColor="accent6"/>
        <w:right w:val="single" w:sz="4" w:space="0" w:color="00000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accent6"/>
      </w:tcPr>
    </w:tblStylePr>
    <w:tblStylePr w:type="lastRow">
      <w:rPr>
        <w:b/>
        <w:bCs/>
      </w:rPr>
      <w:tblPr/>
      <w:tcPr>
        <w:tcBorders>
          <w:top w:val="double" w:sz="4" w:space="0" w:color="00000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accent6"/>
          <w:right w:val="single" w:sz="4" w:space="0" w:color="000000" w:themeColor="accent6"/>
        </w:tcBorders>
      </w:tcPr>
    </w:tblStylePr>
    <w:tblStylePr w:type="band1Horz">
      <w:tblPr/>
      <w:tcPr>
        <w:tcBorders>
          <w:top w:val="single" w:sz="4" w:space="0" w:color="000000" w:themeColor="accent6"/>
          <w:bottom w:val="single" w:sz="4" w:space="0" w:color="00000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accent6"/>
          <w:left w:val="nil"/>
        </w:tcBorders>
      </w:tcPr>
    </w:tblStylePr>
    <w:tblStylePr w:type="swCell">
      <w:tblPr/>
      <w:tcPr>
        <w:tcBorders>
          <w:top w:val="double" w:sz="4" w:space="0" w:color="000000" w:themeColor="accent6"/>
          <w:right w:val="nil"/>
        </w:tcBorders>
      </w:tcPr>
    </w:tblStylePr>
  </w:style>
  <w:style w:type="paragraph" w:customStyle="1" w:styleId="paragraph">
    <w:name w:val="paragraph"/>
    <w:basedOn w:val="Normal"/>
    <w:rsid w:val="005B5CCD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en-GB"/>
    </w:rPr>
  </w:style>
  <w:style w:type="character" w:customStyle="1" w:styleId="eop">
    <w:name w:val="eop"/>
    <w:basedOn w:val="DefaultParagraphFont"/>
    <w:rsid w:val="00FA6EF3"/>
  </w:style>
  <w:style w:type="character" w:customStyle="1" w:styleId="normaltextrun">
    <w:name w:val="normaltextrun"/>
    <w:basedOn w:val="DefaultParagraphFont"/>
    <w:rsid w:val="00FA6EF3"/>
  </w:style>
  <w:style w:type="character" w:customStyle="1" w:styleId="UnresolvedMention2">
    <w:name w:val="Unresolved Mention2"/>
    <w:basedOn w:val="DefaultParagraphFont"/>
    <w:uiPriority w:val="99"/>
    <w:unhideWhenUsed/>
    <w:rsid w:val="00FA6EF3"/>
    <w:rPr>
      <w:color w:val="808080"/>
      <w:shd w:val="clear" w:color="auto" w:fill="E6E6E6"/>
    </w:rPr>
  </w:style>
  <w:style w:type="character" w:customStyle="1" w:styleId="Mention1">
    <w:name w:val="Mention1"/>
    <w:basedOn w:val="DefaultParagraphFont"/>
    <w:uiPriority w:val="99"/>
    <w:unhideWhenUsed/>
    <w:rsid w:val="00FA6EF3"/>
    <w:rPr>
      <w:color w:val="2B579A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unhideWhenUsed/>
    <w:rsid w:val="00823D92"/>
    <w:rPr>
      <w:color w:val="605E5C"/>
      <w:shd w:val="clear" w:color="auto" w:fill="E1DFDD"/>
    </w:rPr>
  </w:style>
  <w:style w:type="character" w:customStyle="1" w:styleId="Mention2">
    <w:name w:val="Mention2"/>
    <w:basedOn w:val="DefaultParagraphFont"/>
    <w:uiPriority w:val="99"/>
    <w:unhideWhenUsed/>
    <w:rsid w:val="00823D92"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rsid w:val="00121B58"/>
    <w:pPr>
      <w:spacing w:after="0" w:line="240" w:lineRule="auto"/>
    </w:pPr>
    <w:rPr>
      <w:rFonts w:ascii="Calibri Light" w:eastAsia="Times New Roman" w:hAnsi="Calibri Light" w:cs="Times New Roman"/>
      <w:noProof/>
      <w:color w:val="4F4F4F"/>
      <w:szCs w:val="20"/>
      <w:lang w:val="en-GB"/>
    </w:rPr>
  </w:style>
  <w:style w:type="character" w:customStyle="1" w:styleId="Mention3">
    <w:name w:val="Mention3"/>
    <w:basedOn w:val="DefaultParagraphFont"/>
    <w:uiPriority w:val="99"/>
    <w:unhideWhenUsed/>
    <w:rsid w:val="00463A1E"/>
    <w:rPr>
      <w:color w:val="2B579A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1D28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Version1-Heading1">
    <w:name w:val="Version 1 - Heading 1"/>
    <w:basedOn w:val="ListParagraph"/>
    <w:link w:val="Version1-Heading1Char"/>
    <w:rsid w:val="001D2836"/>
    <w:pPr>
      <w:keepNext/>
      <w:pageBreakBefore/>
      <w:numPr>
        <w:numId w:val="45"/>
      </w:numPr>
      <w:spacing w:before="240" w:after="60"/>
      <w:outlineLvl w:val="0"/>
    </w:pPr>
    <w:rPr>
      <w:rFonts w:ascii="Verdana" w:hAnsi="Verdana"/>
      <w:b/>
      <w:caps/>
      <w:color w:val="00938F"/>
      <w:kern w:val="28"/>
      <w:sz w:val="32"/>
      <w:lang w:val="en-IE"/>
    </w:rPr>
  </w:style>
  <w:style w:type="paragraph" w:customStyle="1" w:styleId="Version1-Heading2">
    <w:name w:val="Version 1 - Heading 2"/>
    <w:basedOn w:val="Normal"/>
    <w:link w:val="Version1-Heading2Char"/>
    <w:rsid w:val="001D2836"/>
    <w:pPr>
      <w:keepNext/>
      <w:numPr>
        <w:ilvl w:val="1"/>
      </w:numPr>
      <w:tabs>
        <w:tab w:val="num" w:pos="0"/>
      </w:tabs>
      <w:spacing w:before="240" w:after="60"/>
      <w:ind w:left="709" w:hanging="708"/>
      <w:jc w:val="both"/>
      <w:outlineLvl w:val="1"/>
    </w:pPr>
    <w:rPr>
      <w:rFonts w:ascii="Verdana" w:hAnsi="Verdana"/>
      <w:b/>
      <w:color w:val="00B7B6"/>
      <w:sz w:val="24"/>
      <w:lang w:val="en-IE"/>
    </w:rPr>
  </w:style>
  <w:style w:type="character" w:customStyle="1" w:styleId="Version1-Heading1Char">
    <w:name w:val="Version 1 - Heading 1 Char"/>
    <w:basedOn w:val="ListParagraphChar"/>
    <w:link w:val="Version1-Heading1"/>
    <w:rsid w:val="001D2836"/>
    <w:rPr>
      <w:rFonts w:ascii="Verdana" w:eastAsia="Times New Roman" w:hAnsi="Verdana" w:cs="Times New Roman"/>
      <w:b/>
      <w:caps/>
      <w:color w:val="00938F"/>
      <w:kern w:val="28"/>
      <w:sz w:val="32"/>
      <w:szCs w:val="20"/>
      <w:lang w:val="en-IE"/>
    </w:rPr>
  </w:style>
  <w:style w:type="paragraph" w:customStyle="1" w:styleId="Version1-Heading3">
    <w:name w:val="Version 1 - Heading 3"/>
    <w:basedOn w:val="ListParagraph"/>
    <w:link w:val="Version1-Heading3Char"/>
    <w:rsid w:val="001D2836"/>
    <w:pPr>
      <w:keepNext/>
      <w:numPr>
        <w:ilvl w:val="2"/>
        <w:numId w:val="45"/>
      </w:numPr>
      <w:spacing w:before="240" w:after="60"/>
      <w:jc w:val="both"/>
      <w:outlineLvl w:val="2"/>
    </w:pPr>
    <w:rPr>
      <w:rFonts w:ascii="Verdana" w:hAnsi="Verdana"/>
      <w:b/>
      <w:i/>
      <w:color w:val="00D2A2"/>
      <w:lang w:val="en-IE"/>
    </w:rPr>
  </w:style>
  <w:style w:type="character" w:customStyle="1" w:styleId="Version1-Heading2Char">
    <w:name w:val="Version 1 - Heading 2 Char"/>
    <w:basedOn w:val="DefaultParagraphFont"/>
    <w:link w:val="Version1-Heading2"/>
    <w:rsid w:val="001D2836"/>
    <w:rPr>
      <w:rFonts w:ascii="Verdana" w:eastAsia="Times New Roman" w:hAnsi="Verdana" w:cs="Times New Roman"/>
      <w:b/>
      <w:color w:val="00B7B6"/>
      <w:sz w:val="24"/>
      <w:szCs w:val="20"/>
      <w:lang w:val="en-IE"/>
    </w:rPr>
  </w:style>
  <w:style w:type="character" w:customStyle="1" w:styleId="Version1-Heading3Char">
    <w:name w:val="Version 1 - Heading 3 Char"/>
    <w:basedOn w:val="ListParagraphChar"/>
    <w:link w:val="Version1-Heading3"/>
    <w:rsid w:val="001D2836"/>
    <w:rPr>
      <w:rFonts w:ascii="Verdana" w:eastAsia="Times New Roman" w:hAnsi="Verdana" w:cs="Times New Roman"/>
      <w:b/>
      <w:i/>
      <w:color w:val="00D2A2"/>
      <w:szCs w:val="20"/>
      <w:lang w:val="en-IE"/>
    </w:rPr>
  </w:style>
  <w:style w:type="character" w:styleId="Emphasis">
    <w:name w:val="Emphasis"/>
    <w:aliases w:val="Emphasis Body Text"/>
    <w:basedOn w:val="DefaultParagraphFont"/>
    <w:uiPriority w:val="20"/>
    <w:qFormat/>
    <w:rsid w:val="00733C22"/>
    <w:rPr>
      <w:i/>
      <w:iCs/>
      <w:color w:val="113037" w:themeColor="text2"/>
    </w:rPr>
  </w:style>
  <w:style w:type="character" w:styleId="IntenseEmphasis">
    <w:name w:val="Intense Emphasis"/>
    <w:basedOn w:val="DefaultParagraphFont"/>
    <w:uiPriority w:val="21"/>
    <w:qFormat/>
    <w:rsid w:val="00F6670D"/>
    <w:rPr>
      <w:i/>
      <w:iCs/>
      <w:color w:val="00938F" w:themeColor="accent1"/>
    </w:rPr>
  </w:style>
  <w:style w:type="paragraph" w:customStyle="1" w:styleId="BTTable">
    <w:name w:val="BT Table"/>
    <w:basedOn w:val="Normal"/>
    <w:qFormat/>
    <w:rsid w:val="00733C22"/>
    <w:pPr>
      <w:spacing w:line="276" w:lineRule="auto"/>
      <w:jc w:val="both"/>
    </w:pPr>
    <w:rPr>
      <w:color w:val="113037" w:themeColor="text2"/>
    </w:rPr>
  </w:style>
  <w:style w:type="paragraph" w:customStyle="1" w:styleId="BTBullets">
    <w:name w:val="BT Bullets"/>
    <w:basedOn w:val="ListParagraph"/>
    <w:link w:val="BTBulletsChar"/>
    <w:qFormat/>
    <w:rsid w:val="00733C22"/>
    <w:pPr>
      <w:numPr>
        <w:numId w:val="46"/>
      </w:numPr>
      <w:spacing w:line="276" w:lineRule="auto"/>
      <w:ind w:left="1037" w:hanging="357"/>
      <w:jc w:val="both"/>
    </w:pPr>
    <w:rPr>
      <w:lang w:val="en-IE"/>
    </w:rPr>
  </w:style>
  <w:style w:type="paragraph" w:customStyle="1" w:styleId="BTBullets2">
    <w:name w:val="BT Bullets 2"/>
    <w:basedOn w:val="BTBullets"/>
    <w:link w:val="BTBullets2Char"/>
    <w:qFormat/>
    <w:rsid w:val="00A621DA"/>
    <w:pPr>
      <w:numPr>
        <w:numId w:val="47"/>
      </w:numPr>
      <w:ind w:left="1378" w:hanging="357"/>
    </w:pPr>
  </w:style>
  <w:style w:type="character" w:customStyle="1" w:styleId="BTBulletsChar">
    <w:name w:val="BT Bullets Char"/>
    <w:basedOn w:val="DefaultParagraphFont"/>
    <w:link w:val="BTBullets"/>
    <w:rsid w:val="00733C22"/>
    <w:rPr>
      <w:rFonts w:ascii="Calibri Light" w:eastAsia="Times New Roman" w:hAnsi="Calibri Light" w:cs="Times New Roman"/>
      <w:color w:val="113037" w:themeColor="text2"/>
      <w:szCs w:val="20"/>
      <w:lang w:val="en-IE"/>
    </w:rPr>
  </w:style>
  <w:style w:type="character" w:customStyle="1" w:styleId="BTBullets2Char">
    <w:name w:val="BT Bullets 2 Char"/>
    <w:basedOn w:val="BTBulletsChar"/>
    <w:link w:val="BTBullets2"/>
    <w:rsid w:val="005175A3"/>
    <w:rPr>
      <w:rFonts w:ascii="Calibri Light" w:eastAsia="Times New Roman" w:hAnsi="Calibri Light" w:cs="Times New Roman"/>
      <w:noProof/>
      <w:color w:val="4F4F4F" w:themeColor="text1"/>
      <w:szCs w:val="20"/>
      <w:lang w:val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E731FB"/>
    <w:rPr>
      <w:color w:val="605E5C"/>
      <w:shd w:val="clear" w:color="auto" w:fill="E1DFDD"/>
    </w:rPr>
  </w:style>
  <w:style w:type="table" w:customStyle="1" w:styleId="OVERSIGHTTableGrid1">
    <w:name w:val="OVERSIGHT Table Grid1"/>
    <w:basedOn w:val="TableNormal"/>
    <w:next w:val="TableGrid"/>
    <w:uiPriority w:val="59"/>
    <w:rsid w:val="006961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Number">
    <w:name w:val="Fig. Number"/>
    <w:basedOn w:val="BodyTextVersion1"/>
    <w:link w:val="FigNumberChar"/>
    <w:qFormat/>
    <w:rsid w:val="007A2DCD"/>
    <w:pPr>
      <w:jc w:val="center"/>
    </w:pPr>
    <w:rPr>
      <w:i/>
      <w:iCs/>
    </w:rPr>
  </w:style>
  <w:style w:type="character" w:customStyle="1" w:styleId="FigNumberChar">
    <w:name w:val="Fig. Number Char"/>
    <w:basedOn w:val="BodyTextVersion1Char"/>
    <w:link w:val="FigNumber"/>
    <w:rsid w:val="007A2DCD"/>
    <w:rPr>
      <w:rFonts w:ascii="Calibri Light" w:eastAsia="Times New Roman" w:hAnsi="Calibri Light" w:cs="Times New Roman"/>
      <w:i/>
      <w:iCs/>
      <w:color w:val="4F4F4F" w:themeColor="text1"/>
    </w:rPr>
  </w:style>
  <w:style w:type="paragraph" w:customStyle="1" w:styleId="DocTitleNoNumber">
    <w:name w:val="Doc. Title_No Number"/>
    <w:basedOn w:val="Normal"/>
    <w:link w:val="DocTitleNoNumberChar"/>
    <w:qFormat/>
    <w:rsid w:val="009E44B3"/>
    <w:pPr>
      <w:jc w:val="center"/>
    </w:pPr>
    <w:rPr>
      <w:rFonts w:ascii="Roboto" w:hAnsi="Roboto"/>
      <w:b/>
      <w:bCs/>
      <w:color w:val="113037" w:themeColor="text2"/>
      <w:sz w:val="64"/>
      <w:szCs w:val="64"/>
    </w:rPr>
  </w:style>
  <w:style w:type="paragraph" w:customStyle="1" w:styleId="DocSubtitleNoNumber">
    <w:name w:val="Doc. Subtitle_No Number"/>
    <w:basedOn w:val="Normal"/>
    <w:link w:val="DocSubtitleNoNumberChar"/>
    <w:qFormat/>
    <w:rsid w:val="009E44B3"/>
    <w:pPr>
      <w:jc w:val="center"/>
    </w:pPr>
    <w:rPr>
      <w:rFonts w:ascii="Roboto Light" w:hAnsi="Roboto Light"/>
      <w:color w:val="4F4F4F" w:themeColor="text1"/>
      <w:sz w:val="36"/>
      <w:szCs w:val="36"/>
    </w:rPr>
  </w:style>
  <w:style w:type="character" w:customStyle="1" w:styleId="DocTitleNoNumberChar">
    <w:name w:val="Doc. Title_No Number Char"/>
    <w:basedOn w:val="DefaultParagraphFont"/>
    <w:link w:val="DocTitleNoNumber"/>
    <w:rsid w:val="009E44B3"/>
    <w:rPr>
      <w:rFonts w:ascii="Roboto" w:eastAsia="Times New Roman" w:hAnsi="Roboto" w:cs="Times New Roman"/>
      <w:b/>
      <w:bCs/>
      <w:color w:val="113037" w:themeColor="text2"/>
      <w:sz w:val="64"/>
      <w:szCs w:val="64"/>
      <w:lang w:val="en-GB"/>
    </w:rPr>
  </w:style>
  <w:style w:type="character" w:customStyle="1" w:styleId="DocSubtitleNoNumberChar">
    <w:name w:val="Doc. Subtitle_No Number Char"/>
    <w:basedOn w:val="DefaultParagraphFont"/>
    <w:link w:val="DocSubtitleNoNumber"/>
    <w:rsid w:val="009E44B3"/>
    <w:rPr>
      <w:rFonts w:ascii="Roboto Light" w:eastAsia="Times New Roman" w:hAnsi="Roboto Light" w:cs="Times New Roman"/>
      <w:color w:val="4F4F4F" w:themeColor="text1"/>
      <w:sz w:val="36"/>
      <w:szCs w:val="3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4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176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9328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2844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4990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5834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48830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69643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0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2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1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5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9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6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3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3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5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6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64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862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82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194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60106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70802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7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84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7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897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391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06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5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5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243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53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42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37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8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8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3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2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8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1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1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5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7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0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31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0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6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6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1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chart" Target="charts/chart1.xml"/><Relationship Id="rId26" Type="http://schemas.openxmlformats.org/officeDocument/2006/relationships/diagramLayout" Target="diagrams/layout2.xml"/><Relationship Id="rId39" Type="http://schemas.openxmlformats.org/officeDocument/2006/relationships/hyperlink" Target="https://www.version1.com/" TargetMode="External"/><Relationship Id="rId21" Type="http://schemas.openxmlformats.org/officeDocument/2006/relationships/diagramLayout" Target="diagrams/layout1.xml"/><Relationship Id="rId34" Type="http://schemas.microsoft.com/office/2007/relationships/diagramDrawing" Target="diagrams/drawing3.xml"/><Relationship Id="rId42" Type="http://schemas.openxmlformats.org/officeDocument/2006/relationships/header" Target="header2.xm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ocs.microsoft.com/en-us/dotnet/csharp/fundamentals/coding-style/coding-conventions" TargetMode="External"/><Relationship Id="rId29" Type="http://schemas.microsoft.com/office/2007/relationships/diagramDrawing" Target="diagrams/drawing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microsoft.com/office/2007/relationships/diagramDrawing" Target="diagrams/drawing1.xml"/><Relationship Id="rId32" Type="http://schemas.openxmlformats.org/officeDocument/2006/relationships/diagramQuickStyle" Target="diagrams/quickStyle3.xml"/><Relationship Id="rId37" Type="http://schemas.openxmlformats.org/officeDocument/2006/relationships/hyperlink" Target="https://www.version1.com/" TargetMode="External"/><Relationship Id="rId40" Type="http://schemas.openxmlformats.org/officeDocument/2006/relationships/hyperlink" Target="mailto:info@version1.com" TargetMode="External"/><Relationship Id="rId45" Type="http://schemas.openxmlformats.org/officeDocument/2006/relationships/header" Target="header4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diagramColors" Target="diagrams/colors1.xml"/><Relationship Id="rId28" Type="http://schemas.openxmlformats.org/officeDocument/2006/relationships/diagramColors" Target="diagrams/colors2.xml"/><Relationship Id="rId36" Type="http://schemas.openxmlformats.org/officeDocument/2006/relationships/image" Target="media/image6.png"/><Relationship Id="rId10" Type="http://schemas.openxmlformats.org/officeDocument/2006/relationships/endnotes" Target="endnotes.xml"/><Relationship Id="rId19" Type="http://schemas.openxmlformats.org/officeDocument/2006/relationships/chart" Target="charts/chart2.xml"/><Relationship Id="rId31" Type="http://schemas.openxmlformats.org/officeDocument/2006/relationships/diagramLayout" Target="diagrams/layout3.xml"/><Relationship Id="rId44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diagramQuickStyle" Target="diagrams/quickStyle1.xml"/><Relationship Id="rId27" Type="http://schemas.openxmlformats.org/officeDocument/2006/relationships/diagramQuickStyle" Target="diagrams/quickStyle2.xml"/><Relationship Id="rId30" Type="http://schemas.openxmlformats.org/officeDocument/2006/relationships/diagramData" Target="diagrams/data3.xml"/><Relationship Id="rId35" Type="http://schemas.openxmlformats.org/officeDocument/2006/relationships/image" Target="media/image5.png"/><Relationship Id="rId43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yperlink" Target="https://docs.microsoft.com/en-us/dotnet/standard/design-guidelines/naming-guidelines" TargetMode="External"/><Relationship Id="rId25" Type="http://schemas.openxmlformats.org/officeDocument/2006/relationships/diagramData" Target="diagrams/data2.xml"/><Relationship Id="rId33" Type="http://schemas.openxmlformats.org/officeDocument/2006/relationships/diagramColors" Target="diagrams/colors3.xml"/><Relationship Id="rId38" Type="http://schemas.openxmlformats.org/officeDocument/2006/relationships/hyperlink" Target="mailto:info@version1.com" TargetMode="External"/><Relationship Id="rId46" Type="http://schemas.openxmlformats.org/officeDocument/2006/relationships/fontTable" Target="fontTable.xml"/><Relationship Id="rId20" Type="http://schemas.openxmlformats.org/officeDocument/2006/relationships/diagramData" Target="diagrams/data1.xml"/><Relationship Id="rId41" Type="http://schemas.openxmlformats.org/officeDocument/2006/relationships/image" Target="media/image7.jfif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ormanm\Downloads\Proposal%20Template%20(1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PIE cHART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dPt>
            <c:idx val="0"/>
            <c:bubble3D val="0"/>
            <c:spPr>
              <a:solidFill>
                <a:schemeClr val="accent1">
                  <a:alpha val="90000"/>
                </a:schemeClr>
              </a:solidFill>
              <a:ln w="19050">
                <a:solidFill>
                  <a:schemeClr val="accent1">
                    <a:lumMod val="75000"/>
                  </a:schemeClr>
                </a:solidFill>
              </a:ln>
              <a:effectLst>
                <a:innerShdw blurRad="114300">
                  <a:schemeClr val="accent1">
                    <a:lumMod val="75000"/>
                  </a:schemeClr>
                </a:innerShdw>
              </a:effectLst>
              <a:scene3d>
                <a:camera prst="orthographicFront"/>
                <a:lightRig rig="threePt" dir="t"/>
              </a:scene3d>
              <a:sp3d contourW="19050" prstMaterial="flat">
                <a:contourClr>
                  <a:schemeClr val="accent1">
                    <a:lumMod val="75000"/>
                  </a:scheme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F246-405B-A157-EBD09AEB32FF}"/>
              </c:ext>
            </c:extLst>
          </c:dPt>
          <c:dPt>
            <c:idx val="1"/>
            <c:bubble3D val="0"/>
            <c:spPr>
              <a:solidFill>
                <a:schemeClr val="accent2">
                  <a:alpha val="90000"/>
                </a:schemeClr>
              </a:solidFill>
              <a:ln w="19050">
                <a:solidFill>
                  <a:schemeClr val="accent2">
                    <a:lumMod val="75000"/>
                  </a:schemeClr>
                </a:solidFill>
              </a:ln>
              <a:effectLst>
                <a:innerShdw blurRad="114300">
                  <a:schemeClr val="accent2">
                    <a:lumMod val="75000"/>
                  </a:schemeClr>
                </a:innerShdw>
              </a:effectLst>
              <a:scene3d>
                <a:camera prst="orthographicFront"/>
                <a:lightRig rig="threePt" dir="t"/>
              </a:scene3d>
              <a:sp3d contourW="19050" prstMaterial="flat">
                <a:contourClr>
                  <a:schemeClr val="accent2">
                    <a:lumMod val="75000"/>
                  </a:scheme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F246-405B-A157-EBD09AEB32FF}"/>
              </c:ext>
            </c:extLst>
          </c:dPt>
          <c:dPt>
            <c:idx val="2"/>
            <c:bubble3D val="0"/>
            <c:spPr>
              <a:solidFill>
                <a:schemeClr val="accent3">
                  <a:alpha val="90000"/>
                </a:schemeClr>
              </a:solidFill>
              <a:ln w="19050">
                <a:solidFill>
                  <a:schemeClr val="accent3">
                    <a:lumMod val="75000"/>
                  </a:schemeClr>
                </a:solidFill>
              </a:ln>
              <a:effectLst>
                <a:innerShdw blurRad="114300">
                  <a:schemeClr val="accent3">
                    <a:lumMod val="75000"/>
                  </a:schemeClr>
                </a:innerShdw>
              </a:effectLst>
              <a:scene3d>
                <a:camera prst="orthographicFront"/>
                <a:lightRig rig="threePt" dir="t"/>
              </a:scene3d>
              <a:sp3d contourW="19050" prstMaterial="flat">
                <a:contourClr>
                  <a:schemeClr val="accent3">
                    <a:lumMod val="75000"/>
                  </a:scheme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F246-405B-A157-EBD09AEB32FF}"/>
              </c:ext>
            </c:extLst>
          </c:dPt>
          <c:dPt>
            <c:idx val="3"/>
            <c:bubble3D val="0"/>
            <c:spPr>
              <a:solidFill>
                <a:schemeClr val="accent4">
                  <a:alpha val="90000"/>
                </a:schemeClr>
              </a:solidFill>
              <a:ln w="19050">
                <a:solidFill>
                  <a:schemeClr val="accent4">
                    <a:lumMod val="75000"/>
                  </a:schemeClr>
                </a:solidFill>
              </a:ln>
              <a:effectLst>
                <a:innerShdw blurRad="114300">
                  <a:schemeClr val="accent4">
                    <a:lumMod val="75000"/>
                  </a:schemeClr>
                </a:innerShdw>
              </a:effectLst>
              <a:scene3d>
                <a:camera prst="orthographicFront"/>
                <a:lightRig rig="threePt" dir="t"/>
              </a:scene3d>
              <a:sp3d contourW="19050" prstMaterial="flat">
                <a:contourClr>
                  <a:schemeClr val="accent4">
                    <a:lumMod val="75000"/>
                  </a:scheme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F246-405B-A157-EBD09AEB32FF}"/>
              </c:ext>
            </c:extLst>
          </c:dPt>
          <c:dLbls>
            <c:dLbl>
              <c:idx val="0"/>
              <c:spPr>
                <a:solidFill>
                  <a:schemeClr val="lt1">
                    <a:alpha val="90000"/>
                  </a:schemeClr>
                </a:solidFill>
                <a:ln w="12700" cap="flat" cmpd="sng" algn="ctr">
                  <a:solidFill>
                    <a:schemeClr val="accent1"/>
                  </a:solidFill>
                  <a:round/>
                </a:ln>
                <a:effectLst>
                  <a:outerShdw blurRad="50800" dist="38100" dir="2700000" algn="tl" rotWithShape="0">
                    <a:schemeClr val="accent1">
                      <a:lumMod val="75000"/>
                      <a:alpha val="40000"/>
                    </a:schemeClr>
                  </a:outerShdw>
                </a:effectLst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accent1"/>
                      </a:solidFill>
                      <a:effectLst/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inEnd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1-F246-405B-A157-EBD09AEB32FF}"/>
                </c:ext>
              </c:extLst>
            </c:dLbl>
            <c:dLbl>
              <c:idx val="1"/>
              <c:spPr>
                <a:solidFill>
                  <a:schemeClr val="lt1">
                    <a:alpha val="90000"/>
                  </a:schemeClr>
                </a:solidFill>
                <a:ln w="12700" cap="flat" cmpd="sng" algn="ctr">
                  <a:solidFill>
                    <a:schemeClr val="accent2"/>
                  </a:solidFill>
                  <a:round/>
                </a:ln>
                <a:effectLst>
                  <a:outerShdw blurRad="50800" dist="38100" dir="2700000" algn="tl" rotWithShape="0">
                    <a:schemeClr val="accent2">
                      <a:lumMod val="75000"/>
                      <a:alpha val="40000"/>
                    </a:schemeClr>
                  </a:outerShdw>
                </a:effectLst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accent2"/>
                      </a:solidFill>
                      <a:effectLst/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inEnd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3-F246-405B-A157-EBD09AEB32FF}"/>
                </c:ext>
              </c:extLst>
            </c:dLbl>
            <c:dLbl>
              <c:idx val="2"/>
              <c:spPr>
                <a:solidFill>
                  <a:schemeClr val="lt1">
                    <a:alpha val="90000"/>
                  </a:schemeClr>
                </a:solidFill>
                <a:ln w="12700" cap="flat" cmpd="sng" algn="ctr">
                  <a:solidFill>
                    <a:schemeClr val="accent3"/>
                  </a:solidFill>
                  <a:round/>
                </a:ln>
                <a:effectLst>
                  <a:outerShdw blurRad="50800" dist="38100" dir="2700000" algn="tl" rotWithShape="0">
                    <a:schemeClr val="accent3">
                      <a:lumMod val="75000"/>
                      <a:alpha val="40000"/>
                    </a:schemeClr>
                  </a:outerShdw>
                </a:effectLst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accent3"/>
                      </a:solidFill>
                      <a:effectLst/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inEnd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5-F246-405B-A157-EBD09AEB32FF}"/>
                </c:ext>
              </c:extLst>
            </c:dLbl>
            <c:dLbl>
              <c:idx val="3"/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00" b="0" i="0" u="none" strike="noStrike" kern="1200" baseline="0">
                        <a:solidFill>
                          <a:schemeClr val="accent1"/>
                        </a:solidFill>
                        <a:effectLst/>
                        <a:latin typeface="+mn-lt"/>
                        <a:ea typeface="+mn-ea"/>
                        <a:cs typeface="+mn-cs"/>
                      </a:defRPr>
                    </a:pPr>
                    <a:fld id="{5F57C0B6-E6D4-4DDF-8206-FE069EDF6438}" type="CATEGORYNAME">
                      <a:rPr lang="en-US"/>
                      <a:pPr>
                        <a:defRPr>
                          <a:solidFill>
                            <a:schemeClr val="accent1"/>
                          </a:solidFill>
                        </a:defRPr>
                      </a:pPr>
                      <a:t>[CATEGORY NAME]</a:t>
                    </a:fld>
                    <a:endParaRPr lang="en-GB"/>
                  </a:p>
                </c:rich>
              </c:tx>
              <c:spPr>
                <a:solidFill>
                  <a:schemeClr val="lt1">
                    <a:alpha val="90000"/>
                  </a:schemeClr>
                </a:solidFill>
                <a:ln w="12700" cap="flat" cmpd="sng" algn="ctr">
                  <a:solidFill>
                    <a:schemeClr val="accent4"/>
                  </a:solidFill>
                  <a:round/>
                </a:ln>
                <a:effectLst>
                  <a:outerShdw blurRad="50800" dist="38100" dir="2700000" algn="tl" rotWithShape="0">
                    <a:schemeClr val="accent4">
                      <a:lumMod val="75000"/>
                      <a:alpha val="40000"/>
                    </a:schemeClr>
                  </a:outerShdw>
                </a:effectLst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accent1"/>
                      </a:solidFill>
                      <a:effectLst/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inEnd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F246-405B-A157-EBD09AEB32FF}"/>
                </c:ext>
              </c:extLst>
            </c:dLbl>
            <c:spPr>
              <a:solidFill>
                <a:sysClr val="window" lastClr="FFFFFF">
                  <a:alpha val="90000"/>
                </a:sysClr>
              </a:solidFill>
              <a:ln w="12700" cap="flat" cmpd="sng" algn="ctr">
                <a:solidFill>
                  <a:srgbClr val="00938F"/>
                </a:solidFill>
                <a:round/>
              </a:ln>
              <a:effectLst>
                <a:outerShdw blurRad="50800" dist="38100" dir="2700000" algn="tl" rotWithShape="0">
                  <a:srgbClr val="00938F">
                    <a:lumMod val="75000"/>
                    <a:alpha val="40000"/>
                  </a:srgbClr>
                </a:outerShdw>
              </a:effectLst>
            </c:spPr>
            <c:dLblPos val="inEnd"/>
            <c:showLegendKey val="0"/>
            <c:showVal val="0"/>
            <c:showCatName val="1"/>
            <c:showSerName val="0"/>
            <c:showPercent val="0"/>
            <c:showBubbleSize val="0"/>
            <c:showLeaderLines val="1"/>
            <c:leaderLines>
              <c:spPr>
                <a:ln w="9525">
                  <a:solidFill>
                    <a:schemeClr val="tx1">
                      <a:lumMod val="35000"/>
                      <a:lumOff val="65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1st Qtr</c:v>
                </c:pt>
                <c:pt idx="1">
                  <c:v>2nd Qtr</c:v>
                </c:pt>
                <c:pt idx="2">
                  <c:v>3rd Qtr</c:v>
                </c:pt>
                <c:pt idx="3">
                  <c:v>4th Qtr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8.1999999999999993</c:v>
                </c:pt>
                <c:pt idx="1">
                  <c:v>3.2</c:v>
                </c:pt>
                <c:pt idx="2">
                  <c:v>1.4</c:v>
                </c:pt>
                <c:pt idx="3">
                  <c:v>1.2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F246-405B-A157-EBD09AEB32FF}"/>
            </c:ext>
          </c:extLst>
        </c:ser>
        <c:dLbls>
          <c:dLblPos val="in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BAR</a:t>
            </a:r>
            <a:r>
              <a:rPr lang="en-GB" baseline="0"/>
              <a:t> CHART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CA5-429F-B2DC-D040BC48964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CA5-429F-B2DC-D040BC48964F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CA5-429F-B2DC-D040BC4896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51211288"/>
        <c:axId val="251205016"/>
      </c:barChart>
      <c:catAx>
        <c:axId val="2512112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1205016"/>
        <c:crosses val="autoZero"/>
        <c:auto val="1"/>
        <c:lblAlgn val="ctr"/>
        <c:lblOffset val="100"/>
        <c:noMultiLvlLbl val="0"/>
      </c:catAx>
      <c:valAx>
        <c:axId val="251205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prstDash val="solid"/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6350" cap="flat" cmpd="sng" algn="ctr">
            <a:noFill/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12112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prstDash val="solid"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3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>
      <cs:styleClr val="auto"/>
    </cs:lnRef>
    <cs:fillRef idx="0"/>
    <cs:effectRef idx="0">
      <cs:styleClr val="auto"/>
    </cs:effectRef>
    <cs:fontRef idx="minor">
      <cs:styleClr val="auto"/>
    </cs:fontRef>
    <cs:spPr>
      <a:solidFill>
        <a:schemeClr val="lt1">
          <a:alpha val="90000"/>
        </a:schemeClr>
      </a:solidFill>
      <a:ln w="12700" cap="flat" cmpd="sng" algn="ctr">
        <a:solidFill>
          <a:schemeClr val="phClr"/>
        </a:solidFill>
        <a:round/>
      </a:ln>
      <a:effectLst>
        <a:outerShdw blurRad="50800" dist="38100" dir="2700000" algn="tl" rotWithShape="0">
          <a:schemeClr val="phClr">
            <a:lumMod val="75000"/>
            <a:alpha val="40000"/>
          </a:schemeClr>
        </a:outerShdw>
      </a:effectLst>
    </cs:spPr>
    <cs:defRPr sz="1000" b="0" i="0" u="none" strike="noStrike" kern="1200" baseline="0">
      <a:effectLst/>
    </cs:defRPr>
    <cs:bodyPr rot="0" spcFirstLastPara="1" vertOverflow="clip" horzOverflow="clip" vert="horz" wrap="square" lIns="38100" tIns="19050" rIns="38100" bIns="19050" anchor="ctr" anchorCtr="1">
      <a:spAutoFit/>
    </cs:bodyPr>
  </cs:dataLabel>
  <cs:dataLabelCallout>
    <cs:lnRef idx="0">
      <cs:styleClr val="auto"/>
    </cs:lnRef>
    <cs:fillRef idx="0"/>
    <cs:effectRef idx="0">
      <cs:styleClr val="auto"/>
    </cs:effectRef>
    <cs:fontRef idx="minor">
      <cs:styleClr val="auto"/>
    </cs:fontRef>
    <cs:spPr>
      <a:solidFill>
        <a:schemeClr val="lt1">
          <a:alpha val="90000"/>
        </a:schemeClr>
      </a:solidFill>
      <a:ln w="12700" cap="flat" cmpd="sng" algn="ctr">
        <a:solidFill>
          <a:schemeClr val="phClr"/>
        </a:solidFill>
        <a:round/>
      </a:ln>
      <a:effectLst>
        <a:outerShdw blurRad="50800" dist="38100" dir="2700000" algn="tl" rotWithShape="0">
          <a:schemeClr val="phClr">
            <a:lumMod val="75000"/>
            <a:alpha val="40000"/>
          </a:schemeClr>
        </a:outerShdw>
      </a:effectLst>
    </cs:spPr>
    <cs:defRPr sz="1000" b="0" i="0" u="none" strike="noStrike" kern="1200" baseline="0">
      <a:effectLst/>
    </cs:defRPr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tx1"/>
    </cs:fontRef>
    <cs:spPr>
      <a:solidFill>
        <a:schemeClr val="phClr">
          <a:alpha val="90000"/>
        </a:schemeClr>
      </a:solidFill>
      <a:ln w="19050">
        <a:solidFill>
          <a:schemeClr val="phClr">
            <a:lumMod val="75000"/>
          </a:schemeClr>
        </a:solidFill>
      </a:ln>
      <a:effectLst>
        <a:innerShdw blurRad="114300">
          <a:schemeClr val="phClr">
            <a:lumMod val="75000"/>
          </a:schemeClr>
        </a:innerShdw>
      </a:effectLst>
      <a:scene3d>
        <a:camera prst="orthographicFront"/>
        <a:lightRig rig="threePt" dir="t"/>
      </a:scene3d>
      <a:sp3d contourW="19050" prstMaterial="flat">
        <a:contourClr>
          <a:schemeClr val="accent4">
            <a:lumMod val="75000"/>
          </a:schemeClr>
        </a:contourClr>
      </a:sp3d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11B849B-482B-4D28-A4DD-238EECDC09CE}" type="doc">
      <dgm:prSet loTypeId="urn:microsoft.com/office/officeart/2009/3/layout/BlockDescendingList" loCatId="list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en-GB"/>
        </a:p>
      </dgm:t>
    </dgm:pt>
    <dgm:pt modelId="{90151171-F5BF-4379-9426-44F59E9AF3CB}">
      <dgm:prSet phldrT="[Text]" phldr="1"/>
      <dgm:spPr>
        <a:solidFill>
          <a:srgbClr val="00B7B6"/>
        </a:solidFill>
      </dgm:spPr>
      <dgm:t>
        <a:bodyPr/>
        <a:lstStyle/>
        <a:p>
          <a:endParaRPr lang="en-GB"/>
        </a:p>
      </dgm:t>
    </dgm:pt>
    <dgm:pt modelId="{442CE7B3-3B4C-49A4-95D7-CDA5944F2F9C}" type="parTrans" cxnId="{13347553-0C19-4599-BD53-87507262841A}">
      <dgm:prSet/>
      <dgm:spPr/>
      <dgm:t>
        <a:bodyPr/>
        <a:lstStyle/>
        <a:p>
          <a:endParaRPr lang="en-GB"/>
        </a:p>
      </dgm:t>
    </dgm:pt>
    <dgm:pt modelId="{2E061E98-7C40-4648-9FCF-4FB72FC1DEB8}" type="sibTrans" cxnId="{13347553-0C19-4599-BD53-87507262841A}">
      <dgm:prSet/>
      <dgm:spPr/>
      <dgm:t>
        <a:bodyPr/>
        <a:lstStyle/>
        <a:p>
          <a:endParaRPr lang="en-GB"/>
        </a:p>
      </dgm:t>
    </dgm:pt>
    <dgm:pt modelId="{99BF129A-CDE1-4C62-A827-533D1878E8B1}">
      <dgm:prSet phldrT="[Text]" phldr="1"/>
      <dgm:spPr/>
      <dgm:t>
        <a:bodyPr/>
        <a:lstStyle/>
        <a:p>
          <a:endParaRPr lang="en-GB"/>
        </a:p>
      </dgm:t>
    </dgm:pt>
    <dgm:pt modelId="{36210E26-CCC8-4D6A-9F80-27F9D1D1710A}" type="parTrans" cxnId="{1AA9537A-8A1B-4616-9330-E55887E440F3}">
      <dgm:prSet/>
      <dgm:spPr/>
      <dgm:t>
        <a:bodyPr/>
        <a:lstStyle/>
        <a:p>
          <a:endParaRPr lang="en-GB"/>
        </a:p>
      </dgm:t>
    </dgm:pt>
    <dgm:pt modelId="{C6E65B1B-9087-4EB0-92D1-D3EC0B687A62}" type="sibTrans" cxnId="{1AA9537A-8A1B-4616-9330-E55887E440F3}">
      <dgm:prSet/>
      <dgm:spPr/>
      <dgm:t>
        <a:bodyPr/>
        <a:lstStyle/>
        <a:p>
          <a:endParaRPr lang="en-GB"/>
        </a:p>
      </dgm:t>
    </dgm:pt>
    <dgm:pt modelId="{9D140DC7-0CAA-4D3C-9150-E13CA06B1099}">
      <dgm:prSet phldrT="[Text]" phldr="1"/>
      <dgm:spPr/>
      <dgm:t>
        <a:bodyPr/>
        <a:lstStyle/>
        <a:p>
          <a:endParaRPr lang="en-GB"/>
        </a:p>
      </dgm:t>
    </dgm:pt>
    <dgm:pt modelId="{95911898-B08C-4A8B-AED8-2943F3D73F67}" type="parTrans" cxnId="{5DD8157A-4CFE-464C-8F97-8441C995F9E6}">
      <dgm:prSet/>
      <dgm:spPr/>
      <dgm:t>
        <a:bodyPr/>
        <a:lstStyle/>
        <a:p>
          <a:endParaRPr lang="en-GB"/>
        </a:p>
      </dgm:t>
    </dgm:pt>
    <dgm:pt modelId="{A476F5BC-23C2-40C4-9593-1653ED8E3925}" type="sibTrans" cxnId="{5DD8157A-4CFE-464C-8F97-8441C995F9E6}">
      <dgm:prSet/>
      <dgm:spPr/>
      <dgm:t>
        <a:bodyPr/>
        <a:lstStyle/>
        <a:p>
          <a:endParaRPr lang="en-GB"/>
        </a:p>
      </dgm:t>
    </dgm:pt>
    <dgm:pt modelId="{751DA95D-0751-4B48-9862-EDA11322F60F}">
      <dgm:prSet phldrT="[Text]"/>
      <dgm:spPr>
        <a:solidFill>
          <a:srgbClr val="04C3AD"/>
        </a:solidFill>
      </dgm:spPr>
      <dgm:t>
        <a:bodyPr/>
        <a:lstStyle/>
        <a:p>
          <a:r>
            <a:rPr lang="en-GB"/>
            <a:t> </a:t>
          </a:r>
        </a:p>
      </dgm:t>
    </dgm:pt>
    <dgm:pt modelId="{6C4966DA-2EEB-4BF6-8BB2-FA0A35C4BB6D}" type="parTrans" cxnId="{930AFC43-135B-4CA2-B977-0696E9EDA8B4}">
      <dgm:prSet/>
      <dgm:spPr/>
      <dgm:t>
        <a:bodyPr/>
        <a:lstStyle/>
        <a:p>
          <a:endParaRPr lang="en-GB"/>
        </a:p>
      </dgm:t>
    </dgm:pt>
    <dgm:pt modelId="{458C073D-F2F2-4DB4-BC37-B51D35553B1A}" type="sibTrans" cxnId="{930AFC43-135B-4CA2-B977-0696E9EDA8B4}">
      <dgm:prSet/>
      <dgm:spPr/>
      <dgm:t>
        <a:bodyPr/>
        <a:lstStyle/>
        <a:p>
          <a:endParaRPr lang="en-GB"/>
        </a:p>
      </dgm:t>
    </dgm:pt>
    <dgm:pt modelId="{6AD0DC7F-CC3F-43E5-B24D-F3B191AA7979}">
      <dgm:prSet phldrT="[Text]" phldr="1"/>
      <dgm:spPr/>
      <dgm:t>
        <a:bodyPr/>
        <a:lstStyle/>
        <a:p>
          <a:endParaRPr lang="en-GB"/>
        </a:p>
      </dgm:t>
    </dgm:pt>
    <dgm:pt modelId="{D9CCEABD-7A99-46BC-8FEC-1383413F6F65}" type="parTrans" cxnId="{29A1BBE5-1F09-48CC-8DAC-99FC71B7680B}">
      <dgm:prSet/>
      <dgm:spPr/>
      <dgm:t>
        <a:bodyPr/>
        <a:lstStyle/>
        <a:p>
          <a:endParaRPr lang="en-GB"/>
        </a:p>
      </dgm:t>
    </dgm:pt>
    <dgm:pt modelId="{316679E8-289E-4EA9-B445-15BBD01EAEB3}" type="sibTrans" cxnId="{29A1BBE5-1F09-48CC-8DAC-99FC71B7680B}">
      <dgm:prSet/>
      <dgm:spPr/>
      <dgm:t>
        <a:bodyPr/>
        <a:lstStyle/>
        <a:p>
          <a:endParaRPr lang="en-GB"/>
        </a:p>
      </dgm:t>
    </dgm:pt>
    <dgm:pt modelId="{C3A92FFB-D665-47F2-80FA-8E963202FB41}">
      <dgm:prSet phldrT="[Text]" phldr="1"/>
      <dgm:spPr/>
      <dgm:t>
        <a:bodyPr/>
        <a:lstStyle/>
        <a:p>
          <a:endParaRPr lang="en-GB"/>
        </a:p>
      </dgm:t>
    </dgm:pt>
    <dgm:pt modelId="{E6625F2D-0912-4783-A9B7-079562EDAE73}" type="parTrans" cxnId="{A542F67C-03D2-4C45-BA98-C4BB79F3362A}">
      <dgm:prSet/>
      <dgm:spPr/>
      <dgm:t>
        <a:bodyPr/>
        <a:lstStyle/>
        <a:p>
          <a:endParaRPr lang="en-GB"/>
        </a:p>
      </dgm:t>
    </dgm:pt>
    <dgm:pt modelId="{C2B35C5C-3CA3-4CB4-A1A2-5FF57AD978C9}" type="sibTrans" cxnId="{A542F67C-03D2-4C45-BA98-C4BB79F3362A}">
      <dgm:prSet/>
      <dgm:spPr/>
      <dgm:t>
        <a:bodyPr/>
        <a:lstStyle/>
        <a:p>
          <a:endParaRPr lang="en-GB"/>
        </a:p>
      </dgm:t>
    </dgm:pt>
    <dgm:pt modelId="{388027C5-CDBA-48F3-B05E-0CA4F9D42C72}">
      <dgm:prSet phldrT="[Text]" phldr="1"/>
      <dgm:spPr>
        <a:solidFill>
          <a:srgbClr val="00D2A2"/>
        </a:solidFill>
      </dgm:spPr>
      <dgm:t>
        <a:bodyPr/>
        <a:lstStyle/>
        <a:p>
          <a:endParaRPr lang="en-GB"/>
        </a:p>
      </dgm:t>
    </dgm:pt>
    <dgm:pt modelId="{5B199CB0-6630-4F8D-B507-4E14B33FB9E1}" type="parTrans" cxnId="{2F62C191-EFD1-4FE4-9BDF-3DB3CB9CADFA}">
      <dgm:prSet/>
      <dgm:spPr/>
      <dgm:t>
        <a:bodyPr/>
        <a:lstStyle/>
        <a:p>
          <a:endParaRPr lang="en-GB"/>
        </a:p>
      </dgm:t>
    </dgm:pt>
    <dgm:pt modelId="{0092E82B-E7EC-4162-AFD6-CB977DB89B19}" type="sibTrans" cxnId="{2F62C191-EFD1-4FE4-9BDF-3DB3CB9CADFA}">
      <dgm:prSet/>
      <dgm:spPr/>
      <dgm:t>
        <a:bodyPr/>
        <a:lstStyle/>
        <a:p>
          <a:endParaRPr lang="en-GB"/>
        </a:p>
      </dgm:t>
    </dgm:pt>
    <dgm:pt modelId="{F0FF6290-51A3-4314-9631-9BAD9A19BA04}">
      <dgm:prSet phldrT="[Text]" phldr="1"/>
      <dgm:spPr/>
      <dgm:t>
        <a:bodyPr/>
        <a:lstStyle/>
        <a:p>
          <a:endParaRPr lang="en-GB"/>
        </a:p>
      </dgm:t>
    </dgm:pt>
    <dgm:pt modelId="{A29CDA4A-087B-4A5E-9CAD-5D7FDC0BA6B3}" type="parTrans" cxnId="{3992D416-DBF8-42BF-A77C-F72369C8C84F}">
      <dgm:prSet/>
      <dgm:spPr/>
      <dgm:t>
        <a:bodyPr/>
        <a:lstStyle/>
        <a:p>
          <a:endParaRPr lang="en-GB"/>
        </a:p>
      </dgm:t>
    </dgm:pt>
    <dgm:pt modelId="{DB23A126-E137-44EB-8786-52ADC88EE838}" type="sibTrans" cxnId="{3992D416-DBF8-42BF-A77C-F72369C8C84F}">
      <dgm:prSet/>
      <dgm:spPr/>
      <dgm:t>
        <a:bodyPr/>
        <a:lstStyle/>
        <a:p>
          <a:endParaRPr lang="en-GB"/>
        </a:p>
      </dgm:t>
    </dgm:pt>
    <dgm:pt modelId="{3A43198C-16C6-4CBE-9A89-CFF1688ADABB}">
      <dgm:prSet phldrT="[Text]" phldr="1"/>
      <dgm:spPr/>
      <dgm:t>
        <a:bodyPr/>
        <a:lstStyle/>
        <a:p>
          <a:endParaRPr lang="en-GB"/>
        </a:p>
      </dgm:t>
    </dgm:pt>
    <dgm:pt modelId="{24B15F24-20D1-41FD-A770-4F179594C72E}" type="parTrans" cxnId="{87802229-509D-4259-954B-A72C6FEC7E6F}">
      <dgm:prSet/>
      <dgm:spPr/>
      <dgm:t>
        <a:bodyPr/>
        <a:lstStyle/>
        <a:p>
          <a:endParaRPr lang="en-GB"/>
        </a:p>
      </dgm:t>
    </dgm:pt>
    <dgm:pt modelId="{3859D7BB-1C9F-48AD-A31C-D38FAA947AC5}" type="sibTrans" cxnId="{87802229-509D-4259-954B-A72C6FEC7E6F}">
      <dgm:prSet/>
      <dgm:spPr/>
      <dgm:t>
        <a:bodyPr/>
        <a:lstStyle/>
        <a:p>
          <a:endParaRPr lang="en-GB"/>
        </a:p>
      </dgm:t>
    </dgm:pt>
    <dgm:pt modelId="{F3A86D72-8CCF-45C8-AFEC-FA7119A07599}" type="pres">
      <dgm:prSet presAssocID="{311B849B-482B-4D28-A4DD-238EECDC09CE}" presName="Name0" presStyleCnt="0">
        <dgm:presLayoutVars>
          <dgm:chMax val="7"/>
          <dgm:chPref val="7"/>
          <dgm:dir/>
          <dgm:animLvl val="lvl"/>
        </dgm:presLayoutVars>
      </dgm:prSet>
      <dgm:spPr/>
    </dgm:pt>
    <dgm:pt modelId="{4B477ABE-3CF0-4F63-BC43-B8FCC49F6B27}" type="pres">
      <dgm:prSet presAssocID="{90151171-F5BF-4379-9426-44F59E9AF3CB}" presName="parentText_1" presStyleLbl="node1" presStyleIdx="0" presStyleCnt="3">
        <dgm:presLayoutVars>
          <dgm:chMax val="1"/>
          <dgm:chPref val="1"/>
          <dgm:bulletEnabled val="1"/>
        </dgm:presLayoutVars>
      </dgm:prSet>
      <dgm:spPr/>
    </dgm:pt>
    <dgm:pt modelId="{873D7A7A-3467-4AC7-A82E-B9761F2C30ED}" type="pres">
      <dgm:prSet presAssocID="{90151171-F5BF-4379-9426-44F59E9AF3CB}" presName="childText_1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DD64B6FD-8B72-4E01-8CA2-23EAEBD4D78D}" type="pres">
      <dgm:prSet presAssocID="{90151171-F5BF-4379-9426-44F59E9AF3CB}" presName="accentShape_1" presStyleCnt="0"/>
      <dgm:spPr/>
    </dgm:pt>
    <dgm:pt modelId="{BC0F0230-B146-4E52-A513-DD6C3C7DB170}" type="pres">
      <dgm:prSet presAssocID="{90151171-F5BF-4379-9426-44F59E9AF3CB}" presName="imageRepeatNode" presStyleLbl="node1" presStyleIdx="0" presStyleCnt="3"/>
      <dgm:spPr/>
    </dgm:pt>
    <dgm:pt modelId="{FB2A5F0F-3D56-4713-A8B8-C01CF7649BB3}" type="pres">
      <dgm:prSet presAssocID="{751DA95D-0751-4B48-9862-EDA11322F60F}" presName="parentText_2" presStyleLbl="node1" presStyleIdx="0" presStyleCnt="3">
        <dgm:presLayoutVars>
          <dgm:chMax val="1"/>
          <dgm:chPref val="1"/>
          <dgm:bulletEnabled val="1"/>
        </dgm:presLayoutVars>
      </dgm:prSet>
      <dgm:spPr/>
    </dgm:pt>
    <dgm:pt modelId="{DA242EFF-08E3-4E53-A62A-0A2155DB4533}" type="pres">
      <dgm:prSet presAssocID="{751DA95D-0751-4B48-9862-EDA11322F60F}" presName="childText_2" presStyleLbl="node2" presStyleIdx="0" presStyleCnt="0">
        <dgm:presLayoutVars>
          <dgm:chMax val="0"/>
          <dgm:chPref val="0"/>
          <dgm:bulletEnabled val="1"/>
        </dgm:presLayoutVars>
      </dgm:prSet>
      <dgm:spPr/>
    </dgm:pt>
    <dgm:pt modelId="{098A91D0-E8E7-4C32-B668-132B56E433E6}" type="pres">
      <dgm:prSet presAssocID="{751DA95D-0751-4B48-9862-EDA11322F60F}" presName="accentShape_2" presStyleCnt="0"/>
      <dgm:spPr/>
    </dgm:pt>
    <dgm:pt modelId="{2CB114D9-1139-432E-BA70-27F021B65464}" type="pres">
      <dgm:prSet presAssocID="{751DA95D-0751-4B48-9862-EDA11322F60F}" presName="imageRepeatNode" presStyleLbl="node1" presStyleIdx="1" presStyleCnt="3"/>
      <dgm:spPr/>
    </dgm:pt>
    <dgm:pt modelId="{B4D6DE14-6262-41E7-9212-451B9E2ED1F7}" type="pres">
      <dgm:prSet presAssocID="{388027C5-CDBA-48F3-B05E-0CA4F9D42C72}" presName="parentText_3" presStyleLbl="node1" presStyleIdx="1" presStyleCnt="3">
        <dgm:presLayoutVars>
          <dgm:chMax val="1"/>
          <dgm:chPref val="1"/>
          <dgm:bulletEnabled val="1"/>
        </dgm:presLayoutVars>
      </dgm:prSet>
      <dgm:spPr/>
    </dgm:pt>
    <dgm:pt modelId="{56449BCB-8537-4C94-B1FA-B4236A4EA7B6}" type="pres">
      <dgm:prSet presAssocID="{388027C5-CDBA-48F3-B05E-0CA4F9D42C72}" presName="childText_3" presStyleLbl="node2" presStyleIdx="0" presStyleCnt="0">
        <dgm:presLayoutVars>
          <dgm:chMax val="0"/>
          <dgm:chPref val="0"/>
          <dgm:bulletEnabled val="1"/>
        </dgm:presLayoutVars>
      </dgm:prSet>
      <dgm:spPr/>
    </dgm:pt>
    <dgm:pt modelId="{B0DA8D02-A260-4492-8E61-B0D3EA1A6CE7}" type="pres">
      <dgm:prSet presAssocID="{388027C5-CDBA-48F3-B05E-0CA4F9D42C72}" presName="accentShape_3" presStyleCnt="0"/>
      <dgm:spPr/>
    </dgm:pt>
    <dgm:pt modelId="{EEBC17A8-CC9E-455B-980F-B02357B75A87}" type="pres">
      <dgm:prSet presAssocID="{388027C5-CDBA-48F3-B05E-0CA4F9D42C72}" presName="imageRepeatNode" presStyleLbl="node1" presStyleIdx="2" presStyleCnt="3"/>
      <dgm:spPr/>
    </dgm:pt>
  </dgm:ptLst>
  <dgm:cxnLst>
    <dgm:cxn modelId="{1218D800-F743-4590-9492-3FA273AE5F6F}" type="presOf" srcId="{F0FF6290-51A3-4314-9631-9BAD9A19BA04}" destId="{56449BCB-8537-4C94-B1FA-B4236A4EA7B6}" srcOrd="0" destOrd="0" presId="urn:microsoft.com/office/officeart/2009/3/layout/BlockDescendingList"/>
    <dgm:cxn modelId="{35CAE302-EC10-4F4A-9768-4A7658BD4930}" type="presOf" srcId="{90151171-F5BF-4379-9426-44F59E9AF3CB}" destId="{4B477ABE-3CF0-4F63-BC43-B8FCC49F6B27}" srcOrd="0" destOrd="0" presId="urn:microsoft.com/office/officeart/2009/3/layout/BlockDescendingList"/>
    <dgm:cxn modelId="{84B15B10-7B00-49EC-9E1E-BF288AF10B31}" type="presOf" srcId="{99BF129A-CDE1-4C62-A827-533D1878E8B1}" destId="{873D7A7A-3467-4AC7-A82E-B9761F2C30ED}" srcOrd="0" destOrd="0" presId="urn:microsoft.com/office/officeart/2009/3/layout/BlockDescendingList"/>
    <dgm:cxn modelId="{3992D416-DBF8-42BF-A77C-F72369C8C84F}" srcId="{388027C5-CDBA-48F3-B05E-0CA4F9D42C72}" destId="{F0FF6290-51A3-4314-9631-9BAD9A19BA04}" srcOrd="0" destOrd="0" parTransId="{A29CDA4A-087B-4A5E-9CAD-5D7FDC0BA6B3}" sibTransId="{DB23A126-E137-44EB-8786-52ADC88EE838}"/>
    <dgm:cxn modelId="{87802229-509D-4259-954B-A72C6FEC7E6F}" srcId="{388027C5-CDBA-48F3-B05E-0CA4F9D42C72}" destId="{3A43198C-16C6-4CBE-9A89-CFF1688ADABB}" srcOrd="1" destOrd="0" parTransId="{24B15F24-20D1-41FD-A770-4F179594C72E}" sibTransId="{3859D7BB-1C9F-48AD-A31C-D38FAA947AC5}"/>
    <dgm:cxn modelId="{178E2A34-A024-47D9-8C71-E847022AC9C0}" type="presOf" srcId="{751DA95D-0751-4B48-9862-EDA11322F60F}" destId="{FB2A5F0F-3D56-4713-A8B8-C01CF7649BB3}" srcOrd="0" destOrd="0" presId="urn:microsoft.com/office/officeart/2009/3/layout/BlockDescendingList"/>
    <dgm:cxn modelId="{3AB7E23D-46FA-4C44-BEE7-ACA968A91ABB}" type="presOf" srcId="{C3A92FFB-D665-47F2-80FA-8E963202FB41}" destId="{DA242EFF-08E3-4E53-A62A-0A2155DB4533}" srcOrd="0" destOrd="1" presId="urn:microsoft.com/office/officeart/2009/3/layout/BlockDescendingList"/>
    <dgm:cxn modelId="{930AFC43-135B-4CA2-B977-0696E9EDA8B4}" srcId="{311B849B-482B-4D28-A4DD-238EECDC09CE}" destId="{751DA95D-0751-4B48-9862-EDA11322F60F}" srcOrd="1" destOrd="0" parTransId="{6C4966DA-2EEB-4BF6-8BB2-FA0A35C4BB6D}" sibTransId="{458C073D-F2F2-4DB4-BC37-B51D35553B1A}"/>
    <dgm:cxn modelId="{0664EF4C-4536-437F-ABAB-D1AD574C7CB2}" type="presOf" srcId="{311B849B-482B-4D28-A4DD-238EECDC09CE}" destId="{F3A86D72-8CCF-45C8-AFEC-FA7119A07599}" srcOrd="0" destOrd="0" presId="urn:microsoft.com/office/officeart/2009/3/layout/BlockDescendingList"/>
    <dgm:cxn modelId="{13347553-0C19-4599-BD53-87507262841A}" srcId="{311B849B-482B-4D28-A4DD-238EECDC09CE}" destId="{90151171-F5BF-4379-9426-44F59E9AF3CB}" srcOrd="0" destOrd="0" parTransId="{442CE7B3-3B4C-49A4-95D7-CDA5944F2F9C}" sibTransId="{2E061E98-7C40-4648-9FCF-4FB72FC1DEB8}"/>
    <dgm:cxn modelId="{5DD8157A-4CFE-464C-8F97-8441C995F9E6}" srcId="{90151171-F5BF-4379-9426-44F59E9AF3CB}" destId="{9D140DC7-0CAA-4D3C-9150-E13CA06B1099}" srcOrd="1" destOrd="0" parTransId="{95911898-B08C-4A8B-AED8-2943F3D73F67}" sibTransId="{A476F5BC-23C2-40C4-9593-1653ED8E3925}"/>
    <dgm:cxn modelId="{A6854E7A-EF47-4F4F-B0AE-4896C12B7392}" type="presOf" srcId="{9D140DC7-0CAA-4D3C-9150-E13CA06B1099}" destId="{873D7A7A-3467-4AC7-A82E-B9761F2C30ED}" srcOrd="0" destOrd="1" presId="urn:microsoft.com/office/officeart/2009/3/layout/BlockDescendingList"/>
    <dgm:cxn modelId="{1AA9537A-8A1B-4616-9330-E55887E440F3}" srcId="{90151171-F5BF-4379-9426-44F59E9AF3CB}" destId="{99BF129A-CDE1-4C62-A827-533D1878E8B1}" srcOrd="0" destOrd="0" parTransId="{36210E26-CCC8-4D6A-9F80-27F9D1D1710A}" sibTransId="{C6E65B1B-9087-4EB0-92D1-D3EC0B687A62}"/>
    <dgm:cxn modelId="{A542F67C-03D2-4C45-BA98-C4BB79F3362A}" srcId="{751DA95D-0751-4B48-9862-EDA11322F60F}" destId="{C3A92FFB-D665-47F2-80FA-8E963202FB41}" srcOrd="1" destOrd="0" parTransId="{E6625F2D-0912-4783-A9B7-079562EDAE73}" sibTransId="{C2B35C5C-3CA3-4CB4-A1A2-5FF57AD978C9}"/>
    <dgm:cxn modelId="{5B4E9781-847F-4114-8205-B51AAD48ACCB}" type="presOf" srcId="{751DA95D-0751-4B48-9862-EDA11322F60F}" destId="{2CB114D9-1139-432E-BA70-27F021B65464}" srcOrd="1" destOrd="0" presId="urn:microsoft.com/office/officeart/2009/3/layout/BlockDescendingList"/>
    <dgm:cxn modelId="{2F62C191-EFD1-4FE4-9BDF-3DB3CB9CADFA}" srcId="{311B849B-482B-4D28-A4DD-238EECDC09CE}" destId="{388027C5-CDBA-48F3-B05E-0CA4F9D42C72}" srcOrd="2" destOrd="0" parTransId="{5B199CB0-6630-4F8D-B507-4E14B33FB9E1}" sibTransId="{0092E82B-E7EC-4162-AFD6-CB977DB89B19}"/>
    <dgm:cxn modelId="{8B64BD93-E305-416E-B8B2-A0B5F8051F34}" type="presOf" srcId="{90151171-F5BF-4379-9426-44F59E9AF3CB}" destId="{BC0F0230-B146-4E52-A513-DD6C3C7DB170}" srcOrd="1" destOrd="0" presId="urn:microsoft.com/office/officeart/2009/3/layout/BlockDescendingList"/>
    <dgm:cxn modelId="{7B2DDC9E-A370-4C0E-9EE5-15D38E8D6A84}" type="presOf" srcId="{388027C5-CDBA-48F3-B05E-0CA4F9D42C72}" destId="{EEBC17A8-CC9E-455B-980F-B02357B75A87}" srcOrd="1" destOrd="0" presId="urn:microsoft.com/office/officeart/2009/3/layout/BlockDescendingList"/>
    <dgm:cxn modelId="{72D8D2A7-6645-4046-8327-CD33EE6D85D6}" type="presOf" srcId="{3A43198C-16C6-4CBE-9A89-CFF1688ADABB}" destId="{56449BCB-8537-4C94-B1FA-B4236A4EA7B6}" srcOrd="0" destOrd="1" presId="urn:microsoft.com/office/officeart/2009/3/layout/BlockDescendingList"/>
    <dgm:cxn modelId="{29A1BBE5-1F09-48CC-8DAC-99FC71B7680B}" srcId="{751DA95D-0751-4B48-9862-EDA11322F60F}" destId="{6AD0DC7F-CC3F-43E5-B24D-F3B191AA7979}" srcOrd="0" destOrd="0" parTransId="{D9CCEABD-7A99-46BC-8FEC-1383413F6F65}" sibTransId="{316679E8-289E-4EA9-B445-15BBD01EAEB3}"/>
    <dgm:cxn modelId="{761A10F6-C4B1-4716-B2DD-9EE56E20B9E8}" type="presOf" srcId="{388027C5-CDBA-48F3-B05E-0CA4F9D42C72}" destId="{B4D6DE14-6262-41E7-9212-451B9E2ED1F7}" srcOrd="0" destOrd="0" presId="urn:microsoft.com/office/officeart/2009/3/layout/BlockDescendingList"/>
    <dgm:cxn modelId="{F14D43FE-81FA-49DA-97C3-C97C00C1FE24}" type="presOf" srcId="{6AD0DC7F-CC3F-43E5-B24D-F3B191AA7979}" destId="{DA242EFF-08E3-4E53-A62A-0A2155DB4533}" srcOrd="0" destOrd="0" presId="urn:microsoft.com/office/officeart/2009/3/layout/BlockDescendingList"/>
    <dgm:cxn modelId="{9CD0BA44-DEF1-4027-8474-E1BB4B09F72C}" type="presParOf" srcId="{F3A86D72-8CCF-45C8-AFEC-FA7119A07599}" destId="{4B477ABE-3CF0-4F63-BC43-B8FCC49F6B27}" srcOrd="0" destOrd="0" presId="urn:microsoft.com/office/officeart/2009/3/layout/BlockDescendingList"/>
    <dgm:cxn modelId="{DEB8DA3F-18DA-49CC-ABD8-F810C1C3B0D2}" type="presParOf" srcId="{F3A86D72-8CCF-45C8-AFEC-FA7119A07599}" destId="{873D7A7A-3467-4AC7-A82E-B9761F2C30ED}" srcOrd="1" destOrd="0" presId="urn:microsoft.com/office/officeart/2009/3/layout/BlockDescendingList"/>
    <dgm:cxn modelId="{D0A65C96-2CD2-4BB1-9232-769E0A6F9590}" type="presParOf" srcId="{F3A86D72-8CCF-45C8-AFEC-FA7119A07599}" destId="{DD64B6FD-8B72-4E01-8CA2-23EAEBD4D78D}" srcOrd="2" destOrd="0" presId="urn:microsoft.com/office/officeart/2009/3/layout/BlockDescendingList"/>
    <dgm:cxn modelId="{DFF227DD-3262-4B24-BB7A-24FE2493E7F3}" type="presParOf" srcId="{DD64B6FD-8B72-4E01-8CA2-23EAEBD4D78D}" destId="{BC0F0230-B146-4E52-A513-DD6C3C7DB170}" srcOrd="0" destOrd="0" presId="urn:microsoft.com/office/officeart/2009/3/layout/BlockDescendingList"/>
    <dgm:cxn modelId="{67254C1B-2BB4-4402-A390-355838850A32}" type="presParOf" srcId="{F3A86D72-8CCF-45C8-AFEC-FA7119A07599}" destId="{FB2A5F0F-3D56-4713-A8B8-C01CF7649BB3}" srcOrd="3" destOrd="0" presId="urn:microsoft.com/office/officeart/2009/3/layout/BlockDescendingList"/>
    <dgm:cxn modelId="{27FE2B90-FABB-43F3-9078-84DC39BD116B}" type="presParOf" srcId="{F3A86D72-8CCF-45C8-AFEC-FA7119A07599}" destId="{DA242EFF-08E3-4E53-A62A-0A2155DB4533}" srcOrd="4" destOrd="0" presId="urn:microsoft.com/office/officeart/2009/3/layout/BlockDescendingList"/>
    <dgm:cxn modelId="{ED4AF726-A590-469C-BC96-0510479797F5}" type="presParOf" srcId="{F3A86D72-8CCF-45C8-AFEC-FA7119A07599}" destId="{098A91D0-E8E7-4C32-B668-132B56E433E6}" srcOrd="5" destOrd="0" presId="urn:microsoft.com/office/officeart/2009/3/layout/BlockDescendingList"/>
    <dgm:cxn modelId="{294A1A4D-BD99-45CB-96C5-EF9A5EFCDFBC}" type="presParOf" srcId="{098A91D0-E8E7-4C32-B668-132B56E433E6}" destId="{2CB114D9-1139-432E-BA70-27F021B65464}" srcOrd="0" destOrd="0" presId="urn:microsoft.com/office/officeart/2009/3/layout/BlockDescendingList"/>
    <dgm:cxn modelId="{F6708C80-2B1A-4B20-A9EC-F1C38040F81D}" type="presParOf" srcId="{F3A86D72-8CCF-45C8-AFEC-FA7119A07599}" destId="{B4D6DE14-6262-41E7-9212-451B9E2ED1F7}" srcOrd="6" destOrd="0" presId="urn:microsoft.com/office/officeart/2009/3/layout/BlockDescendingList"/>
    <dgm:cxn modelId="{ED461AE4-0A04-46D4-A088-B8D0149DC961}" type="presParOf" srcId="{F3A86D72-8CCF-45C8-AFEC-FA7119A07599}" destId="{56449BCB-8537-4C94-B1FA-B4236A4EA7B6}" srcOrd="7" destOrd="0" presId="urn:microsoft.com/office/officeart/2009/3/layout/BlockDescendingList"/>
    <dgm:cxn modelId="{0544CA03-6CB1-41FB-A863-F5827E16770C}" type="presParOf" srcId="{F3A86D72-8CCF-45C8-AFEC-FA7119A07599}" destId="{B0DA8D02-A260-4492-8E61-B0D3EA1A6CE7}" srcOrd="8" destOrd="0" presId="urn:microsoft.com/office/officeart/2009/3/layout/BlockDescendingList"/>
    <dgm:cxn modelId="{2CDE45CA-3433-4785-ADBB-3AAC4BAE8C44}" type="presParOf" srcId="{B0DA8D02-A260-4492-8E61-B0D3EA1A6CE7}" destId="{EEBC17A8-CC9E-455B-980F-B02357B75A87}" srcOrd="0" destOrd="0" presId="urn:microsoft.com/office/officeart/2009/3/layout/BlockDescendingList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C199788-ACD0-45FF-8A87-374A7658DB95}" type="doc">
      <dgm:prSet loTypeId="urn:microsoft.com/office/officeart/2005/8/layout/default" loCatId="list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GB"/>
        </a:p>
      </dgm:t>
    </dgm:pt>
    <dgm:pt modelId="{72E946B6-BE31-4E05-B20C-698979D721F8}">
      <dgm:prSet phldrT="[Text]" phldr="1"/>
      <dgm:spPr/>
      <dgm:t>
        <a:bodyPr/>
        <a:lstStyle/>
        <a:p>
          <a:endParaRPr lang="en-GB"/>
        </a:p>
      </dgm:t>
    </dgm:pt>
    <dgm:pt modelId="{056408C7-0D2C-4F66-B4A9-2B9E56D73558}" type="parTrans" cxnId="{FCFFC037-8ADE-46DB-9017-C9111C9BF66A}">
      <dgm:prSet/>
      <dgm:spPr/>
      <dgm:t>
        <a:bodyPr/>
        <a:lstStyle/>
        <a:p>
          <a:endParaRPr lang="en-GB"/>
        </a:p>
      </dgm:t>
    </dgm:pt>
    <dgm:pt modelId="{A48A4E7A-8C5E-4D18-96FC-445CF9158626}" type="sibTrans" cxnId="{FCFFC037-8ADE-46DB-9017-C9111C9BF66A}">
      <dgm:prSet/>
      <dgm:spPr/>
      <dgm:t>
        <a:bodyPr/>
        <a:lstStyle/>
        <a:p>
          <a:endParaRPr lang="en-GB"/>
        </a:p>
      </dgm:t>
    </dgm:pt>
    <dgm:pt modelId="{D24A5F46-0F42-4B93-9CE3-BD22DA848F3F}">
      <dgm:prSet phldrT="[Text]" phldr="1"/>
      <dgm:spPr/>
      <dgm:t>
        <a:bodyPr/>
        <a:lstStyle/>
        <a:p>
          <a:endParaRPr lang="en-GB"/>
        </a:p>
      </dgm:t>
    </dgm:pt>
    <dgm:pt modelId="{C23F33FD-B5AE-4E09-9057-737B60790E85}" type="parTrans" cxnId="{F30E0678-8B0B-4B3C-9DB1-0F287D768E38}">
      <dgm:prSet/>
      <dgm:spPr/>
      <dgm:t>
        <a:bodyPr/>
        <a:lstStyle/>
        <a:p>
          <a:endParaRPr lang="en-GB"/>
        </a:p>
      </dgm:t>
    </dgm:pt>
    <dgm:pt modelId="{D7DE9E16-F31C-4300-92EC-9CF399D6E673}" type="sibTrans" cxnId="{F30E0678-8B0B-4B3C-9DB1-0F287D768E38}">
      <dgm:prSet/>
      <dgm:spPr/>
      <dgm:t>
        <a:bodyPr/>
        <a:lstStyle/>
        <a:p>
          <a:endParaRPr lang="en-GB"/>
        </a:p>
      </dgm:t>
    </dgm:pt>
    <dgm:pt modelId="{34F5F90A-2EB2-4189-A7F7-623F5DD53F52}">
      <dgm:prSet phldrT="[Text]" phldr="1"/>
      <dgm:spPr/>
      <dgm:t>
        <a:bodyPr/>
        <a:lstStyle/>
        <a:p>
          <a:endParaRPr lang="en-GB"/>
        </a:p>
      </dgm:t>
    </dgm:pt>
    <dgm:pt modelId="{48678DD9-80A7-438E-BC7E-15DBB77EF094}" type="parTrans" cxnId="{E069FB4E-1123-44F1-9A78-D27979E27A31}">
      <dgm:prSet/>
      <dgm:spPr/>
      <dgm:t>
        <a:bodyPr/>
        <a:lstStyle/>
        <a:p>
          <a:endParaRPr lang="en-GB"/>
        </a:p>
      </dgm:t>
    </dgm:pt>
    <dgm:pt modelId="{1E9073D0-81A5-4E36-8A24-561C46B21EF1}" type="sibTrans" cxnId="{E069FB4E-1123-44F1-9A78-D27979E27A31}">
      <dgm:prSet/>
      <dgm:spPr/>
      <dgm:t>
        <a:bodyPr/>
        <a:lstStyle/>
        <a:p>
          <a:endParaRPr lang="en-GB"/>
        </a:p>
      </dgm:t>
    </dgm:pt>
    <dgm:pt modelId="{3D1787CC-0BFE-4F34-AEBF-F6EC124F5380}">
      <dgm:prSet phldrT="[Text]" phldr="1"/>
      <dgm:spPr/>
      <dgm:t>
        <a:bodyPr/>
        <a:lstStyle/>
        <a:p>
          <a:endParaRPr lang="en-GB"/>
        </a:p>
      </dgm:t>
    </dgm:pt>
    <dgm:pt modelId="{A2F1B624-DCDD-4956-A618-BC9A30CB8634}" type="parTrans" cxnId="{D1CBE6A1-1B81-4AA6-B8CC-7A85729A6D7F}">
      <dgm:prSet/>
      <dgm:spPr/>
      <dgm:t>
        <a:bodyPr/>
        <a:lstStyle/>
        <a:p>
          <a:endParaRPr lang="en-GB"/>
        </a:p>
      </dgm:t>
    </dgm:pt>
    <dgm:pt modelId="{8412D4ED-DE5F-4392-BB64-0E45BE3304F9}" type="sibTrans" cxnId="{D1CBE6A1-1B81-4AA6-B8CC-7A85729A6D7F}">
      <dgm:prSet/>
      <dgm:spPr/>
      <dgm:t>
        <a:bodyPr/>
        <a:lstStyle/>
        <a:p>
          <a:endParaRPr lang="en-GB"/>
        </a:p>
      </dgm:t>
    </dgm:pt>
    <dgm:pt modelId="{747FC166-C9DD-4055-95D2-BCEACD838B9B}">
      <dgm:prSet phldrT="[Text]" phldr="1"/>
      <dgm:spPr/>
      <dgm:t>
        <a:bodyPr/>
        <a:lstStyle/>
        <a:p>
          <a:endParaRPr lang="en-GB"/>
        </a:p>
      </dgm:t>
    </dgm:pt>
    <dgm:pt modelId="{CBC33495-FC95-4FC9-A1B1-EF769D66FA61}" type="parTrans" cxnId="{03CB38A2-2243-45A3-9390-EA3F7D5407C6}">
      <dgm:prSet/>
      <dgm:spPr/>
      <dgm:t>
        <a:bodyPr/>
        <a:lstStyle/>
        <a:p>
          <a:endParaRPr lang="en-GB"/>
        </a:p>
      </dgm:t>
    </dgm:pt>
    <dgm:pt modelId="{FEE1DB15-2DDE-43D9-BEC4-0FEC2C91916F}" type="sibTrans" cxnId="{03CB38A2-2243-45A3-9390-EA3F7D5407C6}">
      <dgm:prSet/>
      <dgm:spPr/>
      <dgm:t>
        <a:bodyPr/>
        <a:lstStyle/>
        <a:p>
          <a:endParaRPr lang="en-GB"/>
        </a:p>
      </dgm:t>
    </dgm:pt>
    <dgm:pt modelId="{A2B5919B-3CAE-40AF-8118-C5B764A6A2C6}" type="pres">
      <dgm:prSet presAssocID="{EC199788-ACD0-45FF-8A87-374A7658DB95}" presName="diagram" presStyleCnt="0">
        <dgm:presLayoutVars>
          <dgm:dir/>
          <dgm:resizeHandles val="exact"/>
        </dgm:presLayoutVars>
      </dgm:prSet>
      <dgm:spPr/>
    </dgm:pt>
    <dgm:pt modelId="{EAD77B41-DD8A-4370-826B-C20E984872C1}" type="pres">
      <dgm:prSet presAssocID="{72E946B6-BE31-4E05-B20C-698979D721F8}" presName="node" presStyleLbl="node1" presStyleIdx="0" presStyleCnt="5">
        <dgm:presLayoutVars>
          <dgm:bulletEnabled val="1"/>
        </dgm:presLayoutVars>
      </dgm:prSet>
      <dgm:spPr/>
    </dgm:pt>
    <dgm:pt modelId="{5F7A42CF-F2C7-4094-836D-E2F8EB11FF69}" type="pres">
      <dgm:prSet presAssocID="{A48A4E7A-8C5E-4D18-96FC-445CF9158626}" presName="sibTrans" presStyleCnt="0"/>
      <dgm:spPr/>
    </dgm:pt>
    <dgm:pt modelId="{2C287028-A780-42F2-BD1B-385D77F37617}" type="pres">
      <dgm:prSet presAssocID="{D24A5F46-0F42-4B93-9CE3-BD22DA848F3F}" presName="node" presStyleLbl="node1" presStyleIdx="1" presStyleCnt="5">
        <dgm:presLayoutVars>
          <dgm:bulletEnabled val="1"/>
        </dgm:presLayoutVars>
      </dgm:prSet>
      <dgm:spPr/>
    </dgm:pt>
    <dgm:pt modelId="{D076A640-C5C1-48C5-B7F2-9044A0356F61}" type="pres">
      <dgm:prSet presAssocID="{D7DE9E16-F31C-4300-92EC-9CF399D6E673}" presName="sibTrans" presStyleCnt="0"/>
      <dgm:spPr/>
    </dgm:pt>
    <dgm:pt modelId="{CB9354F0-71FF-4465-8513-13A7E95D70AB}" type="pres">
      <dgm:prSet presAssocID="{34F5F90A-2EB2-4189-A7F7-623F5DD53F52}" presName="node" presStyleLbl="node1" presStyleIdx="2" presStyleCnt="5">
        <dgm:presLayoutVars>
          <dgm:bulletEnabled val="1"/>
        </dgm:presLayoutVars>
      </dgm:prSet>
      <dgm:spPr/>
    </dgm:pt>
    <dgm:pt modelId="{4B8D795C-B2C3-4C4C-BDC5-B061CA1EAAA4}" type="pres">
      <dgm:prSet presAssocID="{1E9073D0-81A5-4E36-8A24-561C46B21EF1}" presName="sibTrans" presStyleCnt="0"/>
      <dgm:spPr/>
    </dgm:pt>
    <dgm:pt modelId="{F109C34F-545D-43B1-A10B-D7E0D1A6BC5E}" type="pres">
      <dgm:prSet presAssocID="{3D1787CC-0BFE-4F34-AEBF-F6EC124F5380}" presName="node" presStyleLbl="node1" presStyleIdx="3" presStyleCnt="5">
        <dgm:presLayoutVars>
          <dgm:bulletEnabled val="1"/>
        </dgm:presLayoutVars>
      </dgm:prSet>
      <dgm:spPr/>
    </dgm:pt>
    <dgm:pt modelId="{94762DD1-4228-4FE7-BA38-0996F3F36A74}" type="pres">
      <dgm:prSet presAssocID="{8412D4ED-DE5F-4392-BB64-0E45BE3304F9}" presName="sibTrans" presStyleCnt="0"/>
      <dgm:spPr/>
    </dgm:pt>
    <dgm:pt modelId="{DB0F4CE3-4FC1-4066-BCB9-15E784FCA258}" type="pres">
      <dgm:prSet presAssocID="{747FC166-C9DD-4055-95D2-BCEACD838B9B}" presName="node" presStyleLbl="node1" presStyleIdx="4" presStyleCnt="5">
        <dgm:presLayoutVars>
          <dgm:bulletEnabled val="1"/>
        </dgm:presLayoutVars>
      </dgm:prSet>
      <dgm:spPr/>
    </dgm:pt>
  </dgm:ptLst>
  <dgm:cxnLst>
    <dgm:cxn modelId="{FCFFC037-8ADE-46DB-9017-C9111C9BF66A}" srcId="{EC199788-ACD0-45FF-8A87-374A7658DB95}" destId="{72E946B6-BE31-4E05-B20C-698979D721F8}" srcOrd="0" destOrd="0" parTransId="{056408C7-0D2C-4F66-B4A9-2B9E56D73558}" sibTransId="{A48A4E7A-8C5E-4D18-96FC-445CF9158626}"/>
    <dgm:cxn modelId="{DF83365F-D48A-468F-94AA-EFFDBE829AA7}" type="presOf" srcId="{EC199788-ACD0-45FF-8A87-374A7658DB95}" destId="{A2B5919B-3CAE-40AF-8118-C5B764A6A2C6}" srcOrd="0" destOrd="0" presId="urn:microsoft.com/office/officeart/2005/8/layout/default"/>
    <dgm:cxn modelId="{E069FB4E-1123-44F1-9A78-D27979E27A31}" srcId="{EC199788-ACD0-45FF-8A87-374A7658DB95}" destId="{34F5F90A-2EB2-4189-A7F7-623F5DD53F52}" srcOrd="2" destOrd="0" parTransId="{48678DD9-80A7-438E-BC7E-15DBB77EF094}" sibTransId="{1E9073D0-81A5-4E36-8A24-561C46B21EF1}"/>
    <dgm:cxn modelId="{6B387E75-8461-432B-ABE6-9C29F2586999}" type="presOf" srcId="{747FC166-C9DD-4055-95D2-BCEACD838B9B}" destId="{DB0F4CE3-4FC1-4066-BCB9-15E784FCA258}" srcOrd="0" destOrd="0" presId="urn:microsoft.com/office/officeart/2005/8/layout/default"/>
    <dgm:cxn modelId="{F30E0678-8B0B-4B3C-9DB1-0F287D768E38}" srcId="{EC199788-ACD0-45FF-8A87-374A7658DB95}" destId="{D24A5F46-0F42-4B93-9CE3-BD22DA848F3F}" srcOrd="1" destOrd="0" parTransId="{C23F33FD-B5AE-4E09-9057-737B60790E85}" sibTransId="{D7DE9E16-F31C-4300-92EC-9CF399D6E673}"/>
    <dgm:cxn modelId="{CFE8D879-6474-4C7F-9CDD-2D6882583216}" type="presOf" srcId="{D24A5F46-0F42-4B93-9CE3-BD22DA848F3F}" destId="{2C287028-A780-42F2-BD1B-385D77F37617}" srcOrd="0" destOrd="0" presId="urn:microsoft.com/office/officeart/2005/8/layout/default"/>
    <dgm:cxn modelId="{D1CBE6A1-1B81-4AA6-B8CC-7A85729A6D7F}" srcId="{EC199788-ACD0-45FF-8A87-374A7658DB95}" destId="{3D1787CC-0BFE-4F34-AEBF-F6EC124F5380}" srcOrd="3" destOrd="0" parTransId="{A2F1B624-DCDD-4956-A618-BC9A30CB8634}" sibTransId="{8412D4ED-DE5F-4392-BB64-0E45BE3304F9}"/>
    <dgm:cxn modelId="{03CB38A2-2243-45A3-9390-EA3F7D5407C6}" srcId="{EC199788-ACD0-45FF-8A87-374A7658DB95}" destId="{747FC166-C9DD-4055-95D2-BCEACD838B9B}" srcOrd="4" destOrd="0" parTransId="{CBC33495-FC95-4FC9-A1B1-EF769D66FA61}" sibTransId="{FEE1DB15-2DDE-43D9-BEC4-0FEC2C91916F}"/>
    <dgm:cxn modelId="{B710B0A5-463E-45A5-A7DC-7FBCDCDC30C0}" type="presOf" srcId="{72E946B6-BE31-4E05-B20C-698979D721F8}" destId="{EAD77B41-DD8A-4370-826B-C20E984872C1}" srcOrd="0" destOrd="0" presId="urn:microsoft.com/office/officeart/2005/8/layout/default"/>
    <dgm:cxn modelId="{F22D96D3-6A76-4B9A-8F45-9FA2B2102887}" type="presOf" srcId="{34F5F90A-2EB2-4189-A7F7-623F5DD53F52}" destId="{CB9354F0-71FF-4465-8513-13A7E95D70AB}" srcOrd="0" destOrd="0" presId="urn:microsoft.com/office/officeart/2005/8/layout/default"/>
    <dgm:cxn modelId="{741743F0-421D-4A5A-BB06-82EAE2C7D440}" type="presOf" srcId="{3D1787CC-0BFE-4F34-AEBF-F6EC124F5380}" destId="{F109C34F-545D-43B1-A10B-D7E0D1A6BC5E}" srcOrd="0" destOrd="0" presId="urn:microsoft.com/office/officeart/2005/8/layout/default"/>
    <dgm:cxn modelId="{4D28A2F5-D363-47CF-9800-944F693BC48F}" type="presParOf" srcId="{A2B5919B-3CAE-40AF-8118-C5B764A6A2C6}" destId="{EAD77B41-DD8A-4370-826B-C20E984872C1}" srcOrd="0" destOrd="0" presId="urn:microsoft.com/office/officeart/2005/8/layout/default"/>
    <dgm:cxn modelId="{D86D07D0-4559-402D-B0D4-8DD350CECE99}" type="presParOf" srcId="{A2B5919B-3CAE-40AF-8118-C5B764A6A2C6}" destId="{5F7A42CF-F2C7-4094-836D-E2F8EB11FF69}" srcOrd="1" destOrd="0" presId="urn:microsoft.com/office/officeart/2005/8/layout/default"/>
    <dgm:cxn modelId="{2DC80A95-06AF-465C-8DAF-1A647B002FB2}" type="presParOf" srcId="{A2B5919B-3CAE-40AF-8118-C5B764A6A2C6}" destId="{2C287028-A780-42F2-BD1B-385D77F37617}" srcOrd="2" destOrd="0" presId="urn:microsoft.com/office/officeart/2005/8/layout/default"/>
    <dgm:cxn modelId="{1196C5B5-7605-43B4-A39D-95E3977F5C84}" type="presParOf" srcId="{A2B5919B-3CAE-40AF-8118-C5B764A6A2C6}" destId="{D076A640-C5C1-48C5-B7F2-9044A0356F61}" srcOrd="3" destOrd="0" presId="urn:microsoft.com/office/officeart/2005/8/layout/default"/>
    <dgm:cxn modelId="{6BCD7AEC-7D81-4037-9AAA-7C9B78973CEE}" type="presParOf" srcId="{A2B5919B-3CAE-40AF-8118-C5B764A6A2C6}" destId="{CB9354F0-71FF-4465-8513-13A7E95D70AB}" srcOrd="4" destOrd="0" presId="urn:microsoft.com/office/officeart/2005/8/layout/default"/>
    <dgm:cxn modelId="{4535E94A-49DF-45AF-9B73-B90563AA9315}" type="presParOf" srcId="{A2B5919B-3CAE-40AF-8118-C5B764A6A2C6}" destId="{4B8D795C-B2C3-4C4C-BDC5-B061CA1EAAA4}" srcOrd="5" destOrd="0" presId="urn:microsoft.com/office/officeart/2005/8/layout/default"/>
    <dgm:cxn modelId="{EC23FFA0-423B-4775-80A0-E104D59BB95F}" type="presParOf" srcId="{A2B5919B-3CAE-40AF-8118-C5B764A6A2C6}" destId="{F109C34F-545D-43B1-A10B-D7E0D1A6BC5E}" srcOrd="6" destOrd="0" presId="urn:microsoft.com/office/officeart/2005/8/layout/default"/>
    <dgm:cxn modelId="{4D89723C-2502-400E-86A2-786382680A10}" type="presParOf" srcId="{A2B5919B-3CAE-40AF-8118-C5B764A6A2C6}" destId="{94762DD1-4228-4FE7-BA38-0996F3F36A74}" srcOrd="7" destOrd="0" presId="urn:microsoft.com/office/officeart/2005/8/layout/default"/>
    <dgm:cxn modelId="{372FDE04-C02B-4BD5-95DE-D6E76E71D241}" type="presParOf" srcId="{A2B5919B-3CAE-40AF-8118-C5B764A6A2C6}" destId="{DB0F4CE3-4FC1-4066-BCB9-15E784FCA258}" srcOrd="8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712973BF-803B-4A69-9C97-48F6391E1344}" type="doc">
      <dgm:prSet loTypeId="urn:microsoft.com/office/officeart/2005/8/layout/cycle2" loCatId="cycle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GB"/>
        </a:p>
      </dgm:t>
    </dgm:pt>
    <dgm:pt modelId="{2C356F0D-9D83-4A2F-AF21-DC68A9A9D185}">
      <dgm:prSet phldrT="[Text]" phldr="1"/>
      <dgm:spPr/>
      <dgm:t>
        <a:bodyPr/>
        <a:lstStyle/>
        <a:p>
          <a:endParaRPr lang="en-GB"/>
        </a:p>
      </dgm:t>
    </dgm:pt>
    <dgm:pt modelId="{58B6767A-B0A0-4F86-8916-B76D0C748A63}" type="parTrans" cxnId="{C1168FE1-D1EB-4719-8424-7FE30AA88954}">
      <dgm:prSet/>
      <dgm:spPr/>
      <dgm:t>
        <a:bodyPr/>
        <a:lstStyle/>
        <a:p>
          <a:endParaRPr lang="en-GB"/>
        </a:p>
      </dgm:t>
    </dgm:pt>
    <dgm:pt modelId="{B6A6994E-3BCA-4548-98B3-34DDC9814E53}" type="sibTrans" cxnId="{C1168FE1-D1EB-4719-8424-7FE30AA88954}">
      <dgm:prSet/>
      <dgm:spPr/>
      <dgm:t>
        <a:bodyPr/>
        <a:lstStyle/>
        <a:p>
          <a:endParaRPr lang="en-GB"/>
        </a:p>
      </dgm:t>
    </dgm:pt>
    <dgm:pt modelId="{20AB3A0E-6E0E-439A-8146-793F687E8C2A}">
      <dgm:prSet phldrT="[Text]" phldr="1"/>
      <dgm:spPr/>
      <dgm:t>
        <a:bodyPr/>
        <a:lstStyle/>
        <a:p>
          <a:endParaRPr lang="en-GB"/>
        </a:p>
      </dgm:t>
    </dgm:pt>
    <dgm:pt modelId="{E57D89C9-4CB3-4A56-91B6-DAC81C43DC89}" type="parTrans" cxnId="{3292A33A-7BEC-49C4-9603-150E364B48CA}">
      <dgm:prSet/>
      <dgm:spPr/>
      <dgm:t>
        <a:bodyPr/>
        <a:lstStyle/>
        <a:p>
          <a:endParaRPr lang="en-GB"/>
        </a:p>
      </dgm:t>
    </dgm:pt>
    <dgm:pt modelId="{5B807B1A-7F5F-41AC-A18B-7B4AC10C1CED}" type="sibTrans" cxnId="{3292A33A-7BEC-49C4-9603-150E364B48CA}">
      <dgm:prSet/>
      <dgm:spPr/>
      <dgm:t>
        <a:bodyPr/>
        <a:lstStyle/>
        <a:p>
          <a:endParaRPr lang="en-GB"/>
        </a:p>
      </dgm:t>
    </dgm:pt>
    <dgm:pt modelId="{D5025781-1B4F-444C-8E1E-DB0DF3B800FD}">
      <dgm:prSet phldrT="[Text]" phldr="1"/>
      <dgm:spPr/>
      <dgm:t>
        <a:bodyPr/>
        <a:lstStyle/>
        <a:p>
          <a:endParaRPr lang="en-GB"/>
        </a:p>
      </dgm:t>
    </dgm:pt>
    <dgm:pt modelId="{11D04223-66FF-4915-9351-A19422A987D4}" type="parTrans" cxnId="{6887D248-AFB3-4529-A804-98940E2D6BAD}">
      <dgm:prSet/>
      <dgm:spPr/>
      <dgm:t>
        <a:bodyPr/>
        <a:lstStyle/>
        <a:p>
          <a:endParaRPr lang="en-GB"/>
        </a:p>
      </dgm:t>
    </dgm:pt>
    <dgm:pt modelId="{8E603C61-4C01-4D98-8A4F-FEB16EBDB79A}" type="sibTrans" cxnId="{6887D248-AFB3-4529-A804-98940E2D6BAD}">
      <dgm:prSet/>
      <dgm:spPr/>
      <dgm:t>
        <a:bodyPr/>
        <a:lstStyle/>
        <a:p>
          <a:endParaRPr lang="en-GB"/>
        </a:p>
      </dgm:t>
    </dgm:pt>
    <dgm:pt modelId="{BE650C89-FE53-488E-B1FE-DB186840ABD5}">
      <dgm:prSet phldrT="[Text]" phldr="1"/>
      <dgm:spPr/>
      <dgm:t>
        <a:bodyPr/>
        <a:lstStyle/>
        <a:p>
          <a:endParaRPr lang="en-GB"/>
        </a:p>
      </dgm:t>
    </dgm:pt>
    <dgm:pt modelId="{A45735CF-A15C-468B-AF62-36CDC74184B6}" type="parTrans" cxnId="{1BA4725D-C7F6-47BD-BD3F-80BDFE0587DE}">
      <dgm:prSet/>
      <dgm:spPr/>
      <dgm:t>
        <a:bodyPr/>
        <a:lstStyle/>
        <a:p>
          <a:endParaRPr lang="en-GB"/>
        </a:p>
      </dgm:t>
    </dgm:pt>
    <dgm:pt modelId="{CB00E72F-8154-4FE9-8042-10FDEE5B57E4}" type="sibTrans" cxnId="{1BA4725D-C7F6-47BD-BD3F-80BDFE0587DE}">
      <dgm:prSet/>
      <dgm:spPr/>
      <dgm:t>
        <a:bodyPr/>
        <a:lstStyle/>
        <a:p>
          <a:endParaRPr lang="en-GB"/>
        </a:p>
      </dgm:t>
    </dgm:pt>
    <dgm:pt modelId="{252C1F4A-4DF3-40C7-BDCF-71FAC5C3AC93}">
      <dgm:prSet phldrT="[Text]" phldr="1"/>
      <dgm:spPr/>
      <dgm:t>
        <a:bodyPr/>
        <a:lstStyle/>
        <a:p>
          <a:endParaRPr lang="en-GB"/>
        </a:p>
      </dgm:t>
    </dgm:pt>
    <dgm:pt modelId="{CD0AD143-E7C7-4E94-9968-AA828AAAF4ED}" type="parTrans" cxnId="{7AEC597C-8DCC-4F65-861A-4B797CEC2209}">
      <dgm:prSet/>
      <dgm:spPr/>
      <dgm:t>
        <a:bodyPr/>
        <a:lstStyle/>
        <a:p>
          <a:endParaRPr lang="en-GB"/>
        </a:p>
      </dgm:t>
    </dgm:pt>
    <dgm:pt modelId="{E3E8A368-682C-4011-B34A-97EE28847829}" type="sibTrans" cxnId="{7AEC597C-8DCC-4F65-861A-4B797CEC2209}">
      <dgm:prSet/>
      <dgm:spPr/>
      <dgm:t>
        <a:bodyPr/>
        <a:lstStyle/>
        <a:p>
          <a:endParaRPr lang="en-GB"/>
        </a:p>
      </dgm:t>
    </dgm:pt>
    <dgm:pt modelId="{6185EFE2-0382-458F-8146-524DED4D3FD9}" type="pres">
      <dgm:prSet presAssocID="{712973BF-803B-4A69-9C97-48F6391E1344}" presName="cycle" presStyleCnt="0">
        <dgm:presLayoutVars>
          <dgm:dir/>
          <dgm:resizeHandles val="exact"/>
        </dgm:presLayoutVars>
      </dgm:prSet>
      <dgm:spPr/>
    </dgm:pt>
    <dgm:pt modelId="{BA40915A-87EC-4CC7-B6CF-EA4681EAF97B}" type="pres">
      <dgm:prSet presAssocID="{2C356F0D-9D83-4A2F-AF21-DC68A9A9D185}" presName="node" presStyleLbl="node1" presStyleIdx="0" presStyleCnt="5">
        <dgm:presLayoutVars>
          <dgm:bulletEnabled val="1"/>
        </dgm:presLayoutVars>
      </dgm:prSet>
      <dgm:spPr/>
    </dgm:pt>
    <dgm:pt modelId="{B0200D91-1953-45F3-84A1-44601B906E76}" type="pres">
      <dgm:prSet presAssocID="{B6A6994E-3BCA-4548-98B3-34DDC9814E53}" presName="sibTrans" presStyleLbl="sibTrans2D1" presStyleIdx="0" presStyleCnt="5"/>
      <dgm:spPr/>
    </dgm:pt>
    <dgm:pt modelId="{C84E0E93-6F1E-4534-8DC3-3AD18F63CD24}" type="pres">
      <dgm:prSet presAssocID="{B6A6994E-3BCA-4548-98B3-34DDC9814E53}" presName="connectorText" presStyleLbl="sibTrans2D1" presStyleIdx="0" presStyleCnt="5"/>
      <dgm:spPr/>
    </dgm:pt>
    <dgm:pt modelId="{C9C4AB2D-856E-4E52-AC64-5CE9030BBFD4}" type="pres">
      <dgm:prSet presAssocID="{20AB3A0E-6E0E-439A-8146-793F687E8C2A}" presName="node" presStyleLbl="node1" presStyleIdx="1" presStyleCnt="5">
        <dgm:presLayoutVars>
          <dgm:bulletEnabled val="1"/>
        </dgm:presLayoutVars>
      </dgm:prSet>
      <dgm:spPr/>
    </dgm:pt>
    <dgm:pt modelId="{76D2E3C4-C9EB-4721-ABEE-941DD5B7C447}" type="pres">
      <dgm:prSet presAssocID="{5B807B1A-7F5F-41AC-A18B-7B4AC10C1CED}" presName="sibTrans" presStyleLbl="sibTrans2D1" presStyleIdx="1" presStyleCnt="5"/>
      <dgm:spPr/>
    </dgm:pt>
    <dgm:pt modelId="{0F496D15-A7D4-4074-A15E-A7CB3776952E}" type="pres">
      <dgm:prSet presAssocID="{5B807B1A-7F5F-41AC-A18B-7B4AC10C1CED}" presName="connectorText" presStyleLbl="sibTrans2D1" presStyleIdx="1" presStyleCnt="5"/>
      <dgm:spPr/>
    </dgm:pt>
    <dgm:pt modelId="{8F4E14A5-5DFB-4B03-8B03-A6A4571C1DD6}" type="pres">
      <dgm:prSet presAssocID="{D5025781-1B4F-444C-8E1E-DB0DF3B800FD}" presName="node" presStyleLbl="node1" presStyleIdx="2" presStyleCnt="5">
        <dgm:presLayoutVars>
          <dgm:bulletEnabled val="1"/>
        </dgm:presLayoutVars>
      </dgm:prSet>
      <dgm:spPr/>
    </dgm:pt>
    <dgm:pt modelId="{850DDD74-AECE-4BF4-852E-6C8E0079C7DE}" type="pres">
      <dgm:prSet presAssocID="{8E603C61-4C01-4D98-8A4F-FEB16EBDB79A}" presName="sibTrans" presStyleLbl="sibTrans2D1" presStyleIdx="2" presStyleCnt="5"/>
      <dgm:spPr/>
    </dgm:pt>
    <dgm:pt modelId="{66E5492B-2EE9-448C-86CC-79A74101D088}" type="pres">
      <dgm:prSet presAssocID="{8E603C61-4C01-4D98-8A4F-FEB16EBDB79A}" presName="connectorText" presStyleLbl="sibTrans2D1" presStyleIdx="2" presStyleCnt="5"/>
      <dgm:spPr/>
    </dgm:pt>
    <dgm:pt modelId="{8053AA53-26CD-4058-AF4B-EF60789ED5EC}" type="pres">
      <dgm:prSet presAssocID="{BE650C89-FE53-488E-B1FE-DB186840ABD5}" presName="node" presStyleLbl="node1" presStyleIdx="3" presStyleCnt="5">
        <dgm:presLayoutVars>
          <dgm:bulletEnabled val="1"/>
        </dgm:presLayoutVars>
      </dgm:prSet>
      <dgm:spPr/>
    </dgm:pt>
    <dgm:pt modelId="{B71FF617-6CA2-438A-8FA6-6749072F3C02}" type="pres">
      <dgm:prSet presAssocID="{CB00E72F-8154-4FE9-8042-10FDEE5B57E4}" presName="sibTrans" presStyleLbl="sibTrans2D1" presStyleIdx="3" presStyleCnt="5"/>
      <dgm:spPr/>
    </dgm:pt>
    <dgm:pt modelId="{3B92B26F-6176-485D-BAC9-5B74984FBF04}" type="pres">
      <dgm:prSet presAssocID="{CB00E72F-8154-4FE9-8042-10FDEE5B57E4}" presName="connectorText" presStyleLbl="sibTrans2D1" presStyleIdx="3" presStyleCnt="5"/>
      <dgm:spPr/>
    </dgm:pt>
    <dgm:pt modelId="{40F31604-0C03-4BDB-9306-602639A956BC}" type="pres">
      <dgm:prSet presAssocID="{252C1F4A-4DF3-40C7-BDCF-71FAC5C3AC93}" presName="node" presStyleLbl="node1" presStyleIdx="4" presStyleCnt="5">
        <dgm:presLayoutVars>
          <dgm:bulletEnabled val="1"/>
        </dgm:presLayoutVars>
      </dgm:prSet>
      <dgm:spPr/>
    </dgm:pt>
    <dgm:pt modelId="{63248D91-E39C-4E89-9133-1F3B72188EB2}" type="pres">
      <dgm:prSet presAssocID="{E3E8A368-682C-4011-B34A-97EE28847829}" presName="sibTrans" presStyleLbl="sibTrans2D1" presStyleIdx="4" presStyleCnt="5"/>
      <dgm:spPr/>
    </dgm:pt>
    <dgm:pt modelId="{ECBCE14C-4B75-47ED-9810-650AF49E7652}" type="pres">
      <dgm:prSet presAssocID="{E3E8A368-682C-4011-B34A-97EE28847829}" presName="connectorText" presStyleLbl="sibTrans2D1" presStyleIdx="4" presStyleCnt="5"/>
      <dgm:spPr/>
    </dgm:pt>
  </dgm:ptLst>
  <dgm:cxnLst>
    <dgm:cxn modelId="{AE39591A-678A-4AA7-84CF-5BA5C4070AB0}" type="presOf" srcId="{D5025781-1B4F-444C-8E1E-DB0DF3B800FD}" destId="{8F4E14A5-5DFB-4B03-8B03-A6A4571C1DD6}" srcOrd="0" destOrd="0" presId="urn:microsoft.com/office/officeart/2005/8/layout/cycle2"/>
    <dgm:cxn modelId="{B6705B24-7567-46C4-B4DB-204325649550}" type="presOf" srcId="{B6A6994E-3BCA-4548-98B3-34DDC9814E53}" destId="{C84E0E93-6F1E-4534-8DC3-3AD18F63CD24}" srcOrd="1" destOrd="0" presId="urn:microsoft.com/office/officeart/2005/8/layout/cycle2"/>
    <dgm:cxn modelId="{3292A33A-7BEC-49C4-9603-150E364B48CA}" srcId="{712973BF-803B-4A69-9C97-48F6391E1344}" destId="{20AB3A0E-6E0E-439A-8146-793F687E8C2A}" srcOrd="1" destOrd="0" parTransId="{E57D89C9-4CB3-4A56-91B6-DAC81C43DC89}" sibTransId="{5B807B1A-7F5F-41AC-A18B-7B4AC10C1CED}"/>
    <dgm:cxn modelId="{C1969C3C-755A-4557-9071-FA533B7B4951}" type="presOf" srcId="{E3E8A368-682C-4011-B34A-97EE28847829}" destId="{ECBCE14C-4B75-47ED-9810-650AF49E7652}" srcOrd="1" destOrd="0" presId="urn:microsoft.com/office/officeart/2005/8/layout/cycle2"/>
    <dgm:cxn modelId="{1BA4725D-C7F6-47BD-BD3F-80BDFE0587DE}" srcId="{712973BF-803B-4A69-9C97-48F6391E1344}" destId="{BE650C89-FE53-488E-B1FE-DB186840ABD5}" srcOrd="3" destOrd="0" parTransId="{A45735CF-A15C-468B-AF62-36CDC74184B6}" sibTransId="{CB00E72F-8154-4FE9-8042-10FDEE5B57E4}"/>
    <dgm:cxn modelId="{8FDD0A60-425A-417F-9709-A8363D564ABD}" type="presOf" srcId="{5B807B1A-7F5F-41AC-A18B-7B4AC10C1CED}" destId="{0F496D15-A7D4-4074-A15E-A7CB3776952E}" srcOrd="1" destOrd="0" presId="urn:microsoft.com/office/officeart/2005/8/layout/cycle2"/>
    <dgm:cxn modelId="{56B16F46-895F-4EEE-B0C6-C070E04F2683}" type="presOf" srcId="{E3E8A368-682C-4011-B34A-97EE28847829}" destId="{63248D91-E39C-4E89-9133-1F3B72188EB2}" srcOrd="0" destOrd="0" presId="urn:microsoft.com/office/officeart/2005/8/layout/cycle2"/>
    <dgm:cxn modelId="{6887D248-AFB3-4529-A804-98940E2D6BAD}" srcId="{712973BF-803B-4A69-9C97-48F6391E1344}" destId="{D5025781-1B4F-444C-8E1E-DB0DF3B800FD}" srcOrd="2" destOrd="0" parTransId="{11D04223-66FF-4915-9351-A19422A987D4}" sibTransId="{8E603C61-4C01-4D98-8A4F-FEB16EBDB79A}"/>
    <dgm:cxn modelId="{7E2FE04C-9B4C-4A89-BADD-E6F0CE7D7059}" type="presOf" srcId="{CB00E72F-8154-4FE9-8042-10FDEE5B57E4}" destId="{3B92B26F-6176-485D-BAC9-5B74984FBF04}" srcOrd="1" destOrd="0" presId="urn:microsoft.com/office/officeart/2005/8/layout/cycle2"/>
    <dgm:cxn modelId="{305F794E-6E8E-4D69-98BE-C15E9C451EF2}" type="presOf" srcId="{2C356F0D-9D83-4A2F-AF21-DC68A9A9D185}" destId="{BA40915A-87EC-4CC7-B6CF-EA4681EAF97B}" srcOrd="0" destOrd="0" presId="urn:microsoft.com/office/officeart/2005/8/layout/cycle2"/>
    <dgm:cxn modelId="{3BDA5F5A-97FA-460D-8306-DBFD29B89B08}" type="presOf" srcId="{20AB3A0E-6E0E-439A-8146-793F687E8C2A}" destId="{C9C4AB2D-856E-4E52-AC64-5CE9030BBFD4}" srcOrd="0" destOrd="0" presId="urn:microsoft.com/office/officeart/2005/8/layout/cycle2"/>
    <dgm:cxn modelId="{7AEC597C-8DCC-4F65-861A-4B797CEC2209}" srcId="{712973BF-803B-4A69-9C97-48F6391E1344}" destId="{252C1F4A-4DF3-40C7-BDCF-71FAC5C3AC93}" srcOrd="4" destOrd="0" parTransId="{CD0AD143-E7C7-4E94-9968-AA828AAAF4ED}" sibTransId="{E3E8A368-682C-4011-B34A-97EE28847829}"/>
    <dgm:cxn modelId="{BCC88695-E558-4504-93E7-0F3E6202E899}" type="presOf" srcId="{712973BF-803B-4A69-9C97-48F6391E1344}" destId="{6185EFE2-0382-458F-8146-524DED4D3FD9}" srcOrd="0" destOrd="0" presId="urn:microsoft.com/office/officeart/2005/8/layout/cycle2"/>
    <dgm:cxn modelId="{040B9AB5-9EDC-4702-94FE-2A4A1492FFD9}" type="presOf" srcId="{252C1F4A-4DF3-40C7-BDCF-71FAC5C3AC93}" destId="{40F31604-0C03-4BDB-9306-602639A956BC}" srcOrd="0" destOrd="0" presId="urn:microsoft.com/office/officeart/2005/8/layout/cycle2"/>
    <dgm:cxn modelId="{4D177FBC-0606-4A41-BBB9-9F19FFD4A349}" type="presOf" srcId="{8E603C61-4C01-4D98-8A4F-FEB16EBDB79A}" destId="{850DDD74-AECE-4BF4-852E-6C8E0079C7DE}" srcOrd="0" destOrd="0" presId="urn:microsoft.com/office/officeart/2005/8/layout/cycle2"/>
    <dgm:cxn modelId="{EB5266BF-363F-4A79-9EF0-20655FAE9F9C}" type="presOf" srcId="{B6A6994E-3BCA-4548-98B3-34DDC9814E53}" destId="{B0200D91-1953-45F3-84A1-44601B906E76}" srcOrd="0" destOrd="0" presId="urn:microsoft.com/office/officeart/2005/8/layout/cycle2"/>
    <dgm:cxn modelId="{32735FC2-099F-409E-9819-3B16C1C75791}" type="presOf" srcId="{5B807B1A-7F5F-41AC-A18B-7B4AC10C1CED}" destId="{76D2E3C4-C9EB-4721-ABEE-941DD5B7C447}" srcOrd="0" destOrd="0" presId="urn:microsoft.com/office/officeart/2005/8/layout/cycle2"/>
    <dgm:cxn modelId="{5007A8C4-6E56-478B-AB6A-B66B4D05075A}" type="presOf" srcId="{BE650C89-FE53-488E-B1FE-DB186840ABD5}" destId="{8053AA53-26CD-4058-AF4B-EF60789ED5EC}" srcOrd="0" destOrd="0" presId="urn:microsoft.com/office/officeart/2005/8/layout/cycle2"/>
    <dgm:cxn modelId="{C1168FE1-D1EB-4719-8424-7FE30AA88954}" srcId="{712973BF-803B-4A69-9C97-48F6391E1344}" destId="{2C356F0D-9D83-4A2F-AF21-DC68A9A9D185}" srcOrd="0" destOrd="0" parTransId="{58B6767A-B0A0-4F86-8916-B76D0C748A63}" sibTransId="{B6A6994E-3BCA-4548-98B3-34DDC9814E53}"/>
    <dgm:cxn modelId="{A91774ED-5C4C-4E6D-AEBE-22D6B086A721}" type="presOf" srcId="{8E603C61-4C01-4D98-8A4F-FEB16EBDB79A}" destId="{66E5492B-2EE9-448C-86CC-79A74101D088}" srcOrd="1" destOrd="0" presId="urn:microsoft.com/office/officeart/2005/8/layout/cycle2"/>
    <dgm:cxn modelId="{F2EE6EFA-8E49-4D6C-A43F-88C09BDAAA3E}" type="presOf" srcId="{CB00E72F-8154-4FE9-8042-10FDEE5B57E4}" destId="{B71FF617-6CA2-438A-8FA6-6749072F3C02}" srcOrd="0" destOrd="0" presId="urn:microsoft.com/office/officeart/2005/8/layout/cycle2"/>
    <dgm:cxn modelId="{6567D9F7-4C70-4694-9A78-DC2F9DDA98BA}" type="presParOf" srcId="{6185EFE2-0382-458F-8146-524DED4D3FD9}" destId="{BA40915A-87EC-4CC7-B6CF-EA4681EAF97B}" srcOrd="0" destOrd="0" presId="urn:microsoft.com/office/officeart/2005/8/layout/cycle2"/>
    <dgm:cxn modelId="{2717A71B-7AE1-45CD-B92D-EF84CC6B97F8}" type="presParOf" srcId="{6185EFE2-0382-458F-8146-524DED4D3FD9}" destId="{B0200D91-1953-45F3-84A1-44601B906E76}" srcOrd="1" destOrd="0" presId="urn:microsoft.com/office/officeart/2005/8/layout/cycle2"/>
    <dgm:cxn modelId="{C726A795-B7B7-45EF-B288-8FDD72FA2DC4}" type="presParOf" srcId="{B0200D91-1953-45F3-84A1-44601B906E76}" destId="{C84E0E93-6F1E-4534-8DC3-3AD18F63CD24}" srcOrd="0" destOrd="0" presId="urn:microsoft.com/office/officeart/2005/8/layout/cycle2"/>
    <dgm:cxn modelId="{D5477525-1769-4F15-9B37-37CE9100F77E}" type="presParOf" srcId="{6185EFE2-0382-458F-8146-524DED4D3FD9}" destId="{C9C4AB2D-856E-4E52-AC64-5CE9030BBFD4}" srcOrd="2" destOrd="0" presId="urn:microsoft.com/office/officeart/2005/8/layout/cycle2"/>
    <dgm:cxn modelId="{D236CBA3-2DDC-4FEB-94C0-B2542ACC8D9A}" type="presParOf" srcId="{6185EFE2-0382-458F-8146-524DED4D3FD9}" destId="{76D2E3C4-C9EB-4721-ABEE-941DD5B7C447}" srcOrd="3" destOrd="0" presId="urn:microsoft.com/office/officeart/2005/8/layout/cycle2"/>
    <dgm:cxn modelId="{E6D0529A-8A9E-4FF9-960B-2CDC57E52895}" type="presParOf" srcId="{76D2E3C4-C9EB-4721-ABEE-941DD5B7C447}" destId="{0F496D15-A7D4-4074-A15E-A7CB3776952E}" srcOrd="0" destOrd="0" presId="urn:microsoft.com/office/officeart/2005/8/layout/cycle2"/>
    <dgm:cxn modelId="{B33BC94B-4AEE-417B-98A5-024DE7FBAEEB}" type="presParOf" srcId="{6185EFE2-0382-458F-8146-524DED4D3FD9}" destId="{8F4E14A5-5DFB-4B03-8B03-A6A4571C1DD6}" srcOrd="4" destOrd="0" presId="urn:microsoft.com/office/officeart/2005/8/layout/cycle2"/>
    <dgm:cxn modelId="{00E431CC-49EB-4E6D-A692-95E65450AB0B}" type="presParOf" srcId="{6185EFE2-0382-458F-8146-524DED4D3FD9}" destId="{850DDD74-AECE-4BF4-852E-6C8E0079C7DE}" srcOrd="5" destOrd="0" presId="urn:microsoft.com/office/officeart/2005/8/layout/cycle2"/>
    <dgm:cxn modelId="{692AAEE9-86D3-4FF2-8B5B-C4F1EB2EFD6C}" type="presParOf" srcId="{850DDD74-AECE-4BF4-852E-6C8E0079C7DE}" destId="{66E5492B-2EE9-448C-86CC-79A74101D088}" srcOrd="0" destOrd="0" presId="urn:microsoft.com/office/officeart/2005/8/layout/cycle2"/>
    <dgm:cxn modelId="{3E0179F6-AA09-4E64-9B3F-0EB8698FF077}" type="presParOf" srcId="{6185EFE2-0382-458F-8146-524DED4D3FD9}" destId="{8053AA53-26CD-4058-AF4B-EF60789ED5EC}" srcOrd="6" destOrd="0" presId="urn:microsoft.com/office/officeart/2005/8/layout/cycle2"/>
    <dgm:cxn modelId="{DB590528-244C-4F3C-9235-4BE6193AC7C5}" type="presParOf" srcId="{6185EFE2-0382-458F-8146-524DED4D3FD9}" destId="{B71FF617-6CA2-438A-8FA6-6749072F3C02}" srcOrd="7" destOrd="0" presId="urn:microsoft.com/office/officeart/2005/8/layout/cycle2"/>
    <dgm:cxn modelId="{9F01048E-C077-4CC5-BD61-570870A08F42}" type="presParOf" srcId="{B71FF617-6CA2-438A-8FA6-6749072F3C02}" destId="{3B92B26F-6176-485D-BAC9-5B74984FBF04}" srcOrd="0" destOrd="0" presId="urn:microsoft.com/office/officeart/2005/8/layout/cycle2"/>
    <dgm:cxn modelId="{D8DF2D1B-F610-41F1-B263-AA5A295D4F4D}" type="presParOf" srcId="{6185EFE2-0382-458F-8146-524DED4D3FD9}" destId="{40F31604-0C03-4BDB-9306-602639A956BC}" srcOrd="8" destOrd="0" presId="urn:microsoft.com/office/officeart/2005/8/layout/cycle2"/>
    <dgm:cxn modelId="{4854A368-6866-4C25-8F12-4E61CD05715D}" type="presParOf" srcId="{6185EFE2-0382-458F-8146-524DED4D3FD9}" destId="{63248D91-E39C-4E89-9133-1F3B72188EB2}" srcOrd="9" destOrd="0" presId="urn:microsoft.com/office/officeart/2005/8/layout/cycle2"/>
    <dgm:cxn modelId="{5506026E-6ACF-4249-AB42-B9D883C1AE2C}" type="presParOf" srcId="{63248D91-E39C-4E89-9133-1F3B72188EB2}" destId="{ECBCE14C-4B75-47ED-9810-650AF49E7652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EBC17A8-CC9E-455B-980F-B02357B75A87}">
      <dsp:nvSpPr>
        <dsp:cNvPr id="0" name=""/>
        <dsp:cNvSpPr/>
      </dsp:nvSpPr>
      <dsp:spPr>
        <a:xfrm>
          <a:off x="3488742" y="786338"/>
          <a:ext cx="1261444" cy="2399979"/>
        </a:xfrm>
        <a:prstGeom prst="rect">
          <a:avLst/>
        </a:prstGeom>
        <a:solidFill>
          <a:srgbClr val="00D2A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0" rIns="120015" bIns="26670" numCol="1" spcCol="1270" anchor="ctr" anchorCtr="0">
          <a:noAutofit/>
        </a:bodyPr>
        <a:lstStyle/>
        <a:p>
          <a:pPr marL="0" lvl="0" indent="0" algn="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100" kern="1200"/>
        </a:p>
      </dsp:txBody>
      <dsp:txXfrm rot="16200000">
        <a:off x="3475060" y="1702341"/>
        <a:ext cx="2159981" cy="327975"/>
      </dsp:txXfrm>
    </dsp:sp>
    <dsp:sp modelId="{2CB114D9-1139-432E-BA70-27F021B65464}">
      <dsp:nvSpPr>
        <dsp:cNvPr id="0" name=""/>
        <dsp:cNvSpPr/>
      </dsp:nvSpPr>
      <dsp:spPr>
        <a:xfrm>
          <a:off x="2114507" y="381487"/>
          <a:ext cx="1261444" cy="2803550"/>
        </a:xfrm>
        <a:prstGeom prst="rect">
          <a:avLst/>
        </a:prstGeom>
        <a:solidFill>
          <a:srgbClr val="04C3AD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0" rIns="120015" bIns="26670" numCol="1" spcCol="1270" anchor="ctr" anchorCtr="0">
          <a:noAutofit/>
        </a:bodyPr>
        <a:lstStyle/>
        <a:p>
          <a:pPr marL="0" lvl="0" indent="0" algn="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2100" kern="1200"/>
            <a:t> </a:t>
          </a:r>
        </a:p>
      </dsp:txBody>
      <dsp:txXfrm rot="16200000">
        <a:off x="1919218" y="1479097"/>
        <a:ext cx="2523195" cy="327975"/>
      </dsp:txXfrm>
    </dsp:sp>
    <dsp:sp modelId="{BC0F0230-B146-4E52-A513-DD6C3C7DB170}">
      <dsp:nvSpPr>
        <dsp:cNvPr id="0" name=""/>
        <dsp:cNvSpPr/>
      </dsp:nvSpPr>
      <dsp:spPr>
        <a:xfrm>
          <a:off x="736213" y="0"/>
          <a:ext cx="1261444" cy="3185038"/>
        </a:xfrm>
        <a:prstGeom prst="rect">
          <a:avLst/>
        </a:prstGeom>
        <a:solidFill>
          <a:srgbClr val="00B7B6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0" rIns="120015" bIns="26670" numCol="1" spcCol="1270" anchor="ctr" anchorCtr="0">
          <a:noAutofit/>
        </a:bodyPr>
        <a:lstStyle/>
        <a:p>
          <a:pPr marL="0" lvl="0" indent="0" algn="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100" kern="1200"/>
        </a:p>
      </dsp:txBody>
      <dsp:txXfrm rot="16200000">
        <a:off x="369254" y="1269279"/>
        <a:ext cx="2866534" cy="327975"/>
      </dsp:txXfrm>
    </dsp:sp>
    <dsp:sp modelId="{873D7A7A-3467-4AC7-A82E-B9761F2C30ED}">
      <dsp:nvSpPr>
        <dsp:cNvPr id="0" name=""/>
        <dsp:cNvSpPr/>
      </dsp:nvSpPr>
      <dsp:spPr>
        <a:xfrm>
          <a:off x="736213" y="0"/>
          <a:ext cx="895625" cy="320040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t" anchorCtr="0">
          <a:noAutofit/>
        </a:bodyPr>
        <a:lstStyle/>
        <a:p>
          <a:pPr marL="0" lvl="0" indent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100" kern="1200"/>
        </a:p>
        <a:p>
          <a:pPr marL="0" lvl="0" indent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100" kern="1200"/>
        </a:p>
      </dsp:txBody>
      <dsp:txXfrm>
        <a:off x="736213" y="0"/>
        <a:ext cx="895625" cy="3200400"/>
      </dsp:txXfrm>
    </dsp:sp>
    <dsp:sp modelId="{DA242EFF-08E3-4E53-A62A-0A2155DB4533}">
      <dsp:nvSpPr>
        <dsp:cNvPr id="0" name=""/>
        <dsp:cNvSpPr/>
      </dsp:nvSpPr>
      <dsp:spPr>
        <a:xfrm>
          <a:off x="2114507" y="381487"/>
          <a:ext cx="895625" cy="2818912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t" anchorCtr="0">
          <a:noAutofit/>
        </a:bodyPr>
        <a:lstStyle/>
        <a:p>
          <a:pPr marL="0" lvl="0" indent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100" kern="1200"/>
        </a:p>
        <a:p>
          <a:pPr marL="0" lvl="0" indent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100" kern="1200"/>
        </a:p>
      </dsp:txBody>
      <dsp:txXfrm>
        <a:off x="2114507" y="381487"/>
        <a:ext cx="895625" cy="2818912"/>
      </dsp:txXfrm>
    </dsp:sp>
    <dsp:sp modelId="{56449BCB-8537-4C94-B1FA-B4236A4EA7B6}">
      <dsp:nvSpPr>
        <dsp:cNvPr id="0" name=""/>
        <dsp:cNvSpPr/>
      </dsp:nvSpPr>
      <dsp:spPr>
        <a:xfrm>
          <a:off x="3488742" y="786338"/>
          <a:ext cx="895625" cy="2414061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t" anchorCtr="0">
          <a:noAutofit/>
        </a:bodyPr>
        <a:lstStyle/>
        <a:p>
          <a:pPr marL="0" lvl="0" indent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100" kern="1200"/>
        </a:p>
        <a:p>
          <a:pPr marL="0" lvl="0" indent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100" kern="1200"/>
        </a:p>
      </dsp:txBody>
      <dsp:txXfrm>
        <a:off x="3488742" y="786338"/>
        <a:ext cx="895625" cy="241406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AD77B41-DD8A-4370-826B-C20E984872C1}">
      <dsp:nvSpPr>
        <dsp:cNvPr id="0" name=""/>
        <dsp:cNvSpPr/>
      </dsp:nvSpPr>
      <dsp:spPr>
        <a:xfrm>
          <a:off x="0" y="485774"/>
          <a:ext cx="1714499" cy="1028700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3830" tIns="163830" rIns="163830" bIns="163830" numCol="1" spcCol="1270" anchor="ctr" anchorCtr="0">
          <a:noAutofit/>
        </a:bodyPr>
        <a:lstStyle/>
        <a:p>
          <a:pPr marL="0" lvl="0" indent="0" algn="ctr" defTabSz="1911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4300" kern="1200"/>
        </a:p>
      </dsp:txBody>
      <dsp:txXfrm>
        <a:off x="0" y="485774"/>
        <a:ext cx="1714499" cy="1028700"/>
      </dsp:txXfrm>
    </dsp:sp>
    <dsp:sp modelId="{2C287028-A780-42F2-BD1B-385D77F37617}">
      <dsp:nvSpPr>
        <dsp:cNvPr id="0" name=""/>
        <dsp:cNvSpPr/>
      </dsp:nvSpPr>
      <dsp:spPr>
        <a:xfrm>
          <a:off x="1885950" y="485774"/>
          <a:ext cx="1714499" cy="1028700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3830" tIns="163830" rIns="163830" bIns="163830" numCol="1" spcCol="1270" anchor="ctr" anchorCtr="0">
          <a:noAutofit/>
        </a:bodyPr>
        <a:lstStyle/>
        <a:p>
          <a:pPr marL="0" lvl="0" indent="0" algn="ctr" defTabSz="1911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4300" kern="1200"/>
        </a:p>
      </dsp:txBody>
      <dsp:txXfrm>
        <a:off x="1885950" y="485774"/>
        <a:ext cx="1714499" cy="1028700"/>
      </dsp:txXfrm>
    </dsp:sp>
    <dsp:sp modelId="{CB9354F0-71FF-4465-8513-13A7E95D70AB}">
      <dsp:nvSpPr>
        <dsp:cNvPr id="0" name=""/>
        <dsp:cNvSpPr/>
      </dsp:nvSpPr>
      <dsp:spPr>
        <a:xfrm>
          <a:off x="3771900" y="485774"/>
          <a:ext cx="1714499" cy="1028700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3830" tIns="163830" rIns="163830" bIns="163830" numCol="1" spcCol="1270" anchor="ctr" anchorCtr="0">
          <a:noAutofit/>
        </a:bodyPr>
        <a:lstStyle/>
        <a:p>
          <a:pPr marL="0" lvl="0" indent="0" algn="ctr" defTabSz="1911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4300" kern="1200"/>
        </a:p>
      </dsp:txBody>
      <dsp:txXfrm>
        <a:off x="3771900" y="485774"/>
        <a:ext cx="1714499" cy="1028700"/>
      </dsp:txXfrm>
    </dsp:sp>
    <dsp:sp modelId="{F109C34F-545D-43B1-A10B-D7E0D1A6BC5E}">
      <dsp:nvSpPr>
        <dsp:cNvPr id="0" name=""/>
        <dsp:cNvSpPr/>
      </dsp:nvSpPr>
      <dsp:spPr>
        <a:xfrm>
          <a:off x="942975" y="1685925"/>
          <a:ext cx="1714499" cy="1028700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3830" tIns="163830" rIns="163830" bIns="163830" numCol="1" spcCol="1270" anchor="ctr" anchorCtr="0">
          <a:noAutofit/>
        </a:bodyPr>
        <a:lstStyle/>
        <a:p>
          <a:pPr marL="0" lvl="0" indent="0" algn="ctr" defTabSz="1911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4300" kern="1200"/>
        </a:p>
      </dsp:txBody>
      <dsp:txXfrm>
        <a:off x="942975" y="1685925"/>
        <a:ext cx="1714499" cy="1028700"/>
      </dsp:txXfrm>
    </dsp:sp>
    <dsp:sp modelId="{DB0F4CE3-4FC1-4066-BCB9-15E784FCA258}">
      <dsp:nvSpPr>
        <dsp:cNvPr id="0" name=""/>
        <dsp:cNvSpPr/>
      </dsp:nvSpPr>
      <dsp:spPr>
        <a:xfrm>
          <a:off x="2828925" y="1685925"/>
          <a:ext cx="1714499" cy="102870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3830" tIns="163830" rIns="163830" bIns="163830" numCol="1" spcCol="1270" anchor="ctr" anchorCtr="0">
          <a:noAutofit/>
        </a:bodyPr>
        <a:lstStyle/>
        <a:p>
          <a:pPr marL="0" lvl="0" indent="0" algn="ctr" defTabSz="1911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4300" kern="1200"/>
        </a:p>
      </dsp:txBody>
      <dsp:txXfrm>
        <a:off x="2828925" y="1685925"/>
        <a:ext cx="1714499" cy="102870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A40915A-87EC-4CC7-B6CF-EA4681EAF97B}">
      <dsp:nvSpPr>
        <dsp:cNvPr id="0" name=""/>
        <dsp:cNvSpPr/>
      </dsp:nvSpPr>
      <dsp:spPr>
        <a:xfrm>
          <a:off x="2259657" y="390"/>
          <a:ext cx="967085" cy="967085"/>
        </a:xfrm>
        <a:prstGeom prst="ellips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000" kern="1200"/>
        </a:p>
      </dsp:txBody>
      <dsp:txXfrm>
        <a:off x="2401283" y="142016"/>
        <a:ext cx="683833" cy="683833"/>
      </dsp:txXfrm>
    </dsp:sp>
    <dsp:sp modelId="{B0200D91-1953-45F3-84A1-44601B906E76}">
      <dsp:nvSpPr>
        <dsp:cNvPr id="0" name=""/>
        <dsp:cNvSpPr/>
      </dsp:nvSpPr>
      <dsp:spPr>
        <a:xfrm rot="2160000">
          <a:off x="3196004" y="742848"/>
          <a:ext cx="256362" cy="326391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1400" kern="1200"/>
        </a:p>
      </dsp:txBody>
      <dsp:txXfrm>
        <a:off x="3203348" y="785523"/>
        <a:ext cx="179453" cy="195835"/>
      </dsp:txXfrm>
    </dsp:sp>
    <dsp:sp modelId="{C9C4AB2D-856E-4E52-AC64-5CE9030BBFD4}">
      <dsp:nvSpPr>
        <dsp:cNvPr id="0" name=""/>
        <dsp:cNvSpPr/>
      </dsp:nvSpPr>
      <dsp:spPr>
        <a:xfrm>
          <a:off x="3433369" y="853142"/>
          <a:ext cx="967085" cy="967085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000" kern="1200"/>
        </a:p>
      </dsp:txBody>
      <dsp:txXfrm>
        <a:off x="3574995" y="994768"/>
        <a:ext cx="683833" cy="683833"/>
      </dsp:txXfrm>
    </dsp:sp>
    <dsp:sp modelId="{76D2E3C4-C9EB-4721-ABEE-941DD5B7C447}">
      <dsp:nvSpPr>
        <dsp:cNvPr id="0" name=""/>
        <dsp:cNvSpPr/>
      </dsp:nvSpPr>
      <dsp:spPr>
        <a:xfrm rot="6480000">
          <a:off x="3566814" y="1856479"/>
          <a:ext cx="256362" cy="326391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1400" kern="1200"/>
        </a:p>
      </dsp:txBody>
      <dsp:txXfrm rot="10800000">
        <a:off x="3617152" y="1885185"/>
        <a:ext cx="179453" cy="195835"/>
      </dsp:txXfrm>
    </dsp:sp>
    <dsp:sp modelId="{8F4E14A5-5DFB-4B03-8B03-A6A4571C1DD6}">
      <dsp:nvSpPr>
        <dsp:cNvPr id="0" name=""/>
        <dsp:cNvSpPr/>
      </dsp:nvSpPr>
      <dsp:spPr>
        <a:xfrm>
          <a:off x="2985051" y="2232924"/>
          <a:ext cx="967085" cy="967085"/>
        </a:xfrm>
        <a:prstGeom prst="ellips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000" kern="1200"/>
        </a:p>
      </dsp:txBody>
      <dsp:txXfrm>
        <a:off x="3126677" y="2374550"/>
        <a:ext cx="683833" cy="683833"/>
      </dsp:txXfrm>
    </dsp:sp>
    <dsp:sp modelId="{850DDD74-AECE-4BF4-852E-6C8E0079C7DE}">
      <dsp:nvSpPr>
        <dsp:cNvPr id="0" name=""/>
        <dsp:cNvSpPr/>
      </dsp:nvSpPr>
      <dsp:spPr>
        <a:xfrm rot="10800000">
          <a:off x="2622274" y="2553271"/>
          <a:ext cx="256362" cy="326391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1400" kern="1200"/>
        </a:p>
      </dsp:txBody>
      <dsp:txXfrm rot="10800000">
        <a:off x="2699183" y="2618549"/>
        <a:ext cx="179453" cy="195835"/>
      </dsp:txXfrm>
    </dsp:sp>
    <dsp:sp modelId="{8053AA53-26CD-4058-AF4B-EF60789ED5EC}">
      <dsp:nvSpPr>
        <dsp:cNvPr id="0" name=""/>
        <dsp:cNvSpPr/>
      </dsp:nvSpPr>
      <dsp:spPr>
        <a:xfrm>
          <a:off x="1534263" y="2232924"/>
          <a:ext cx="967085" cy="967085"/>
        </a:xfrm>
        <a:prstGeom prst="ellips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000" kern="1200"/>
        </a:p>
      </dsp:txBody>
      <dsp:txXfrm>
        <a:off x="1675889" y="2374550"/>
        <a:ext cx="683833" cy="683833"/>
      </dsp:txXfrm>
    </dsp:sp>
    <dsp:sp modelId="{B71FF617-6CA2-438A-8FA6-6749072F3C02}">
      <dsp:nvSpPr>
        <dsp:cNvPr id="0" name=""/>
        <dsp:cNvSpPr/>
      </dsp:nvSpPr>
      <dsp:spPr>
        <a:xfrm rot="15120000">
          <a:off x="1667707" y="1870280"/>
          <a:ext cx="256362" cy="326391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1400" kern="1200"/>
        </a:p>
      </dsp:txBody>
      <dsp:txXfrm rot="10800000">
        <a:off x="1718045" y="1972130"/>
        <a:ext cx="179453" cy="195835"/>
      </dsp:txXfrm>
    </dsp:sp>
    <dsp:sp modelId="{40F31604-0C03-4BDB-9306-602639A956BC}">
      <dsp:nvSpPr>
        <dsp:cNvPr id="0" name=""/>
        <dsp:cNvSpPr/>
      </dsp:nvSpPr>
      <dsp:spPr>
        <a:xfrm>
          <a:off x="1085945" y="853142"/>
          <a:ext cx="967085" cy="967085"/>
        </a:xfrm>
        <a:prstGeom prst="ellipse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000" kern="1200"/>
        </a:p>
      </dsp:txBody>
      <dsp:txXfrm>
        <a:off x="1227571" y="994768"/>
        <a:ext cx="683833" cy="683833"/>
      </dsp:txXfrm>
    </dsp:sp>
    <dsp:sp modelId="{63248D91-E39C-4E89-9133-1F3B72188EB2}">
      <dsp:nvSpPr>
        <dsp:cNvPr id="0" name=""/>
        <dsp:cNvSpPr/>
      </dsp:nvSpPr>
      <dsp:spPr>
        <a:xfrm rot="19440000">
          <a:off x="2022292" y="751378"/>
          <a:ext cx="256362" cy="326391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1400" kern="1200"/>
        </a:p>
      </dsp:txBody>
      <dsp:txXfrm>
        <a:off x="2029636" y="839259"/>
        <a:ext cx="179453" cy="19583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BlockDescendingList">
  <dgm:title val=""/>
  <dgm:desc val=""/>
  <dgm:catLst>
    <dgm:cat type="list" pri="18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30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0" srcId="0" destId="10" srcOrd="0" destOrd="0"/>
        <dgm:cxn modelId="13" srcId="10" destId="11" srcOrd="0" destOrd="0"/>
        <dgm:cxn modelId="14" srcId="10" destId="12" srcOrd="0" destOrd="0"/>
        <dgm:cxn modelId="50" srcId="0" destId="20" srcOrd="1" destOrd="0"/>
        <dgm:cxn modelId="23" srcId="20" destId="21" srcOrd="0" destOrd="0"/>
        <dgm:cxn modelId="24" srcId="20" destId="22" srcOrd="0" destOrd="0"/>
        <dgm:cxn modelId="60" srcId="0" destId="30" srcOrd="2" destOrd="0"/>
        <dgm:cxn modelId="33" srcId="30" destId="31" srcOrd="0" destOrd="0"/>
        <dgm:cxn modelId="34" srcId="30" destId="32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7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  <dgm:cxn modelId="80" srcId="0" destId="70" srcOrd="3" destOrd="0"/>
      </dgm:cxnLst>
      <dgm:bg/>
      <dgm:whole/>
    </dgm:dataModel>
  </dgm:clrData>
  <dgm:layoutNode name="Name0">
    <dgm:varLst>
      <dgm:chMax val="7"/>
      <dgm:chPref val="7"/>
      <dgm:dir/>
      <dgm:animLvl val="lvl"/>
    </dgm:varLst>
    <dgm:shape xmlns:r="http://schemas.openxmlformats.org/officeDocument/2006/relationships" r:blip="">
      <dgm:adjLst/>
    </dgm:shape>
    <dgm:choose name="Name1">
      <dgm:if name="Name2" axis="ch" ptType="node" func="cnt" op="equ" val="1">
        <dgm:alg type="composite">
          <dgm:param type="ar" val="0.5516"/>
        </dgm:alg>
        <dgm:choose name="Name3">
          <dgm:if name="Name4" func="var" arg="dir" op="equ" val="norm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l" for="ch" forName="accentShape_1" refType="w" fact="0"/>
              <dgm:constr type="t" for="ch" forName="accentShape_1" refType="h" fact="0"/>
              <dgm:constr type="w" for="ch" forName="accentShape_1" refType="w" fact="0.7146"/>
              <dgm:constr type="h" for="ch" forName="accentShape_1" refType="h" fact="0.9952"/>
              <dgm:constr type="l" for="ch" forName="parentText_1" refType="w" fact="0.513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fact="0.78"/>
              <dgm:constr type="l" for="ch" forName="childText_1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</dgm:constrLst>
          </dgm:if>
          <dgm:else name="Name5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l" for="ch" forName="accentShape_1" refType="w" fact="0"/>
              <dgm:constr type="t" for="ch" forName="accentShape_1" refType="h" fact="0"/>
              <dgm:constr type="w" for="ch" forName="accentShape_1" refType="w" fact="0.7146"/>
              <dgm:constr type="h" for="ch" forName="accentShape_1" refType="h" fact="0.9952"/>
              <dgm:constr type="l" for="ch" forName="parentText_1" refType="w" fact="0.513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fact="0.78"/>
              <dgm:constr type="l" for="ch" forName="childText_1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</dgm:constrLst>
          </dgm:else>
        </dgm:choose>
      </dgm:if>
      <dgm:if name="Name6" axis="ch" ptType="node" func="cnt" op="equ" val="2">
        <dgm:alg type="composite">
          <dgm:param type="ar" val="0.9804"/>
        </dgm:alg>
        <dgm:choose name="Name7">
          <dgm:if name="Name8" func="var" arg="dir" op="equ" val="norm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parentText_2" refType="primFontSz" refFor="des" refForName="parentText_1" op="equ"/>
              <dgm:constr type="primFontSz" for="des" forName="childText_2" refType="primFontSz" refFor="des" refForName="childText_1" op="equ"/>
              <dgm:constr type="l" for="ch" forName="accentShape_2" refType="w" fact="0.4393"/>
              <dgm:constr type="t" for="ch" forName="accentShape_2" refType="h" fact="0.1192"/>
              <dgm:constr type="w" for="ch" forName="accentShape_2" refType="w" fact="0.4021"/>
              <dgm:constr type="h" for="ch" forName="accentShape_2" refType="h" fact="0.876"/>
              <dgm:constr type="l" for="ch" forName="accentShape_1" refType="w" fact="0"/>
              <dgm:constr type="t" for="ch" forName="accentShape_1" refType="h" fact="0"/>
              <dgm:constr type="w" for="ch" forName="accentShape_1" refType="w" fact="0.4021"/>
              <dgm:constr type="h" for="ch" forName="accentShape_1" refType="h" fact="0.9952"/>
              <dgm:constr type="l" for="ch" forName="parentText_1" refType="w" fact="0.2946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fact="0.78"/>
              <dgm:constr type="l" for="ch" forName="parentText_2" refType="w" fact="0.7339"/>
              <dgm:constr type="t" for="ch" forName="parentText_2" refType="h" fact="0.1192"/>
              <dgm:constr type="w" for="ch" forName="parentText_2" refType="w" refFor="ch" refForName="accentShape_1" fact="0.26"/>
              <dgm:constr type="h" for="ch" forName="parentText_2" refType="h" fact="0.78"/>
              <dgm:constr type="l" for="ch" forName="childText_1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  <dgm:constr type="l" for="ch" forName="childText_2" refType="w" fact="0.4393"/>
              <dgm:constr type="t" for="ch" forName="childText_2" refType="h" fact="0.1192"/>
              <dgm:constr type="w" for="ch" forName="childText_2" refType="w" refFor="ch" refForName="accentShape_2" fact="0.71"/>
              <dgm:constr type="h" for="ch" forName="childText_2" refType="h" fact="0.8808"/>
            </dgm:constrLst>
          </dgm:if>
          <dgm:else name="Name9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parentText_2" refType="primFontSz" refFor="des" refForName="parentText_1" op="equ"/>
              <dgm:constr type="primFontSz" for="des" forName="childText_2" refType="primFontSz" refFor="des" refForName="childText_1" op="equ"/>
              <dgm:constr type="l" for="ch" forName="accentShape_1" refType="w" fact="0.4393"/>
              <dgm:constr type="t" for="ch" forName="accentShape_2" refType="h" fact="0.1192"/>
              <dgm:constr type="w" for="ch" forName="accentShape_2" refType="w" fact="0.4021"/>
              <dgm:constr type="h" for="ch" forName="accentShape_2" refType="h" fact="0.876"/>
              <dgm:constr type="l" for="ch" forName="accentShape_2" refType="w" fact="0"/>
              <dgm:constr type="t" for="ch" forName="accentShape_1" refType="h" fact="0"/>
              <dgm:constr type="w" for="ch" forName="accentShape_1" refType="w" fact="0.4021"/>
              <dgm:constr type="h" for="ch" forName="accentShape_1" refType="h" fact="0.9952"/>
              <dgm:constr type="l" for="ch" forName="parentText_2" refType="w" fact="0.2946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fact="0.78"/>
              <dgm:constr type="l" for="ch" forName="parentText_1" refType="w" fact="0.7339"/>
              <dgm:constr type="t" for="ch" forName="parentText_2" refType="h" fact="0.1192"/>
              <dgm:constr type="w" for="ch" forName="parentText_2" refType="w" refFor="ch" refForName="accentShape_1" fact="0.26"/>
              <dgm:constr type="h" for="ch" forName="parentText_2" refType="h" fact="0.78"/>
              <dgm:constr type="l" for="ch" forName="childText_2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  <dgm:constr type="l" for="ch" forName="childText_1" refType="w" fact="0.4393"/>
              <dgm:constr type="t" for="ch" forName="childText_2" refType="h" fact="0.1192"/>
              <dgm:constr type="w" for="ch" forName="childText_2" refType="w" refFor="ch" refForName="accentShape_2" fact="0.71"/>
              <dgm:constr type="h" for="ch" forName="childText_2" refType="h" fact="0.8808"/>
            </dgm:constrLst>
          </dgm:else>
        </dgm:choose>
      </dgm:if>
      <dgm:if name="Name10" axis="ch" ptType="node" func="cnt" op="equ" val="3">
        <dgm:alg type="composite">
          <dgm:param type="ar" val="1.4097"/>
        </dgm:alg>
        <dgm:choose name="Name11">
          <dgm:if name="Name12" func="var" arg="dir" op="equ" val="norm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l" for="ch" forName="accentShape_1" refType="w" fact="0"/>
              <dgm:constr type="t" for="ch" forName="accentShape_1" refType="h" fact="0"/>
              <dgm:constr type="w" for="ch" forName="accentShape_1" refType="w" fact="0.2796"/>
              <dgm:constr type="h" for="ch" forName="accentShape_1" refType="h" fact="0.9952"/>
              <dgm:constr type="l" for="ch" forName="accentShape_2" refType="w" fact="0.3055"/>
              <dgm:constr type="t" for="ch" forName="accentShape_2" refType="h" fact="0.1192"/>
              <dgm:constr type="w" for="ch" forName="accentShape_2" refType="w" fact="0.2796"/>
              <dgm:constr type="h" for="ch" forName="accentShape_2" refType="h" fact="0.876"/>
              <dgm:constr type="l" for="ch" forName="accentShape_3" refType="w" fact="0.6101"/>
              <dgm:constr type="t" for="ch" forName="accentShape_3" refType="h" fact="0.2457"/>
              <dgm:constr type="w" for="ch" forName="accentShape_3" refType="w" fact="0.2796"/>
              <dgm:constr type="h" for="ch" forName="accentShape_3" refType="h" fact="0.7499"/>
              <dgm:constr type="l" for="ch" forName="parentText_1" refType="w" fact="0.2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2" refType="w" fact="0.5055"/>
              <dgm:constr type="t" for="ch" forName="parentText_2" refType="h" fact="0.1192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3" refType="w" fact="0.8101"/>
              <dgm:constr type="t" for="ch" forName="parentText_3" refType="h" fact="0.2457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childText_1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  <dgm:constr type="l" for="ch" forName="childText_2" refType="w" fact="0.3055"/>
              <dgm:constr type="t" for="ch" forName="childText_2" refType="h" fact="0.1192"/>
              <dgm:constr type="w" for="ch" forName="childText_2" refType="w" refFor="ch" refForName="accentShape_2" fact="0.71"/>
              <dgm:constr type="h" for="ch" forName="childText_2" refType="h" fact="0.8808"/>
              <dgm:constr type="l" for="ch" forName="childText_3" refType="w" fact="0.6101"/>
              <dgm:constr type="t" for="ch" forName="childText_3" refType="h" fact="0.2457"/>
              <dgm:constr type="w" for="ch" forName="childText_3" refType="w" refFor="ch" refForName="accentShape_3" fact="0.71"/>
              <dgm:constr type="h" for="ch" forName="childText_3" refType="h" fact="0.7543"/>
            </dgm:constrLst>
          </dgm:if>
          <dgm:else name="Name13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l" for="ch" forName="accentShape_3" refType="w" fact="0"/>
              <dgm:constr type="t" for="ch" forName="accentShape_1" refType="h" fact="0"/>
              <dgm:constr type="w" for="ch" forName="accentShape_1" refType="w" fact="0.2796"/>
              <dgm:constr type="h" for="ch" forName="accentShape_1" refType="h" fact="0.9952"/>
              <dgm:constr type="l" for="ch" forName="accentShape_2" refType="w" fact="0.3055"/>
              <dgm:constr type="t" for="ch" forName="accentShape_2" refType="h" fact="0.1192"/>
              <dgm:constr type="w" for="ch" forName="accentShape_2" refType="w" fact="0.2796"/>
              <dgm:constr type="h" for="ch" forName="accentShape_2" refType="h" fact="0.876"/>
              <dgm:constr type="l" for="ch" forName="accentShape_1" refType="w" fact="0.6101"/>
              <dgm:constr type="t" for="ch" forName="accentShape_3" refType="h" fact="0.2457"/>
              <dgm:constr type="w" for="ch" forName="accentShape_3" refType="w" fact="0.2796"/>
              <dgm:constr type="h" for="ch" forName="accentShape_3" refType="h" fact="0.7499"/>
              <dgm:constr type="l" for="ch" forName="parentText_3" refType="w" fact="0.2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2" refType="w" fact="0.5055"/>
              <dgm:constr type="t" for="ch" forName="parentText_2" refType="h" fact="0.1192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1" refType="w" fact="0.8101"/>
              <dgm:constr type="t" for="ch" forName="parentText_3" refType="h" fact="0.2457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childText_3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  <dgm:constr type="l" for="ch" forName="childText_2" refType="w" fact="0.3055"/>
              <dgm:constr type="t" for="ch" forName="childText_2" refType="h" fact="0.1192"/>
              <dgm:constr type="w" for="ch" forName="childText_2" refType="w" refFor="ch" refForName="accentShape_2" fact="0.71"/>
              <dgm:constr type="h" for="ch" forName="childText_2" refType="h" fact="0.8808"/>
              <dgm:constr type="l" for="ch" forName="childText_1" refType="w" fact="0.6101"/>
              <dgm:constr type="t" for="ch" forName="childText_3" refType="h" fact="0.2457"/>
              <dgm:constr type="w" for="ch" forName="childText_3" refType="w" refFor="ch" refForName="accentShape_3" fact="0.71"/>
              <dgm:constr type="h" for="ch" forName="childText_3" refType="h" fact="0.7543"/>
            </dgm:constrLst>
          </dgm:else>
        </dgm:choose>
      </dgm:if>
      <dgm:if name="Name14" axis="ch" ptType="node" func="cnt" op="equ" val="4">
        <dgm:alg type="composite">
          <dgm:param type="ar" val="1.8305"/>
        </dgm:alg>
        <dgm:choose name="Name15">
          <dgm:if name="Name16" func="var" arg="dir" op="equ" val="norm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4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4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childText_4" refType="primFontSz" refFor="des" refForName="parentText_3" op="lte"/>
              <dgm:constr type="primFontSz" for="des" forName="childText_1" refType="primFontSz" refFor="des" refForName="parentText_4" op="lte"/>
              <dgm:constr type="primFontSz" for="des" forName="childText_2" refType="primFontSz" refFor="des" refForName="parentText_4" op="lte"/>
              <dgm:constr type="primFontSz" for="des" forName="childText_3" refType="primFontSz" refFor="des" refForName="parentText_4" op="lte"/>
              <dgm:constr type="primFontSz" for="des" forName="childText_4" refType="primFontSz" refFor="des" refForName="parentText_4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parentText_4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primFontSz" for="des" forName="childText_4" refType="primFontSz" refFor="des" refForName="childText_1" op="equ"/>
              <dgm:constr type="l" for="ch" forName="accentShape_1" refType="w" fact="0"/>
              <dgm:constr type="t" for="ch" forName="accentShape_1" refType="h" fact="0"/>
              <dgm:constr type="w" for="ch" forName="accentShape_1" refType="w" fact="0.2153"/>
              <dgm:constr type="h" for="ch" forName="accentShape_1" refType="h" fact="0.9952"/>
              <dgm:constr type="l" for="ch" forName="accentShape_2" refType="w" fact="0.2353"/>
              <dgm:constr type="t" for="ch" forName="accentShape_2" refType="h" fact="0.1192"/>
              <dgm:constr type="w" for="ch" forName="accentShape_2" refType="w" fact="0.2153"/>
              <dgm:constr type="h" for="ch" forName="accentShape_2" refType="h" fact="0.876"/>
              <dgm:constr type="l" for="ch" forName="accentShape_3" refType="w" fact="0.4699"/>
              <dgm:constr type="t" for="ch" forName="accentShape_3" refType="h" fact="0.2457"/>
              <dgm:constr type="w" for="ch" forName="accentShape_3" refType="w" fact="0.2153"/>
              <dgm:constr type="h" for="ch" forName="accentShape_3" refType="h" fact="0.7495"/>
              <dgm:constr type="l" for="ch" forName="accentShape_4" refType="w" fact="0.6997"/>
              <dgm:constr type="t" for="ch" forName="accentShape_4" refType="h" fact="0.3696"/>
              <dgm:constr type="w" for="ch" forName="accentShape_4" refType="w" fact="0.2153"/>
              <dgm:constr type="h" for="ch" forName="accentShape_4" refType="h" fact="0.6256"/>
              <dgm:constr type="l" for="ch" forName="parentText_1" refType="w" fact="0.16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2" refType="w" fact="0.3953"/>
              <dgm:constr type="t" for="ch" forName="parentText_2" refType="h" fact="0.1192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3" refType="w" fact="0.6299"/>
              <dgm:constr type="t" for="ch" forName="parentText_3" refType="h" fact="0.2457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parentText_4" refType="w" fact="0.8597"/>
              <dgm:constr type="t" for="ch" forName="parentText_4" refType="h" fact="0.3696"/>
              <dgm:constr type="w" for="ch" forName="parentText_4" refType="w" refFor="ch" refForName="accentShape_4" fact="0.26"/>
              <dgm:constr type="h" for="ch" forName="parentText_4" refType="h" refFor="ch" refForName="accentShape_4" fact="0.9"/>
              <dgm:constr type="l" for="ch" forName="childText_1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  <dgm:constr type="l" for="ch" forName="childText_2" refType="w" fact="0.2353"/>
              <dgm:constr type="t" for="ch" forName="childText_2" refType="h" fact="0.1192"/>
              <dgm:constr type="w" for="ch" forName="childText_2" refType="w" refFor="ch" refForName="accentShape_2" fact="0.71"/>
              <dgm:constr type="h" for="ch" forName="childText_2" refType="h" fact="0.8808"/>
              <dgm:constr type="l" for="ch" forName="childText_3" refType="w" fact="0.4699"/>
              <dgm:constr type="t" for="ch" forName="childText_3" refType="h" fact="0.2457"/>
              <dgm:constr type="w" for="ch" forName="childText_3" refType="w" refFor="ch" refForName="accentShape_3" fact="0.71"/>
              <dgm:constr type="h" for="ch" forName="childText_3" refType="h" fact="0.7543"/>
              <dgm:constr type="l" for="ch" forName="childText_4" refType="w" fact="0.6997"/>
              <dgm:constr type="t" for="ch" forName="childText_4" refType="h" fact="0.3696"/>
              <dgm:constr type="w" for="ch" forName="childText_4" refType="w" refFor="ch" refForName="accentShape_4" fact="0.71"/>
              <dgm:constr type="h" for="ch" forName="childText_4" refType="h" fact="0.6261"/>
            </dgm:constrLst>
          </dgm:if>
          <dgm:else name="Name17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4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4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childText_4" refType="primFontSz" refFor="des" refForName="parentText_3" op="lte"/>
              <dgm:constr type="primFontSz" for="des" forName="childText_1" refType="primFontSz" refFor="des" refForName="parentText_4" op="lte"/>
              <dgm:constr type="primFontSz" for="des" forName="childText_2" refType="primFontSz" refFor="des" refForName="parentText_4" op="lte"/>
              <dgm:constr type="primFontSz" for="des" forName="childText_3" refType="primFontSz" refFor="des" refForName="parentText_4" op="lte"/>
              <dgm:constr type="primFontSz" for="des" forName="childText_4" refType="primFontSz" refFor="des" refForName="parentText_4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parentText_4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primFontSz" for="des" forName="childText_4" refType="primFontSz" refFor="des" refForName="childText_1" op="equ"/>
              <dgm:constr type="l" for="ch" forName="accentShape_4" refType="w" fact="0"/>
              <dgm:constr type="t" for="ch" forName="accentShape_1" refType="h" fact="0"/>
              <dgm:constr type="w" for="ch" forName="accentShape_1" refType="w" fact="0.2153"/>
              <dgm:constr type="h" for="ch" forName="accentShape_1" refType="h" fact="0.9952"/>
              <dgm:constr type="l" for="ch" forName="accentShape_3" refType="w" fact="0.2353"/>
              <dgm:constr type="t" for="ch" forName="accentShape_2" refType="h" fact="0.1192"/>
              <dgm:constr type="w" for="ch" forName="accentShape_2" refType="w" fact="0.2153"/>
              <dgm:constr type="h" for="ch" forName="accentShape_2" refType="h" fact="0.876"/>
              <dgm:constr type="l" for="ch" forName="accentShape_2" refType="w" fact="0.4699"/>
              <dgm:constr type="t" for="ch" forName="accentShape_3" refType="h" fact="0.2457"/>
              <dgm:constr type="w" for="ch" forName="accentShape_3" refType="w" fact="0.2153"/>
              <dgm:constr type="h" for="ch" forName="accentShape_3" refType="h" fact="0.7495"/>
              <dgm:constr type="l" for="ch" forName="accentShape_1" refType="w" fact="0.6997"/>
              <dgm:constr type="t" for="ch" forName="accentShape_4" refType="h" fact="0.3696"/>
              <dgm:constr type="w" for="ch" forName="accentShape_4" refType="w" fact="0.2153"/>
              <dgm:constr type="h" for="ch" forName="accentShape_4" refType="h" fact="0.6256"/>
              <dgm:constr type="l" for="ch" forName="parentText_4" refType="w" fact="0.16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3" refType="w" fact="0.3953"/>
              <dgm:constr type="t" for="ch" forName="parentText_2" refType="h" fact="0.1192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2" refType="w" fact="0.6299"/>
              <dgm:constr type="t" for="ch" forName="parentText_3" refType="h" fact="0.2457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parentText_1" refType="w" fact="0.8597"/>
              <dgm:constr type="t" for="ch" forName="parentText_4" refType="h" fact="0.3696"/>
              <dgm:constr type="w" for="ch" forName="parentText_4" refType="w" refFor="ch" refForName="accentShape_4" fact="0.26"/>
              <dgm:constr type="h" for="ch" forName="parentText_4" refType="h" refFor="ch" refForName="accentShape_4" fact="0.9"/>
              <dgm:constr type="l" for="ch" forName="childText_4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  <dgm:constr type="l" for="ch" forName="childText_3" refType="w" fact="0.2353"/>
              <dgm:constr type="t" for="ch" forName="childText_2" refType="h" fact="0.1192"/>
              <dgm:constr type="w" for="ch" forName="childText_2" refType="w" refFor="ch" refForName="accentShape_2" fact="0.71"/>
              <dgm:constr type="h" for="ch" forName="childText_2" refType="h" fact="0.8808"/>
              <dgm:constr type="l" for="ch" forName="childText_2" refType="w" fact="0.4699"/>
              <dgm:constr type="t" for="ch" forName="childText_3" refType="h" fact="0.2457"/>
              <dgm:constr type="w" for="ch" forName="childText_3" refType="w" refFor="ch" refForName="accentShape_3" fact="0.71"/>
              <dgm:constr type="h" for="ch" forName="childText_3" refType="h" fact="0.7543"/>
              <dgm:constr type="l" for="ch" forName="childText_1" refType="w" fact="0.6997"/>
              <dgm:constr type="t" for="ch" forName="childText_4" refType="h" fact="0.3696"/>
              <dgm:constr type="w" for="ch" forName="childText_4" refType="w" refFor="ch" refForName="accentShape_4" fact="0.71"/>
              <dgm:constr type="h" for="ch" forName="childText_4" refType="h" fact="0.6261"/>
            </dgm:constrLst>
          </dgm:else>
        </dgm:choose>
      </dgm:if>
      <dgm:if name="Name18" axis="ch" ptType="node" func="cnt" op="equ" val="5">
        <dgm:alg type="composite">
          <dgm:param type="ar" val="2.0125"/>
        </dgm:alg>
        <dgm:choose name="Name19">
          <dgm:if name="Name20" func="var" arg="dir" op="equ" val="norm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4" refType="primFontSz" refFor="des" refForName="parentText_1" op="lte"/>
              <dgm:constr type="primFontSz" for="des" forName="childText_5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4" refType="primFontSz" refFor="des" refForName="parentText_2" op="lte"/>
              <dgm:constr type="primFontSz" for="des" forName="childText_5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childText_4" refType="primFontSz" refFor="des" refForName="parentText_3" op="lte"/>
              <dgm:constr type="primFontSz" for="des" forName="childText_5" refType="primFontSz" refFor="des" refForName="parentText_3" op="lte"/>
              <dgm:constr type="primFontSz" for="des" forName="childText_1" refType="primFontSz" refFor="des" refForName="parentText_4" op="lte"/>
              <dgm:constr type="primFontSz" for="des" forName="childText_2" refType="primFontSz" refFor="des" refForName="parentText_4" op="lte"/>
              <dgm:constr type="primFontSz" for="des" forName="childText_3" refType="primFontSz" refFor="des" refForName="parentText_4" op="lte"/>
              <dgm:constr type="primFontSz" for="des" forName="childText_4" refType="primFontSz" refFor="des" refForName="parentText_4" op="lte"/>
              <dgm:constr type="primFontSz" for="des" forName="childText_5" refType="primFontSz" refFor="des" refForName="parentText_4" op="lte"/>
              <dgm:constr type="primFontSz" for="des" forName="childText_1" refType="primFontSz" refFor="des" refForName="parentText_5" op="lte"/>
              <dgm:constr type="primFontSz" for="des" forName="childText_2" refType="primFontSz" refFor="des" refForName="parentText_5" op="lte"/>
              <dgm:constr type="primFontSz" for="des" forName="childText_3" refType="primFontSz" refFor="des" refForName="parentText_5" op="lte"/>
              <dgm:constr type="primFontSz" for="des" forName="childText_4" refType="primFontSz" refFor="des" refForName="parentText_5" op="lte"/>
              <dgm:constr type="primFontSz" for="des" forName="childText_5" refType="primFontSz" refFor="des" refForName="parentText_5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parentText_4" refType="primFontSz" refFor="des" refForName="parentText_1" op="equ"/>
              <dgm:constr type="primFontSz" for="des" forName="parentText_5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primFontSz" for="des" forName="childText_4" refType="primFontSz" refFor="des" refForName="childText_1" op="equ"/>
              <dgm:constr type="primFontSz" for="des" forName="childText_5" refType="primFontSz" refFor="des" refForName="childText_1" op="equ"/>
              <dgm:constr type="l" for="ch" forName="accentShape_1" refType="w" fact="0"/>
              <dgm:constr type="t" for="ch" forName="accentShape_1" refType="h" fact="0"/>
              <dgm:constr type="w" for="ch" forName="accentShape_1" refType="w" fact="0.1759"/>
              <dgm:constr type="h" for="ch" forName="accentShape_1" refType="h" fact="0.9952"/>
              <dgm:constr type="l" for="ch" forName="accentShape_2" refType="w" fact="0.192"/>
              <dgm:constr type="t" for="ch" forName="accentShape_2" refType="h" fact="0.1196"/>
              <dgm:constr type="w" for="ch" forName="accentShape_2" refType="w" fact="0.1759"/>
              <dgm:constr type="h" for="ch" forName="accentShape_2" refType="h" fact="0.876"/>
              <dgm:constr type="l" for="ch" forName="accentShape_3" refType="w" fact="0.384"/>
              <dgm:constr type="t" for="ch" forName="accentShape_3" refType="h" fact="0.2457"/>
              <dgm:constr type="w" for="ch" forName="accentShape_3" refType="w" fact="0.1759"/>
              <dgm:constr type="h" for="ch" forName="accentShape_3" refType="h" fact="0.7499"/>
              <dgm:constr type="l" for="ch" forName="accentShape_4" refType="w" fact="0.5759"/>
              <dgm:constr type="t" for="ch" forName="accentShape_4" refType="h" fact="0.3739"/>
              <dgm:constr type="w" for="ch" forName="accentShape_4" refType="w" fact="0.1759"/>
              <dgm:constr type="h" for="ch" forName="accentShape_4" refType="h" fact="0.6217"/>
              <dgm:constr type="l" for="ch" forName="accentShape_5" refType="w" fact="0.7679"/>
              <dgm:constr type="t" for="ch" forName="accentShape_5" refType="h" fact="0.5"/>
              <dgm:constr type="w" for="ch" forName="accentShape_5" refType="w" fact="0.1759"/>
              <dgm:constr type="h" for="ch" forName="accentShape_5" refType="h" fact="0.4956"/>
              <dgm:constr type="l" for="ch" forName="parentText_1" refType="w" fact="0.125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2" refType="w" fact="0.317"/>
              <dgm:constr type="t" for="ch" forName="parentText_2" refType="h" fact="0.1196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3" refType="w" fact="0.509"/>
              <dgm:constr type="t" for="ch" forName="parentText_3" refType="h" fact="0.2457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parentText_4" refType="w" fact="0.7009"/>
              <dgm:constr type="t" for="ch" forName="parentText_4" refType="h" fact="0.3739"/>
              <dgm:constr type="w" for="ch" forName="parentText_4" refType="w" refFor="ch" refForName="accentShape_4" fact="0.26"/>
              <dgm:constr type="h" for="ch" forName="parentText_4" refType="h" refFor="ch" refForName="accentShape_4" fact="0.9"/>
              <dgm:constr type="l" for="ch" forName="parentText_5" refType="w" fact="0.8929"/>
              <dgm:constr type="t" for="ch" forName="parentText_5" refType="h" fact="0.5"/>
              <dgm:constr type="w" for="ch" forName="parentText_5" refType="w" refFor="ch" refForName="accentShape_5" fact="0.26"/>
              <dgm:constr type="h" for="ch" forName="parentText_5" refType="h" refFor="ch" refForName="accentShape_5" fact="0.9"/>
              <dgm:constr type="l" for="ch" forName="childText_1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  <dgm:constr type="l" for="ch" forName="childText_2" refType="w" fact="0.192"/>
              <dgm:constr type="t" for="ch" forName="childText_2" refType="h" fact="0.1192"/>
              <dgm:constr type="w" for="ch" forName="childText_2" refType="w" refFor="ch" refForName="accentShape_2" fact="0.71"/>
              <dgm:constr type="h" for="ch" forName="childText_2" refType="h" fact="0.876"/>
              <dgm:constr type="l" for="ch" forName="childText_3" refType="w" fact="0.384"/>
              <dgm:constr type="t" for="ch" forName="childText_3" refType="h" fact="0.2457"/>
              <dgm:constr type="w" for="ch" forName="childText_3" refType="w" refFor="ch" refForName="accentShape_3" fact="0.71"/>
              <dgm:constr type="h" for="ch" forName="childText_3" refType="h" fact="0.7499"/>
              <dgm:constr type="l" for="ch" forName="childText_4" refType="w" fact="0.5759"/>
              <dgm:constr type="t" for="ch" forName="childText_4" refType="h" fact="0.3739"/>
              <dgm:constr type="w" for="ch" forName="childText_4" refType="w" refFor="ch" refForName="accentShape_4" fact="0.71"/>
              <dgm:constr type="h" for="ch" forName="childText_4" refType="h" fact="0.6217"/>
              <dgm:constr type="l" for="ch" forName="childText_5" refType="w" fact="0.7679"/>
              <dgm:constr type="t" for="ch" forName="childText_5" refType="h" fact="0.5001"/>
              <dgm:constr type="w" for="ch" forName="childText_5" refType="w" refFor="ch" refForName="accentShape_5" fact="0.71"/>
              <dgm:constr type="h" for="ch" forName="childText_5" refType="h" fact="0.4956"/>
            </dgm:constrLst>
          </dgm:if>
          <dgm:else name="Name21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4" refType="primFontSz" refFor="des" refForName="parentText_1" op="lte"/>
              <dgm:constr type="primFontSz" for="des" forName="childText_5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4" refType="primFontSz" refFor="des" refForName="parentText_2" op="lte"/>
              <dgm:constr type="primFontSz" for="des" forName="childText_5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childText_4" refType="primFontSz" refFor="des" refForName="parentText_3" op="lte"/>
              <dgm:constr type="primFontSz" for="des" forName="childText_5" refType="primFontSz" refFor="des" refForName="parentText_3" op="lte"/>
              <dgm:constr type="primFontSz" for="des" forName="childText_1" refType="primFontSz" refFor="des" refForName="parentText_4" op="lte"/>
              <dgm:constr type="primFontSz" for="des" forName="childText_2" refType="primFontSz" refFor="des" refForName="parentText_4" op="lte"/>
              <dgm:constr type="primFontSz" for="des" forName="childText_3" refType="primFontSz" refFor="des" refForName="parentText_4" op="lte"/>
              <dgm:constr type="primFontSz" for="des" forName="childText_4" refType="primFontSz" refFor="des" refForName="parentText_4" op="lte"/>
              <dgm:constr type="primFontSz" for="des" forName="childText_5" refType="primFontSz" refFor="des" refForName="parentText_4" op="lte"/>
              <dgm:constr type="primFontSz" for="des" forName="childText_1" refType="primFontSz" refFor="des" refForName="parentText_5" op="lte"/>
              <dgm:constr type="primFontSz" for="des" forName="childText_2" refType="primFontSz" refFor="des" refForName="parentText_5" op="lte"/>
              <dgm:constr type="primFontSz" for="des" forName="childText_3" refType="primFontSz" refFor="des" refForName="parentText_5" op="lte"/>
              <dgm:constr type="primFontSz" for="des" forName="childText_4" refType="primFontSz" refFor="des" refForName="parentText_5" op="lte"/>
              <dgm:constr type="primFontSz" for="des" forName="childText_5" refType="primFontSz" refFor="des" refForName="parentText_5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parentText_4" refType="primFontSz" refFor="des" refForName="parentText_1" op="equ"/>
              <dgm:constr type="primFontSz" for="des" forName="parentText_5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primFontSz" for="des" forName="childText_4" refType="primFontSz" refFor="des" refForName="childText_1" op="equ"/>
              <dgm:constr type="primFontSz" for="des" forName="childText_5" refType="primFontSz" refFor="des" refForName="childText_1" op="equ"/>
              <dgm:constr type="l" for="ch" forName="accentShape_5" refType="w" fact="0"/>
              <dgm:constr type="t" for="ch" forName="accentShape_1" refType="h" fact="0"/>
              <dgm:constr type="w" for="ch" forName="accentShape_1" refType="w" fact="0.1759"/>
              <dgm:constr type="h" for="ch" forName="accentShape_1" refType="h" fact="0.9952"/>
              <dgm:constr type="l" for="ch" forName="accentShape_4" refType="w" fact="0.192"/>
              <dgm:constr type="t" for="ch" forName="accentShape_2" refType="h" fact="0.1196"/>
              <dgm:constr type="w" for="ch" forName="accentShape_2" refType="w" fact="0.1759"/>
              <dgm:constr type="h" for="ch" forName="accentShape_2" refType="h" fact="0.876"/>
              <dgm:constr type="l" for="ch" forName="accentShape_3" refType="w" fact="0.384"/>
              <dgm:constr type="t" for="ch" forName="accentShape_3" refType="h" fact="0.2457"/>
              <dgm:constr type="w" for="ch" forName="accentShape_3" refType="w" fact="0.1759"/>
              <dgm:constr type="h" for="ch" forName="accentShape_3" refType="h" fact="0.7499"/>
              <dgm:constr type="l" for="ch" forName="accentShape_2" refType="w" fact="0.5759"/>
              <dgm:constr type="t" for="ch" forName="accentShape_4" refType="h" fact="0.3739"/>
              <dgm:constr type="w" for="ch" forName="accentShape_4" refType="w" fact="0.1759"/>
              <dgm:constr type="h" for="ch" forName="accentShape_4" refType="h" fact="0.6217"/>
              <dgm:constr type="l" for="ch" forName="accentShape_1" refType="w" fact="0.7679"/>
              <dgm:constr type="t" for="ch" forName="accentShape_5" refType="h" fact="0.5"/>
              <dgm:constr type="w" for="ch" forName="accentShape_5" refType="w" fact="0.1759"/>
              <dgm:constr type="h" for="ch" forName="accentShape_5" refType="h" fact="0.4956"/>
              <dgm:constr type="l" for="ch" forName="parentText_5" refType="w" fact="0.125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4" refType="w" fact="0.317"/>
              <dgm:constr type="t" for="ch" forName="parentText_2" refType="h" fact="0.1196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3" refType="w" fact="0.509"/>
              <dgm:constr type="t" for="ch" forName="parentText_3" refType="h" fact="0.2457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parentText_2" refType="w" fact="0.7009"/>
              <dgm:constr type="t" for="ch" forName="parentText_4" refType="h" fact="0.3739"/>
              <dgm:constr type="w" for="ch" forName="parentText_4" refType="w" refFor="ch" refForName="accentShape_4" fact="0.26"/>
              <dgm:constr type="h" for="ch" forName="parentText_4" refType="h" refFor="ch" refForName="accentShape_4" fact="0.9"/>
              <dgm:constr type="l" for="ch" forName="parentText_1" refType="w" fact="0.8929"/>
              <dgm:constr type="t" for="ch" forName="parentText_5" refType="h" fact="0.5"/>
              <dgm:constr type="w" for="ch" forName="parentText_5" refType="w" refFor="ch" refForName="accentShape_5" fact="0.26"/>
              <dgm:constr type="h" for="ch" forName="parentText_5" refType="h" refFor="ch" refForName="accentShape_5" fact="0.9"/>
              <dgm:constr type="l" for="ch" forName="childText_5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  <dgm:constr type="l" for="ch" forName="childText_4" refType="w" fact="0.192"/>
              <dgm:constr type="t" for="ch" forName="childText_2" refType="h" fact="0.1192"/>
              <dgm:constr type="w" for="ch" forName="childText_2" refType="w" refFor="ch" refForName="accentShape_2" fact="0.71"/>
              <dgm:constr type="h" for="ch" forName="childText_2" refType="h" fact="0.876"/>
              <dgm:constr type="l" for="ch" forName="childText_3" refType="w" fact="0.384"/>
              <dgm:constr type="t" for="ch" forName="childText_3" refType="h" fact="0.2457"/>
              <dgm:constr type="w" for="ch" forName="childText_3" refType="w" refFor="ch" refForName="accentShape_3" fact="0.71"/>
              <dgm:constr type="h" for="ch" forName="childText_3" refType="h" fact="0.7499"/>
              <dgm:constr type="l" for="ch" forName="childText_2" refType="w" fact="0.5759"/>
              <dgm:constr type="t" for="ch" forName="childText_4" refType="h" fact="0.3739"/>
              <dgm:constr type="w" for="ch" forName="childText_4" refType="w" refFor="ch" refForName="accentShape_4" fact="0.71"/>
              <dgm:constr type="h" for="ch" forName="childText_4" refType="h" fact="0.6261"/>
              <dgm:constr type="l" for="ch" forName="childText_1" refType="w" fact="0.7679"/>
              <dgm:constr type="t" for="ch" forName="childText_5" refType="h" fact="0.5001"/>
              <dgm:constr type="w" for="ch" forName="childText_5" refType="w" refFor="ch" refForName="accentShape_5" fact="0.71"/>
              <dgm:constr type="h" for="ch" forName="childText_5" refType="h" fact="0.4999"/>
            </dgm:constrLst>
          </dgm:else>
        </dgm:choose>
      </dgm:if>
      <dgm:if name="Name22" axis="ch" ptType="node" func="cnt" op="equ" val="6">
        <dgm:alg type="composite">
          <dgm:param type="ar" val="2.4006"/>
        </dgm:alg>
        <dgm:shape xmlns:r="http://schemas.openxmlformats.org/officeDocument/2006/relationships" r:blip="">
          <dgm:adjLst/>
        </dgm:shape>
        <dgm:choose name="Name23">
          <dgm:if name="Name24" func="var" arg="dir" op="equ" val="norm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4" refType="primFontSz" refFor="des" refForName="parentText_1" op="lte"/>
              <dgm:constr type="primFontSz" for="des" forName="childText_5" refType="primFontSz" refFor="des" refForName="parentText_1" op="lte"/>
              <dgm:constr type="primFontSz" for="des" forName="childText_6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4" refType="primFontSz" refFor="des" refForName="parentText_2" op="lte"/>
              <dgm:constr type="primFontSz" for="des" forName="childText_5" refType="primFontSz" refFor="des" refForName="parentText_2" op="lte"/>
              <dgm:constr type="primFontSz" for="des" forName="childText_6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childText_4" refType="primFontSz" refFor="des" refForName="parentText_3" op="lte"/>
              <dgm:constr type="primFontSz" for="des" forName="childText_5" refType="primFontSz" refFor="des" refForName="parentText_3" op="lte"/>
              <dgm:constr type="primFontSz" for="des" forName="childText_6" refType="primFontSz" refFor="des" refForName="parentText_3" op="lte"/>
              <dgm:constr type="primFontSz" for="des" forName="childText_1" refType="primFontSz" refFor="des" refForName="parentText_4" op="lte"/>
              <dgm:constr type="primFontSz" for="des" forName="childText_2" refType="primFontSz" refFor="des" refForName="parentText_4" op="lte"/>
              <dgm:constr type="primFontSz" for="des" forName="childText_3" refType="primFontSz" refFor="des" refForName="parentText_4" op="lte"/>
              <dgm:constr type="primFontSz" for="des" forName="childText_4" refType="primFontSz" refFor="des" refForName="parentText_4" op="lte"/>
              <dgm:constr type="primFontSz" for="des" forName="childText_5" refType="primFontSz" refFor="des" refForName="parentText_4" op="lte"/>
              <dgm:constr type="primFontSz" for="des" forName="childText_6" refType="primFontSz" refFor="des" refForName="parentText_4" op="lte"/>
              <dgm:constr type="primFontSz" for="des" forName="childText_1" refType="primFontSz" refFor="des" refForName="parentText_5" op="lte"/>
              <dgm:constr type="primFontSz" for="des" forName="childText_2" refType="primFontSz" refFor="des" refForName="parentText_5" op="lte"/>
              <dgm:constr type="primFontSz" for="des" forName="childText_3" refType="primFontSz" refFor="des" refForName="parentText_5" op="lte"/>
              <dgm:constr type="primFontSz" for="des" forName="childText_4" refType="primFontSz" refFor="des" refForName="parentText_5" op="lte"/>
              <dgm:constr type="primFontSz" for="des" forName="childText_5" refType="primFontSz" refFor="des" refForName="parentText_5" op="lte"/>
              <dgm:constr type="primFontSz" for="des" forName="childText_6" refType="primFontSz" refFor="des" refForName="parentText_5" op="lte"/>
              <dgm:constr type="primFontSz" for="des" forName="childText_1" refType="primFontSz" refFor="des" refForName="parentText_6" op="lte"/>
              <dgm:constr type="primFontSz" for="des" forName="childText_2" refType="primFontSz" refFor="des" refForName="parentText_6" op="lte"/>
              <dgm:constr type="primFontSz" for="des" forName="childText_3" refType="primFontSz" refFor="des" refForName="parentText_6" op="lte"/>
              <dgm:constr type="primFontSz" for="des" forName="childText_4" refType="primFontSz" refFor="des" refForName="parentText_6" op="lte"/>
              <dgm:constr type="primFontSz" for="des" forName="childText_5" refType="primFontSz" refFor="des" refForName="parentText_6" op="lte"/>
              <dgm:constr type="primFontSz" for="des" forName="childText_6" refType="primFontSz" refFor="des" refForName="parentText_6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parentText_4" refType="primFontSz" refFor="des" refForName="parentText_1" op="equ"/>
              <dgm:constr type="primFontSz" for="des" forName="parentText_5" refType="primFontSz" refFor="des" refForName="parentText_1" op="equ"/>
              <dgm:constr type="primFontSz" for="des" forName="parentText_6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primFontSz" for="des" forName="childText_4" refType="primFontSz" refFor="des" refForName="childText_1" op="equ"/>
              <dgm:constr type="primFontSz" for="des" forName="childText_5" refType="primFontSz" refFor="des" refForName="childText_1" op="equ"/>
              <dgm:constr type="primFontSz" for="des" forName="childText_6" refType="primFontSz" refFor="des" refForName="childText_1" op="equ"/>
              <dgm:constr type="l" for="ch" forName="accentShape_1" refType="w" fact="0"/>
              <dgm:constr type="t" for="ch" forName="accentShape_1" refType="h" fact="0"/>
              <dgm:constr type="w" for="ch" forName="accentShape_1" refType="w" fact="0.1473"/>
              <dgm:constr type="h" for="ch" forName="accentShape_1" refType="h"/>
              <dgm:constr type="l" for="ch" forName="accentShape_2" refType="w" fact="0.1608"/>
              <dgm:constr type="t" for="ch" forName="accentShape_2" refType="h" fact="0.1"/>
              <dgm:constr type="w" for="ch" forName="accentShape_2" refType="w" fact="0.1473"/>
              <dgm:constr type="h" for="ch" forName="accentShape_2" refType="h" fact="0.9"/>
              <dgm:constr type="l" for="ch" forName="accentShape_3" refType="w" fact="0.3216"/>
              <dgm:constr type="t" for="ch" forName="accentShape_3" refType="h" fact="0.2"/>
              <dgm:constr type="w" for="ch" forName="accentShape_3" refType="w" fact="0.1473"/>
              <dgm:constr type="h" for="ch" forName="accentShape_3" refType="h" fact="0.8"/>
              <dgm:constr type="l" for="ch" forName="accentShape_4" refType="w" fact="0.4824"/>
              <dgm:constr type="t" for="ch" forName="accentShape_4" refType="h" fact="0.3"/>
              <dgm:constr type="w" for="ch" forName="accentShape_4" refType="w" fact="0.1473"/>
              <dgm:constr type="h" for="ch" forName="accentShape_4" refType="h" fact="0.7"/>
              <dgm:constr type="l" for="ch" forName="accentShape_5" refType="w" fact="0.6432"/>
              <dgm:constr type="t" for="ch" forName="accentShape_5" refType="h" fact="0.4"/>
              <dgm:constr type="w" for="ch" forName="accentShape_5" refType="w" fact="0.1473"/>
              <dgm:constr type="h" for="ch" forName="accentShape_5" refType="h" fact="0.6"/>
              <dgm:constr type="l" for="ch" forName="accentShape_6" refType="w" fact="0.8056"/>
              <dgm:constr type="t" for="ch" forName="accentShape_6" refType="h" fact="0.5"/>
              <dgm:constr type="w" for="ch" forName="accentShape_6" refType="w" fact="0.1473"/>
              <dgm:constr type="h" for="ch" forName="accentShape_6" refType="h" fact="0.5"/>
              <dgm:constr type="l" for="ch" forName="childText_1" refType="w" fact="0"/>
              <dgm:constr type="t" for="ch" forName="childText_1" refType="h" fact="0"/>
              <dgm:constr type="w" for="ch" forName="childText_1" refType="w" refFor="ch" refForName="accentShape_1" fact="0.7"/>
              <dgm:constr type="h" for="ch" forName="childText_1" refType="h" refFor="ch" refForName="accentShape_1"/>
              <dgm:constr type="l" for="ch" forName="childText_2" refType="w" fact="0.1608"/>
              <dgm:constr type="t" for="ch" forName="childText_2" refType="h" fact="0.1"/>
              <dgm:constr type="w" for="ch" forName="childText_2" refType="w" refFor="ch" refForName="accentShape_2" fact="0.7"/>
              <dgm:constr type="h" for="ch" forName="childText_2" refType="h" refFor="ch" refForName="accentShape_2"/>
              <dgm:constr type="l" for="ch" forName="childText_3" refType="w" fact="0.3216"/>
              <dgm:constr type="t" for="ch" forName="childText_3" refType="h" fact="0.2"/>
              <dgm:constr type="w" for="ch" forName="childText_3" refType="w" refFor="ch" refForName="accentShape_3" fact="0.7"/>
              <dgm:constr type="h" for="ch" forName="childText_3" refType="h" refFor="ch" refForName="accentShape_3"/>
              <dgm:constr type="l" for="ch" forName="childText_4" refType="w" fact="0.4824"/>
              <dgm:constr type="t" for="ch" forName="childText_4" refType="h" fact="0.3"/>
              <dgm:constr type="w" for="ch" forName="childText_4" refType="w" refFor="ch" refForName="accentShape_4" fact="0.7"/>
              <dgm:constr type="h" for="ch" forName="childText_4" refType="h" refFor="ch" refForName="accentShape_4"/>
              <dgm:constr type="l" for="ch" forName="childText_5" refType="w" fact="0.6432"/>
              <dgm:constr type="t" for="ch" forName="childText_5" refType="h" fact="0.4"/>
              <dgm:constr type="w" for="ch" forName="childText_5" refType="w" refFor="ch" refForName="accentShape_5" fact="0.7"/>
              <dgm:constr type="h" for="ch" forName="childText_5" refType="h" refFor="ch" refForName="accentShape_5"/>
              <dgm:constr type="l" for="ch" forName="childText_6" refType="w" fact="0.8056"/>
              <dgm:constr type="t" for="ch" forName="childText_6" refType="h" fact="0.5"/>
              <dgm:constr type="w" for="ch" forName="childText_6" refType="w" refFor="ch" refForName="accentShape_6" fact="0.7"/>
              <dgm:constr type="h" for="ch" forName="childText_6" refType="h" refFor="ch" refForName="accentShape_6"/>
              <dgm:constr type="l" for="ch" forName="parentText_1" refType="w" fact="0.1045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2" refType="w" fact="0.2653"/>
              <dgm:constr type="t" for="ch" forName="parentText_2" refType="h" fact="0.1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3" refType="w" fact="0.4261"/>
              <dgm:constr type="t" for="ch" forName="parentText_3" refType="h" fact="0.2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parentText_4" refType="w" fact="0.5869"/>
              <dgm:constr type="t" for="ch" forName="parentText_4" refType="h" fact="0.3"/>
              <dgm:constr type="w" for="ch" forName="parentText_4" refType="w" refFor="ch" refForName="accentShape_4" fact="0.26"/>
              <dgm:constr type="h" for="ch" forName="parentText_4" refType="h" refFor="ch" refForName="accentShape_4" fact="0.9"/>
              <dgm:constr type="l" for="ch" forName="parentText_5" refType="w" fact="0.7477"/>
              <dgm:constr type="t" for="ch" forName="parentText_5" refType="h" fact="0.4"/>
              <dgm:constr type="w" for="ch" forName="parentText_5" refType="w" refFor="ch" refForName="accentShape_5" fact="0.26"/>
              <dgm:constr type="h" for="ch" forName="parentText_5" refType="h" refFor="ch" refForName="accentShape_5" fact="0.9"/>
              <dgm:constr type="l" for="ch" forName="parentText_6" refType="w" fact="0.9101"/>
              <dgm:constr type="t" for="ch" forName="parentText_6" refType="h" fact="0.5"/>
              <dgm:constr type="w" for="ch" forName="parentText_6" refType="w" refFor="ch" refForName="accentShape_6" fact="0.26"/>
              <dgm:constr type="h" for="ch" forName="parentText_6" refType="h" refFor="ch" refForName="accentShape_6" fact="0.9"/>
            </dgm:constrLst>
          </dgm:if>
          <dgm:else name="Name25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4" refType="primFontSz" refFor="des" refForName="parentText_1" op="lte"/>
              <dgm:constr type="primFontSz" for="des" forName="childText_5" refType="primFontSz" refFor="des" refForName="parentText_1" op="lte"/>
              <dgm:constr type="primFontSz" for="des" forName="childText_6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4" refType="primFontSz" refFor="des" refForName="parentText_2" op="lte"/>
              <dgm:constr type="primFontSz" for="des" forName="childText_5" refType="primFontSz" refFor="des" refForName="parentText_2" op="lte"/>
              <dgm:constr type="primFontSz" for="des" forName="childText_6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childText_4" refType="primFontSz" refFor="des" refForName="parentText_3" op="lte"/>
              <dgm:constr type="primFontSz" for="des" forName="childText_5" refType="primFontSz" refFor="des" refForName="parentText_3" op="lte"/>
              <dgm:constr type="primFontSz" for="des" forName="childText_6" refType="primFontSz" refFor="des" refForName="parentText_3" op="lte"/>
              <dgm:constr type="primFontSz" for="des" forName="childText_1" refType="primFontSz" refFor="des" refForName="parentText_4" op="lte"/>
              <dgm:constr type="primFontSz" for="des" forName="childText_2" refType="primFontSz" refFor="des" refForName="parentText_4" op="lte"/>
              <dgm:constr type="primFontSz" for="des" forName="childText_3" refType="primFontSz" refFor="des" refForName="parentText_4" op="lte"/>
              <dgm:constr type="primFontSz" for="des" forName="childText_4" refType="primFontSz" refFor="des" refForName="parentText_4" op="lte"/>
              <dgm:constr type="primFontSz" for="des" forName="childText_5" refType="primFontSz" refFor="des" refForName="parentText_4" op="lte"/>
              <dgm:constr type="primFontSz" for="des" forName="childText_6" refType="primFontSz" refFor="des" refForName="parentText_4" op="lte"/>
              <dgm:constr type="primFontSz" for="des" forName="childText_1" refType="primFontSz" refFor="des" refForName="parentText_5" op="lte"/>
              <dgm:constr type="primFontSz" for="des" forName="childText_2" refType="primFontSz" refFor="des" refForName="parentText_5" op="lte"/>
              <dgm:constr type="primFontSz" for="des" forName="childText_3" refType="primFontSz" refFor="des" refForName="parentText_5" op="lte"/>
              <dgm:constr type="primFontSz" for="des" forName="childText_4" refType="primFontSz" refFor="des" refForName="parentText_5" op="lte"/>
              <dgm:constr type="primFontSz" for="des" forName="childText_5" refType="primFontSz" refFor="des" refForName="parentText_5" op="lte"/>
              <dgm:constr type="primFontSz" for="des" forName="childText_6" refType="primFontSz" refFor="des" refForName="parentText_5" op="lte"/>
              <dgm:constr type="primFontSz" for="des" forName="childText_1" refType="primFontSz" refFor="des" refForName="parentText_6" op="lte"/>
              <dgm:constr type="primFontSz" for="des" forName="childText_2" refType="primFontSz" refFor="des" refForName="parentText_6" op="lte"/>
              <dgm:constr type="primFontSz" for="des" forName="childText_3" refType="primFontSz" refFor="des" refForName="parentText_6" op="lte"/>
              <dgm:constr type="primFontSz" for="des" forName="childText_4" refType="primFontSz" refFor="des" refForName="parentText_6" op="lte"/>
              <dgm:constr type="primFontSz" for="des" forName="childText_5" refType="primFontSz" refFor="des" refForName="parentText_6" op="lte"/>
              <dgm:constr type="primFontSz" for="des" forName="childText_6" refType="primFontSz" refFor="des" refForName="parentText_6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parentText_4" refType="primFontSz" refFor="des" refForName="parentText_1" op="equ"/>
              <dgm:constr type="primFontSz" for="des" forName="parentText_5" refType="primFontSz" refFor="des" refForName="parentText_1" op="equ"/>
              <dgm:constr type="primFontSz" for="des" forName="parentText_6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primFontSz" for="des" forName="childText_4" refType="primFontSz" refFor="des" refForName="childText_1" op="equ"/>
              <dgm:constr type="primFontSz" for="des" forName="childText_5" refType="primFontSz" refFor="des" refForName="childText_1" op="equ"/>
              <dgm:constr type="primFontSz" for="des" forName="childText_6" refType="primFontSz" refFor="des" refForName="childText_1" op="equ"/>
              <dgm:constr type="l" for="ch" forName="accentShape_6" refType="w" fact="0"/>
              <dgm:constr type="t" for="ch" forName="accentShape_1" refType="h" fact="0"/>
              <dgm:constr type="w" for="ch" forName="accentShape_1" refType="w" fact="0.1473"/>
              <dgm:constr type="h" for="ch" forName="accentShape_1" refType="h"/>
              <dgm:constr type="l" for="ch" forName="accentShape_5" refType="w" fact="0.1608"/>
              <dgm:constr type="t" for="ch" forName="accentShape_2" refType="h" fact="0.1"/>
              <dgm:constr type="w" for="ch" forName="accentShape_2" refType="w" fact="0.1473"/>
              <dgm:constr type="h" for="ch" forName="accentShape_2" refType="h" fact="0.9"/>
              <dgm:constr type="l" for="ch" forName="accentShape_4" refType="w" fact="0.3216"/>
              <dgm:constr type="t" for="ch" forName="accentShape_3" refType="h" fact="0.2"/>
              <dgm:constr type="w" for="ch" forName="accentShape_3" refType="w" fact="0.1473"/>
              <dgm:constr type="h" for="ch" forName="accentShape_3" refType="h" fact="0.8"/>
              <dgm:constr type="l" for="ch" forName="accentShape_3" refType="w" fact="0.4824"/>
              <dgm:constr type="t" for="ch" forName="accentShape_4" refType="h" fact="0.3"/>
              <dgm:constr type="w" for="ch" forName="accentShape_4" refType="w" fact="0.1473"/>
              <dgm:constr type="h" for="ch" forName="accentShape_4" refType="h" fact="0.7"/>
              <dgm:constr type="l" for="ch" forName="accentShape_2" refType="w" fact="0.6432"/>
              <dgm:constr type="t" for="ch" forName="accentShape_5" refType="h" fact="0.4"/>
              <dgm:constr type="w" for="ch" forName="accentShape_5" refType="w" fact="0.1473"/>
              <dgm:constr type="h" for="ch" forName="accentShape_5" refType="h" fact="0.6"/>
              <dgm:constr type="l" for="ch" forName="accentShape_1" refType="w" fact="0.8056"/>
              <dgm:constr type="t" for="ch" forName="accentShape_6" refType="h" fact="0.5"/>
              <dgm:constr type="w" for="ch" forName="accentShape_6" refType="w" fact="0.1473"/>
              <dgm:constr type="h" for="ch" forName="accentShape_6" refType="h" fact="0.5"/>
              <dgm:constr type="l" for="ch" forName="childText_6" refType="w" fact="0"/>
              <dgm:constr type="t" for="ch" forName="childText_1" refType="h" fact="0"/>
              <dgm:constr type="w" for="ch" forName="childText_1" refType="w" refFor="ch" refForName="accentShape_1" fact="0.7"/>
              <dgm:constr type="h" for="ch" forName="childText_1" refType="h" refFor="ch" refForName="accentShape_1"/>
              <dgm:constr type="l" for="ch" forName="childText_5" refType="w" fact="0.1608"/>
              <dgm:constr type="t" for="ch" forName="childText_2" refType="h" fact="0.1"/>
              <dgm:constr type="w" for="ch" forName="childText_2" refType="w" refFor="ch" refForName="accentShape_2" fact="0.7"/>
              <dgm:constr type="h" for="ch" forName="childText_2" refType="h" refFor="ch" refForName="accentShape_2"/>
              <dgm:constr type="l" for="ch" forName="childText_4" refType="w" fact="0.3216"/>
              <dgm:constr type="t" for="ch" forName="childText_3" refType="h" fact="0.2"/>
              <dgm:constr type="w" for="ch" forName="childText_3" refType="w" refFor="ch" refForName="accentShape_3" fact="0.7"/>
              <dgm:constr type="h" for="ch" forName="childText_3" refType="h" refFor="ch" refForName="accentShape_3"/>
              <dgm:constr type="l" for="ch" forName="childText_3" refType="w" fact="0.4824"/>
              <dgm:constr type="t" for="ch" forName="childText_4" refType="h" fact="0.3"/>
              <dgm:constr type="w" for="ch" forName="childText_4" refType="w" refFor="ch" refForName="accentShape_4" fact="0.7"/>
              <dgm:constr type="h" for="ch" forName="childText_4" refType="h" refFor="ch" refForName="accentShape_4"/>
              <dgm:constr type="l" for="ch" forName="childText_2" refType="w" fact="0.6432"/>
              <dgm:constr type="t" for="ch" forName="childText_5" refType="h" fact="0.4"/>
              <dgm:constr type="w" for="ch" forName="childText_5" refType="w" refFor="ch" refForName="accentShape_5" fact="0.7"/>
              <dgm:constr type="h" for="ch" forName="childText_5" refType="h" refFor="ch" refForName="accentShape_5"/>
              <dgm:constr type="l" for="ch" forName="childText_1" refType="w" fact="0.8056"/>
              <dgm:constr type="t" for="ch" forName="childText_6" refType="h" fact="0.5"/>
              <dgm:constr type="w" for="ch" forName="childText_6" refType="w" refFor="ch" refForName="accentShape_6" fact="0.7"/>
              <dgm:constr type="h" for="ch" forName="childText_6" refType="h" refFor="ch" refForName="accentShape_6"/>
              <dgm:constr type="l" for="ch" forName="parentText_6" refType="w" fact="0.1045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5" refType="w" fact="0.2653"/>
              <dgm:constr type="t" for="ch" forName="parentText_2" refType="h" fact="0.1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4" refType="w" fact="0.4261"/>
              <dgm:constr type="t" for="ch" forName="parentText_3" refType="h" fact="0.2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parentText_3" refType="w" fact="0.5869"/>
              <dgm:constr type="t" for="ch" forName="parentText_4" refType="h" fact="0.3"/>
              <dgm:constr type="w" for="ch" forName="parentText_4" refType="w" refFor="ch" refForName="accentShape_4" fact="0.26"/>
              <dgm:constr type="h" for="ch" forName="parentText_4" refType="h" refFor="ch" refForName="accentShape_4" fact="0.9"/>
              <dgm:constr type="l" for="ch" forName="parentText_2" refType="w" fact="0.7477"/>
              <dgm:constr type="t" for="ch" forName="parentText_5" refType="h" fact="0.4"/>
              <dgm:constr type="w" for="ch" forName="parentText_5" refType="w" refFor="ch" refForName="accentShape_5" fact="0.26"/>
              <dgm:constr type="h" for="ch" forName="parentText_5" refType="h" refFor="ch" refForName="accentShape_5" fact="0.9"/>
              <dgm:constr type="l" for="ch" forName="parentText_1" refType="w" fact="0.9101"/>
              <dgm:constr type="t" for="ch" forName="parentText_6" refType="h" fact="0.5"/>
              <dgm:constr type="w" for="ch" forName="parentText_6" refType="w" refFor="ch" refForName="accentShape_6" fact="0.26"/>
              <dgm:constr type="h" for="ch" forName="parentText_6" refType="h" refFor="ch" refForName="accentShape_6" fact="0.9"/>
            </dgm:constrLst>
          </dgm:else>
        </dgm:choose>
      </dgm:if>
      <dgm:else name="Name26">
        <dgm:alg type="composite">
          <dgm:param type="ar" val="2.7874"/>
        </dgm:alg>
        <dgm:shape xmlns:r="http://schemas.openxmlformats.org/officeDocument/2006/relationships" r:blip="">
          <dgm:adjLst/>
        </dgm:shape>
        <dgm:choose name="Name27">
          <dgm:if name="Name28" func="var" arg="dir" op="equ" val="norm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4" refType="primFontSz" refFor="des" refForName="parentText_1" op="lte"/>
              <dgm:constr type="primFontSz" for="des" forName="childText_5" refType="primFontSz" refFor="des" refForName="parentText_1" op="lte"/>
              <dgm:constr type="primFontSz" for="des" forName="childText_6" refType="primFontSz" refFor="des" refForName="parentText_1" op="lte"/>
              <dgm:constr type="primFontSz" for="des" forName="childText_7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4" refType="primFontSz" refFor="des" refForName="parentText_2" op="lte"/>
              <dgm:constr type="primFontSz" for="des" forName="childText_5" refType="primFontSz" refFor="des" refForName="parentText_2" op="lte"/>
              <dgm:constr type="primFontSz" for="des" forName="childText_6" refType="primFontSz" refFor="des" refForName="parentText_2" op="lte"/>
              <dgm:constr type="primFontSz" for="des" forName="childText_7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childText_4" refType="primFontSz" refFor="des" refForName="parentText_3" op="lte"/>
              <dgm:constr type="primFontSz" for="des" forName="childText_5" refType="primFontSz" refFor="des" refForName="parentText_3" op="lte"/>
              <dgm:constr type="primFontSz" for="des" forName="childText_6" refType="primFontSz" refFor="des" refForName="parentText_3" op="lte"/>
              <dgm:constr type="primFontSz" for="des" forName="childText_7" refType="primFontSz" refFor="des" refForName="parentText_3" op="lte"/>
              <dgm:constr type="primFontSz" for="des" forName="childText_1" refType="primFontSz" refFor="des" refForName="parentText_4" op="lte"/>
              <dgm:constr type="primFontSz" for="des" forName="childText_2" refType="primFontSz" refFor="des" refForName="parentText_4" op="lte"/>
              <dgm:constr type="primFontSz" for="des" forName="childText_3" refType="primFontSz" refFor="des" refForName="parentText_4" op="lte"/>
              <dgm:constr type="primFontSz" for="des" forName="childText_4" refType="primFontSz" refFor="des" refForName="parentText_4" op="lte"/>
              <dgm:constr type="primFontSz" for="des" forName="childText_5" refType="primFontSz" refFor="des" refForName="parentText_4" op="lte"/>
              <dgm:constr type="primFontSz" for="des" forName="childText_6" refType="primFontSz" refFor="des" refForName="parentText_4" op="lte"/>
              <dgm:constr type="primFontSz" for="des" forName="childText_7" refType="primFontSz" refFor="des" refForName="parentText_4" op="lte"/>
              <dgm:constr type="primFontSz" for="des" forName="childText_1" refType="primFontSz" refFor="des" refForName="parentText_5" op="lte"/>
              <dgm:constr type="primFontSz" for="des" forName="childText_2" refType="primFontSz" refFor="des" refForName="parentText_5" op="lte"/>
              <dgm:constr type="primFontSz" for="des" forName="childText_3" refType="primFontSz" refFor="des" refForName="parentText_5" op="lte"/>
              <dgm:constr type="primFontSz" for="des" forName="childText_4" refType="primFontSz" refFor="des" refForName="parentText_5" op="lte"/>
              <dgm:constr type="primFontSz" for="des" forName="childText_5" refType="primFontSz" refFor="des" refForName="parentText_5" op="lte"/>
              <dgm:constr type="primFontSz" for="des" forName="childText_6" refType="primFontSz" refFor="des" refForName="parentText_5" op="lte"/>
              <dgm:constr type="primFontSz" for="des" forName="childText_7" refType="primFontSz" refFor="des" refForName="parentText_5" op="lte"/>
              <dgm:constr type="primFontSz" for="des" forName="childText_1" refType="primFontSz" refFor="des" refForName="parentText_6" op="lte"/>
              <dgm:constr type="primFontSz" for="des" forName="childText_2" refType="primFontSz" refFor="des" refForName="parentText_6" op="lte"/>
              <dgm:constr type="primFontSz" for="des" forName="childText_3" refType="primFontSz" refFor="des" refForName="parentText_6" op="lte"/>
              <dgm:constr type="primFontSz" for="des" forName="childText_4" refType="primFontSz" refFor="des" refForName="parentText_6" op="lte"/>
              <dgm:constr type="primFontSz" for="des" forName="childText_5" refType="primFontSz" refFor="des" refForName="parentText_6" op="lte"/>
              <dgm:constr type="primFontSz" for="des" forName="childText_6" refType="primFontSz" refFor="des" refForName="parentText_6" op="lte"/>
              <dgm:constr type="primFontSz" for="des" forName="childText_7" refType="primFontSz" refFor="des" refForName="parentText_6" op="lte"/>
              <dgm:constr type="primFontSz" for="des" forName="childText_1" refType="primFontSz" refFor="des" refForName="parentText_7" op="lte"/>
              <dgm:constr type="primFontSz" for="des" forName="childText_2" refType="primFontSz" refFor="des" refForName="parentText_7" op="lte"/>
              <dgm:constr type="primFontSz" for="des" forName="childText_3" refType="primFontSz" refFor="des" refForName="parentText_7" op="lte"/>
              <dgm:constr type="primFontSz" for="des" forName="childText_4" refType="primFontSz" refFor="des" refForName="parentText_7" op="lte"/>
              <dgm:constr type="primFontSz" for="des" forName="childText_5" refType="primFontSz" refFor="des" refForName="parentText_7" op="lte"/>
              <dgm:constr type="primFontSz" for="des" forName="childText_6" refType="primFontSz" refFor="des" refForName="parentText_7" op="lte"/>
              <dgm:constr type="primFontSz" for="des" forName="childText_7" refType="primFontSz" refFor="des" refForName="parentText_7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parentText_4" refType="primFontSz" refFor="des" refForName="parentText_1" op="equ"/>
              <dgm:constr type="primFontSz" for="des" forName="parentText_5" refType="primFontSz" refFor="des" refForName="parentText_1" op="equ"/>
              <dgm:constr type="primFontSz" for="des" forName="parentText_6" refType="primFontSz" refFor="des" refForName="parentText_1" op="equ"/>
              <dgm:constr type="primFontSz" for="des" forName="parentText_7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primFontSz" for="des" forName="childText_4" refType="primFontSz" refFor="des" refForName="childText_1" op="equ"/>
              <dgm:constr type="primFontSz" for="des" forName="childText_5" refType="primFontSz" refFor="des" refForName="childText_1" op="equ"/>
              <dgm:constr type="primFontSz" for="des" forName="childText_6" refType="primFontSz" refFor="des" refForName="childText_1" op="equ"/>
              <dgm:constr type="primFontSz" for="des" forName="childText_7" refType="primFontSz" refFor="des" refForName="childText_1" op="equ"/>
              <dgm:constr type="l" for="ch" forName="accentShape_1" refType="w" fact="0"/>
              <dgm:constr type="t" for="ch" forName="accentShape_1" refType="h" fact="0"/>
              <dgm:constr type="w" for="ch" forName="accentShape_1" refType="w" fact="0.1269"/>
              <dgm:constr type="h" for="ch" forName="accentShape_1" refType="h"/>
              <dgm:constr type="l" for="ch" forName="accentShape_2" refType="w" fact="0.1385"/>
              <dgm:constr type="t" for="ch" forName="accentShape_2" refType="h" fact="0.0833"/>
              <dgm:constr type="w" for="ch" forName="accentShape_2" refType="w" fact="0.1269"/>
              <dgm:constr type="h" for="ch" forName="accentShape_2" refType="h" fact="0.9165"/>
              <dgm:constr type="l" for="ch" forName="accentShape_3" refType="w" fact="0.277"/>
              <dgm:constr type="t" for="ch" forName="accentShape_3" refType="h" fact="0.1666"/>
              <dgm:constr type="w" for="ch" forName="accentShape_3" refType="w" fact="0.1269"/>
              <dgm:constr type="h" for="ch" forName="accentShape_3" refType="h" fact="0.8332"/>
              <dgm:constr type="l" for="ch" forName="accentShape_4" refType="w" fact="0.4155"/>
              <dgm:constr type="t" for="ch" forName="accentShape_4" refType="h" fact="0.2499"/>
              <dgm:constr type="w" for="ch" forName="accentShape_4" refType="w" fact="0.1269"/>
              <dgm:constr type="h" for="ch" forName="accentShape_4" refType="h" fact="0.7499"/>
              <dgm:constr type="l" for="ch" forName="accentShape_5" refType="w" fact="0.5539"/>
              <dgm:constr type="t" for="ch" forName="accentShape_5" refType="h" fact="0.3332"/>
              <dgm:constr type="w" for="ch" forName="accentShape_5" refType="w" fact="0.1269"/>
              <dgm:constr type="h" for="ch" forName="accentShape_5" refType="h" fact="0.6666"/>
              <dgm:constr type="l" for="ch" forName="accentShape_6" refType="w" fact="0.6938"/>
              <dgm:constr type="t" for="ch" forName="accentShape_6" refType="h" fact="0.4165"/>
              <dgm:constr type="w" for="ch" forName="accentShape_6" refType="w" fact="0.1269"/>
              <dgm:constr type="h" for="ch" forName="accentShape_6" refType="h" fact="0.5833"/>
              <dgm:constr type="l" for="ch" forName="accentShape_7" refType="w" fact="0.8326"/>
              <dgm:constr type="t" for="ch" forName="accentShape_7" refType="h" fact="0.5"/>
              <dgm:constr type="w" for="ch" forName="accentShape_7" refType="w" fact="0.1269"/>
              <dgm:constr type="h" for="ch" forName="accentShape_7" refType="h" fact="0.5"/>
              <dgm:constr type="l" for="ch" forName="parentText_1" refType="w" fact="0.0888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2" refType="w" fact="0.2273"/>
              <dgm:constr type="t" for="ch" forName="parentText_2" refType="h" fact="0.0833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3" refType="w" fact="0.36583"/>
              <dgm:constr type="t" for="ch" forName="parentText_3" refType="h" fact="0.1666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parentText_4" refType="w" fact="0.5043"/>
              <dgm:constr type="t" for="ch" forName="parentText_4" refType="h" fact="0.2499"/>
              <dgm:constr type="w" for="ch" forName="parentText_4" refType="w" refFor="ch" refForName="accentShape_4" fact="0.26"/>
              <dgm:constr type="h" for="ch" forName="parentText_4" refType="h" refFor="ch" refForName="accentShape_4" fact="0.9"/>
              <dgm:constr type="l" for="ch" forName="parentText_5" refType="w" fact="0.6427"/>
              <dgm:constr type="t" for="ch" forName="parentText_5" refType="h" fact="0.3332"/>
              <dgm:constr type="w" for="ch" forName="parentText_5" refType="w" refFor="ch" refForName="accentShape_5" fact="0.26"/>
              <dgm:constr type="h" for="ch" forName="parentText_5" refType="h" refFor="ch" refForName="accentShape_5" fact="0.9"/>
              <dgm:constr type="l" for="ch" forName="parentText_6" refType="w" fact="0.78263"/>
              <dgm:constr type="t" for="ch" forName="parentText_6" refType="h" fact="0.4165"/>
              <dgm:constr type="w" for="ch" forName="parentText_6" refType="w" refFor="ch" refForName="accentShape_6" fact="0.26"/>
              <dgm:constr type="h" for="ch" forName="parentText_6" refType="h" refFor="ch" refForName="accentShape_6" fact="0.9"/>
              <dgm:constr type="l" for="ch" forName="parentText_7" refType="w" fact="0.92143"/>
              <dgm:constr type="t" for="ch" forName="parentText_7" refType="h" fact="0.5"/>
              <dgm:constr type="w" for="ch" forName="parentText_7" refType="w" refFor="ch" refForName="accentShape_7" fact="0.26"/>
              <dgm:constr type="h" for="ch" forName="parentText_7" refType="h" refFor="ch" refForName="accentShape_7" fact="0.9"/>
              <dgm:constr type="l" for="ch" forName="childText_1" refType="w" fact="0"/>
              <dgm:constr type="t" for="ch" forName="childText_1" refType="h" fact="0"/>
              <dgm:constr type="w" for="ch" forName="childText_1" refType="w" refFor="ch" refForName="accentShape_1" fact="0.7"/>
              <dgm:constr type="h" for="ch" forName="childText_1" refType="h" refFor="ch" refForName="accentShape_1"/>
              <dgm:constr type="l" for="ch" forName="childText_2" refType="w" fact="0.1385"/>
              <dgm:constr type="t" for="ch" forName="childText_2" refType="h" fact="0.0833"/>
              <dgm:constr type="w" for="ch" forName="childText_2" refType="w" refFor="ch" refForName="accentShape_2" fact="0.7"/>
              <dgm:constr type="h" for="ch" forName="childText_2" refType="h" refFor="ch" refForName="accentShape_2"/>
              <dgm:constr type="l" for="ch" forName="childText_3" refType="w" fact="0.277"/>
              <dgm:constr type="t" for="ch" forName="childText_3" refType="h" fact="0.1666"/>
              <dgm:constr type="w" for="ch" forName="childText_3" refType="w" refFor="ch" refForName="accentShape_3" fact="0.7"/>
              <dgm:constr type="h" for="ch" forName="childText_3" refType="h" refFor="ch" refForName="accentShape_3"/>
              <dgm:constr type="l" for="ch" forName="childText_4" refType="w" fact="0.4155"/>
              <dgm:constr type="t" for="ch" forName="childText_4" refType="h" fact="0.2499"/>
              <dgm:constr type="w" for="ch" forName="childText_4" refType="w" refFor="ch" refForName="accentShape_4" fact="0.7"/>
              <dgm:constr type="h" for="ch" forName="childText_4" refType="h" refFor="ch" refForName="accentShape_4"/>
              <dgm:constr type="l" for="ch" forName="childText_5" refType="w" fact="0.5539"/>
              <dgm:constr type="t" for="ch" forName="childText_5" refType="h" fact="0.3332"/>
              <dgm:constr type="w" for="ch" forName="childText_5" refType="w" refFor="ch" refForName="accentShape_5" fact="0.7"/>
              <dgm:constr type="h" for="ch" forName="childText_5" refType="h" refFor="ch" refForName="accentShape_5"/>
              <dgm:constr type="l" for="ch" forName="childText_6" refType="w" fact="0.6938"/>
              <dgm:constr type="t" for="ch" forName="childText_6" refType="h" fact="0.4165"/>
              <dgm:constr type="w" for="ch" forName="childText_6" refType="w" refFor="ch" refForName="accentShape_6" fact="0.7"/>
              <dgm:constr type="h" for="ch" forName="childText_6" refType="h" refFor="ch" refForName="accentShape_6"/>
              <dgm:constr type="l" for="ch" forName="childText_7" refType="w" fact="0.8326"/>
              <dgm:constr type="t" for="ch" forName="childText_7" refType="h" fact="0.5"/>
              <dgm:constr type="w" for="ch" forName="childText_7" refType="w" refFor="ch" refForName="accentShape_7" fact="0.7"/>
              <dgm:constr type="h" for="ch" forName="childText_7" refType="h" refFor="ch" refForName="accentShape_7"/>
            </dgm:constrLst>
          </dgm:if>
          <dgm:else name="Name29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4" refType="primFontSz" refFor="des" refForName="parentText_1" op="lte"/>
              <dgm:constr type="primFontSz" for="des" forName="childText_5" refType="primFontSz" refFor="des" refForName="parentText_1" op="lte"/>
              <dgm:constr type="primFontSz" for="des" forName="childText_6" refType="primFontSz" refFor="des" refForName="parentText_1" op="lte"/>
              <dgm:constr type="primFontSz" for="des" forName="childText_7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4" refType="primFontSz" refFor="des" refForName="parentText_2" op="lte"/>
              <dgm:constr type="primFontSz" for="des" forName="childText_5" refType="primFontSz" refFor="des" refForName="parentText_2" op="lte"/>
              <dgm:constr type="primFontSz" for="des" forName="childText_6" refType="primFontSz" refFor="des" refForName="parentText_2" op="lte"/>
              <dgm:constr type="primFontSz" for="des" forName="childText_7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childText_4" refType="primFontSz" refFor="des" refForName="parentText_3" op="lte"/>
              <dgm:constr type="primFontSz" for="des" forName="childText_5" refType="primFontSz" refFor="des" refForName="parentText_3" op="lte"/>
              <dgm:constr type="primFontSz" for="des" forName="childText_6" refType="primFontSz" refFor="des" refForName="parentText_3" op="lte"/>
              <dgm:constr type="primFontSz" for="des" forName="childText_7" refType="primFontSz" refFor="des" refForName="parentText_3" op="lte"/>
              <dgm:constr type="primFontSz" for="des" forName="childText_1" refType="primFontSz" refFor="des" refForName="parentText_4" op="lte"/>
              <dgm:constr type="primFontSz" for="des" forName="childText_2" refType="primFontSz" refFor="des" refForName="parentText_4" op="lte"/>
              <dgm:constr type="primFontSz" for="des" forName="childText_3" refType="primFontSz" refFor="des" refForName="parentText_4" op="lte"/>
              <dgm:constr type="primFontSz" for="des" forName="childText_4" refType="primFontSz" refFor="des" refForName="parentText_4" op="lte"/>
              <dgm:constr type="primFontSz" for="des" forName="childText_5" refType="primFontSz" refFor="des" refForName="parentText_4" op="lte"/>
              <dgm:constr type="primFontSz" for="des" forName="childText_6" refType="primFontSz" refFor="des" refForName="parentText_4" op="lte"/>
              <dgm:constr type="primFontSz" for="des" forName="childText_7" refType="primFontSz" refFor="des" refForName="parentText_4" op="lte"/>
              <dgm:constr type="primFontSz" for="des" forName="childText_1" refType="primFontSz" refFor="des" refForName="parentText_5" op="lte"/>
              <dgm:constr type="primFontSz" for="des" forName="childText_2" refType="primFontSz" refFor="des" refForName="parentText_5" op="lte"/>
              <dgm:constr type="primFontSz" for="des" forName="childText_3" refType="primFontSz" refFor="des" refForName="parentText_5" op="lte"/>
              <dgm:constr type="primFontSz" for="des" forName="childText_4" refType="primFontSz" refFor="des" refForName="parentText_5" op="lte"/>
              <dgm:constr type="primFontSz" for="des" forName="childText_5" refType="primFontSz" refFor="des" refForName="parentText_5" op="lte"/>
              <dgm:constr type="primFontSz" for="des" forName="childText_6" refType="primFontSz" refFor="des" refForName="parentText_5" op="lte"/>
              <dgm:constr type="primFontSz" for="des" forName="childText_7" refType="primFontSz" refFor="des" refForName="parentText_5" op="lte"/>
              <dgm:constr type="primFontSz" for="des" forName="childText_1" refType="primFontSz" refFor="des" refForName="parentText_6" op="lte"/>
              <dgm:constr type="primFontSz" for="des" forName="childText_2" refType="primFontSz" refFor="des" refForName="parentText_6" op="lte"/>
              <dgm:constr type="primFontSz" for="des" forName="childText_3" refType="primFontSz" refFor="des" refForName="parentText_6" op="lte"/>
              <dgm:constr type="primFontSz" for="des" forName="childText_4" refType="primFontSz" refFor="des" refForName="parentText_6" op="lte"/>
              <dgm:constr type="primFontSz" for="des" forName="childText_5" refType="primFontSz" refFor="des" refForName="parentText_6" op="lte"/>
              <dgm:constr type="primFontSz" for="des" forName="childText_6" refType="primFontSz" refFor="des" refForName="parentText_6" op="lte"/>
              <dgm:constr type="primFontSz" for="des" forName="childText_7" refType="primFontSz" refFor="des" refForName="parentText_6" op="lte"/>
              <dgm:constr type="primFontSz" for="des" forName="childText_1" refType="primFontSz" refFor="des" refForName="parentText_7" op="lte"/>
              <dgm:constr type="primFontSz" for="des" forName="childText_2" refType="primFontSz" refFor="des" refForName="parentText_7" op="lte"/>
              <dgm:constr type="primFontSz" for="des" forName="childText_3" refType="primFontSz" refFor="des" refForName="parentText_7" op="lte"/>
              <dgm:constr type="primFontSz" for="des" forName="childText_4" refType="primFontSz" refFor="des" refForName="parentText_7" op="lte"/>
              <dgm:constr type="primFontSz" for="des" forName="childText_5" refType="primFontSz" refFor="des" refForName="parentText_7" op="lte"/>
              <dgm:constr type="primFontSz" for="des" forName="childText_6" refType="primFontSz" refFor="des" refForName="parentText_7" op="lte"/>
              <dgm:constr type="primFontSz" for="des" forName="childText_7" refType="primFontSz" refFor="des" refForName="parentText_7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parentText_4" refType="primFontSz" refFor="des" refForName="parentText_1" op="equ"/>
              <dgm:constr type="primFontSz" for="des" forName="parentText_5" refType="primFontSz" refFor="des" refForName="parentText_1" op="equ"/>
              <dgm:constr type="primFontSz" for="des" forName="parentText_6" refType="primFontSz" refFor="des" refForName="parentText_1" op="equ"/>
              <dgm:constr type="primFontSz" for="des" forName="parentText_7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primFontSz" for="des" forName="childText_4" refType="primFontSz" refFor="des" refForName="childText_1" op="equ"/>
              <dgm:constr type="primFontSz" for="des" forName="childText_5" refType="primFontSz" refFor="des" refForName="childText_1" op="equ"/>
              <dgm:constr type="primFontSz" for="des" forName="childText_6" refType="primFontSz" refFor="des" refForName="childText_1" op="equ"/>
              <dgm:constr type="primFontSz" for="des" forName="childText_7" refType="primFontSz" refFor="des" refForName="childText_1" op="equ"/>
              <dgm:constr type="l" for="ch" forName="accentShape_7" refType="w" fact="0"/>
              <dgm:constr type="t" for="ch" forName="accentShape_1" refType="h" fact="0"/>
              <dgm:constr type="w" for="ch" forName="accentShape_1" refType="w" fact="0.1269"/>
              <dgm:constr type="h" for="ch" forName="accentShape_1" refType="h"/>
              <dgm:constr type="l" for="ch" forName="accentShape_6" refType="w" fact="0.1385"/>
              <dgm:constr type="t" for="ch" forName="accentShape_2" refType="h" fact="0.0833"/>
              <dgm:constr type="w" for="ch" forName="accentShape_2" refType="w" fact="0.1269"/>
              <dgm:constr type="h" for="ch" forName="accentShape_2" refType="h" fact="0.9165"/>
              <dgm:constr type="l" for="ch" forName="accentShape_5" refType="w" fact="0.277"/>
              <dgm:constr type="t" for="ch" forName="accentShape_3" refType="h" fact="0.1666"/>
              <dgm:constr type="w" for="ch" forName="accentShape_3" refType="w" fact="0.1269"/>
              <dgm:constr type="h" for="ch" forName="accentShape_3" refType="h" fact="0.8332"/>
              <dgm:constr type="l" for="ch" forName="accentShape_4" refType="w" fact="0.4155"/>
              <dgm:constr type="t" for="ch" forName="accentShape_4" refType="h" fact="0.2499"/>
              <dgm:constr type="w" for="ch" forName="accentShape_4" refType="w" fact="0.1269"/>
              <dgm:constr type="h" for="ch" forName="accentShape_4" refType="h" fact="0.7499"/>
              <dgm:constr type="l" for="ch" forName="accentShape_3" refType="w" fact="0.5539"/>
              <dgm:constr type="t" for="ch" forName="accentShape_5" refType="h" fact="0.3332"/>
              <dgm:constr type="w" for="ch" forName="accentShape_5" refType="w" fact="0.1269"/>
              <dgm:constr type="h" for="ch" forName="accentShape_5" refType="h" fact="0.6666"/>
              <dgm:constr type="l" for="ch" forName="accentShape_2" refType="w" fact="0.6938"/>
              <dgm:constr type="t" for="ch" forName="accentShape_6" refType="h" fact="0.4165"/>
              <dgm:constr type="w" for="ch" forName="accentShape_6" refType="w" fact="0.1269"/>
              <dgm:constr type="h" for="ch" forName="accentShape_6" refType="h" fact="0.5833"/>
              <dgm:constr type="l" for="ch" forName="accentShape_1" refType="w" fact="0.8326"/>
              <dgm:constr type="t" for="ch" forName="accentShape_7" refType="h" fact="0.5"/>
              <dgm:constr type="w" for="ch" forName="accentShape_7" refType="w" fact="0.1269"/>
              <dgm:constr type="h" for="ch" forName="accentShape_7" refType="h" fact="0.5"/>
              <dgm:constr type="l" for="ch" forName="parentText_7" refType="w" fact="0.0888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6" refType="w" fact="0.2273"/>
              <dgm:constr type="t" for="ch" forName="parentText_2" refType="h" fact="0.0833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5" refType="w" fact="0.36583"/>
              <dgm:constr type="t" for="ch" forName="parentText_3" refType="h" fact="0.1666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parentText_4" refType="w" fact="0.5043"/>
              <dgm:constr type="t" for="ch" forName="parentText_4" refType="h" fact="0.2499"/>
              <dgm:constr type="w" for="ch" forName="parentText_4" refType="w" refFor="ch" refForName="accentShape_4" fact="0.26"/>
              <dgm:constr type="h" for="ch" forName="parentText_4" refType="h" refFor="ch" refForName="accentShape_4" fact="0.9"/>
              <dgm:constr type="l" for="ch" forName="parentText_3" refType="w" fact="0.6427"/>
              <dgm:constr type="t" for="ch" forName="parentText_5" refType="h" fact="0.3332"/>
              <dgm:constr type="w" for="ch" forName="parentText_5" refType="w" refFor="ch" refForName="accentShape_5" fact="0.26"/>
              <dgm:constr type="h" for="ch" forName="parentText_5" refType="h" refFor="ch" refForName="accentShape_5" fact="0.9"/>
              <dgm:constr type="l" for="ch" forName="parentText_2" refType="w" fact="0.78263"/>
              <dgm:constr type="t" for="ch" forName="parentText_6" refType="h" fact="0.4165"/>
              <dgm:constr type="w" for="ch" forName="parentText_6" refType="w" refFor="ch" refForName="accentShape_6" fact="0.26"/>
              <dgm:constr type="h" for="ch" forName="parentText_6" refType="h" refFor="ch" refForName="accentShape_6" fact="0.9"/>
              <dgm:constr type="l" for="ch" forName="parentText_1" refType="w" fact="0.92143"/>
              <dgm:constr type="t" for="ch" forName="parentText_7" refType="h" fact="0.5"/>
              <dgm:constr type="w" for="ch" forName="parentText_7" refType="w" refFor="ch" refForName="accentShape_7" fact="0.26"/>
              <dgm:constr type="h" for="ch" forName="parentText_7" refType="h" refFor="ch" refForName="accentShape_7" fact="0.9"/>
              <dgm:constr type="l" for="ch" forName="childText_7" refType="w" fact="0"/>
              <dgm:constr type="t" for="ch" forName="childText_1" refType="h" fact="0"/>
              <dgm:constr type="w" for="ch" forName="childText_1" refType="w" refFor="ch" refForName="accentShape_1" fact="0.7"/>
              <dgm:constr type="h" for="ch" forName="childText_1" refType="h" refFor="ch" refForName="accentShape_1"/>
              <dgm:constr type="l" for="ch" forName="childText_6" refType="w" fact="0.1385"/>
              <dgm:constr type="t" for="ch" forName="childText_2" refType="h" fact="0.0833"/>
              <dgm:constr type="w" for="ch" forName="childText_2" refType="w" refFor="ch" refForName="accentShape_2" fact="0.7"/>
              <dgm:constr type="h" for="ch" forName="childText_2" refType="h" refFor="ch" refForName="accentShape_2"/>
              <dgm:constr type="l" for="ch" forName="childText_5" refType="w" fact="0.277"/>
              <dgm:constr type="t" for="ch" forName="childText_3" refType="h" fact="0.1666"/>
              <dgm:constr type="w" for="ch" forName="childText_3" refType="w" refFor="ch" refForName="accentShape_3" fact="0.7"/>
              <dgm:constr type="h" for="ch" forName="childText_3" refType="h" refFor="ch" refForName="accentShape_3"/>
              <dgm:constr type="l" for="ch" forName="childText_4" refType="w" fact="0.4155"/>
              <dgm:constr type="t" for="ch" forName="childText_4" refType="h" fact="0.2499"/>
              <dgm:constr type="w" for="ch" forName="childText_4" refType="w" refFor="ch" refForName="accentShape_4" fact="0.7"/>
              <dgm:constr type="h" for="ch" forName="childText_4" refType="h" refFor="ch" refForName="accentShape_4"/>
              <dgm:constr type="l" for="ch" forName="childText_3" refType="w" fact="0.5539"/>
              <dgm:constr type="t" for="ch" forName="childText_5" refType="h" fact="0.3332"/>
              <dgm:constr type="w" for="ch" forName="childText_5" refType="w" refFor="ch" refForName="accentShape_5" fact="0.7"/>
              <dgm:constr type="h" for="ch" forName="childText_5" refType="h" refFor="ch" refForName="accentShape_5"/>
              <dgm:constr type="l" for="ch" forName="childText_2" refType="w" fact="0.6938"/>
              <dgm:constr type="t" for="ch" forName="childText_6" refType="h" fact="0.4165"/>
              <dgm:constr type="w" for="ch" forName="childText_6" refType="w" refFor="ch" refForName="accentShape_6" fact="0.7"/>
              <dgm:constr type="h" for="ch" forName="childText_6" refType="h" refFor="ch" refForName="accentShape_6"/>
              <dgm:constr type="l" for="ch" forName="childText_1" refType="w" fact="0.8326"/>
              <dgm:constr type="t" for="ch" forName="childText_7" refType="h" fact="0.5"/>
              <dgm:constr type="w" for="ch" forName="childText_7" refType="w" refFor="ch" refForName="accentShape_7" fact="0.7"/>
              <dgm:constr type="h" for="ch" forName="childText_7" refType="h" refFor="ch" refForName="accentShape_7"/>
            </dgm:constrLst>
          </dgm:else>
        </dgm:choose>
      </dgm:else>
    </dgm:choose>
    <dgm:forEach name="wrapper" axis="self" ptType="parTrans">
      <dgm:forEach name="accentRepeat" axis="self">
        <dgm:layoutNode name="imageRepeatNode" styleLbl="node1">
          <dgm:alg type="sp"/>
          <dgm:shape xmlns:r="http://schemas.openxmlformats.org/officeDocument/2006/relationships" type="rect" r:blip="" zOrderOff="-10">
            <dgm:adjLst/>
          </dgm:shape>
          <dgm:presOf axis="self"/>
        </dgm:layoutNode>
      </dgm:forEach>
    </dgm:forEach>
    <dgm:forEach name="Name30" axis="ch" ptType="node" cnt="1">
      <dgm:layoutNode name="parentText_1" styleLbl="node1">
        <dgm:varLst>
          <dgm:chMax val="1"/>
          <dgm:chPref val="1"/>
          <dgm:bulletEnabled val="1"/>
        </dgm:varLst>
        <dgm:alg type="tx">
          <dgm:param type="parTxLTRAlign" val="r"/>
          <dgm:param type="shpTxLTRAlignCh" val="r"/>
          <dgm:param type="txAnchorVertCh" val="mid"/>
          <dgm:param type="autoTxRot" val="grav"/>
        </dgm:alg>
        <dgm:shape xmlns:r="http://schemas.openxmlformats.org/officeDocument/2006/relationships" rot="-90" type="rect" r:blip="" hideGeom="1">
          <dgm:adjLst/>
        </dgm:shape>
        <dgm:presOf axis="self" ptType="node"/>
        <dgm:constrLst>
          <dgm:constr type="lMarg" refType="primFontSz" fact="0.3"/>
          <dgm:constr type="rMarg" refType="primFontSz" fact="0.45"/>
          <dgm:constr type="tMarg" refType="primFontSz" fact="0"/>
          <dgm:constr type="bMarg" refType="primFontSz" fact="0.1"/>
        </dgm:constrLst>
        <dgm:ruleLst>
          <dgm:rule type="primFontSz" val="5" fact="NaN" max="NaN"/>
        </dgm:ruleLst>
      </dgm:layoutNode>
      <dgm:layoutNode name="childText_1" styleLbl="node1">
        <dgm:varLst>
          <dgm:chMax val="0"/>
          <dgm:chPref val="0"/>
          <dgm:bulletEnabled val="1"/>
        </dgm:varLst>
        <dgm:alg type="tx">
          <dgm:param type="txAnchorVert" val="t"/>
          <dgm:param type="parTxLTRAlign" val="l"/>
        </dgm:alg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Shape_1">
        <dgm:alg type="sp"/>
        <dgm:shape xmlns:r="http://schemas.openxmlformats.org/officeDocument/2006/relationships" r:blip="">
          <dgm:adjLst/>
        </dgm:shape>
        <dgm:presOf/>
        <dgm:constrLst/>
        <dgm:forEach name="Name31" ref="accentRepeat"/>
      </dgm:layoutNode>
    </dgm:forEach>
    <dgm:forEach name="Name32" axis="ch" ptType="node" st="2" cnt="1">
      <dgm:layoutNode name="parentText_2">
        <dgm:varLst>
          <dgm:chMax val="1"/>
          <dgm:chPref val="1"/>
          <dgm:bulletEnabled val="1"/>
        </dgm:varLst>
        <dgm:alg type="tx">
          <dgm:param type="parTxLTRAlign" val="r"/>
          <dgm:param type="shpTxLTRAlignCh" val="r"/>
          <dgm:param type="txAnchorVertCh" val="mid"/>
          <dgm:param type="autoTxRot" val="grav"/>
        </dgm:alg>
        <dgm:shape xmlns:r="http://schemas.openxmlformats.org/officeDocument/2006/relationships" rot="-90" type="rect" r:blip="" hideGeom="1">
          <dgm:adjLst/>
        </dgm:shape>
        <dgm:presOf axis="self" ptType="node"/>
        <dgm:constrLst>
          <dgm:constr type="lMarg" refType="primFontSz" fact="0.3"/>
          <dgm:constr type="rMarg" refType="primFontSz" fact="0.45"/>
          <dgm:constr type="tMarg" refType="primFontSz" fact="0"/>
          <dgm:constr type="bMarg" refType="primFontSz" fact="0.1"/>
        </dgm:constrLst>
        <dgm:ruleLst>
          <dgm:rule type="primFontSz" val="5" fact="NaN" max="NaN"/>
        </dgm:ruleLst>
      </dgm:layoutNode>
      <dgm:layoutNode name="childText_2">
        <dgm:varLst>
          <dgm:chMax val="0"/>
          <dgm:chPref val="0"/>
          <dgm:bulletEnabled val="1"/>
        </dgm:varLst>
        <dgm:alg type="tx">
          <dgm:param type="txAnchorVert" val="t"/>
          <dgm:param type="parTxLTRAlign" val="l"/>
        </dgm:alg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Shape_2">
        <dgm:alg type="sp"/>
        <dgm:shape xmlns:r="http://schemas.openxmlformats.org/officeDocument/2006/relationships" r:blip="">
          <dgm:adjLst/>
        </dgm:shape>
        <dgm:presOf/>
        <dgm:constrLst/>
        <dgm:forEach name="Name33" ref="accentRepeat"/>
      </dgm:layoutNode>
    </dgm:forEach>
    <dgm:forEach name="Name34" axis="ch" ptType="node" st="3" cnt="1">
      <dgm:layoutNode name="parentText_3">
        <dgm:varLst>
          <dgm:chMax val="1"/>
          <dgm:chPref val="1"/>
          <dgm:bulletEnabled val="1"/>
        </dgm:varLst>
        <dgm:alg type="tx">
          <dgm:param type="parTxLTRAlign" val="r"/>
          <dgm:param type="shpTxLTRAlignCh" val="r"/>
          <dgm:param type="txAnchorVertCh" val="mid"/>
          <dgm:param type="autoTxRot" val="grav"/>
        </dgm:alg>
        <dgm:shape xmlns:r="http://schemas.openxmlformats.org/officeDocument/2006/relationships" rot="-90" type="rect" r:blip="" hideGeom="1">
          <dgm:adjLst/>
        </dgm:shape>
        <dgm:presOf axis="self" ptType="node"/>
        <dgm:constrLst>
          <dgm:constr type="lMarg" refType="primFontSz" fact="0.3"/>
          <dgm:constr type="rMarg" refType="primFontSz" fact="0.45"/>
          <dgm:constr type="tMarg" refType="primFontSz" fact="0"/>
          <dgm:constr type="bMarg" refType="primFontSz" fact="0.1"/>
        </dgm:constrLst>
        <dgm:ruleLst>
          <dgm:rule type="primFontSz" val="5" fact="NaN" max="NaN"/>
        </dgm:ruleLst>
      </dgm:layoutNode>
      <dgm:layoutNode name="childText_3">
        <dgm:varLst>
          <dgm:chMax val="0"/>
          <dgm:chPref val="0"/>
          <dgm:bulletEnabled val="1"/>
        </dgm:varLst>
        <dgm:alg type="tx">
          <dgm:param type="txAnchorVert" val="t"/>
          <dgm:param type="parTxLTRAlign" val="l"/>
        </dgm:alg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Shape_3">
        <dgm:alg type="sp"/>
        <dgm:shape xmlns:r="http://schemas.openxmlformats.org/officeDocument/2006/relationships" r:blip="">
          <dgm:adjLst/>
        </dgm:shape>
        <dgm:presOf/>
        <dgm:constrLst/>
        <dgm:forEach name="Name35" ref="accentRepeat"/>
      </dgm:layoutNode>
    </dgm:forEach>
    <dgm:forEach name="Name36" axis="ch" ptType="node" st="4" cnt="1">
      <dgm:layoutNode name="parentText_4">
        <dgm:varLst>
          <dgm:chMax val="1"/>
          <dgm:chPref val="1"/>
          <dgm:bulletEnabled val="1"/>
        </dgm:varLst>
        <dgm:alg type="tx">
          <dgm:param type="parTxLTRAlign" val="r"/>
          <dgm:param type="shpTxLTRAlignCh" val="r"/>
          <dgm:param type="txAnchorVertCh" val="mid"/>
          <dgm:param type="autoTxRot" val="grav"/>
        </dgm:alg>
        <dgm:shape xmlns:r="http://schemas.openxmlformats.org/officeDocument/2006/relationships" rot="-90" type="rect" r:blip="" hideGeom="1">
          <dgm:adjLst/>
        </dgm:shape>
        <dgm:presOf axis="self" ptType="node"/>
        <dgm:constrLst>
          <dgm:constr type="lMarg" refType="primFontSz" fact="0.3"/>
          <dgm:constr type="rMarg" refType="primFontSz" fact="0.45"/>
          <dgm:constr type="tMarg" refType="primFontSz" fact="0"/>
          <dgm:constr type="bMarg" refType="primFontSz" fact="0.1"/>
        </dgm:constrLst>
        <dgm:ruleLst>
          <dgm:rule type="primFontSz" val="5" fact="NaN" max="NaN"/>
        </dgm:ruleLst>
      </dgm:layoutNode>
      <dgm:layoutNode name="childText_4">
        <dgm:varLst>
          <dgm:chMax val="0"/>
          <dgm:chPref val="0"/>
          <dgm:bulletEnabled val="1"/>
        </dgm:varLst>
        <dgm:alg type="tx">
          <dgm:param type="txAnchorVert" val="t"/>
          <dgm:param type="parTxLTRAlign" val="l"/>
        </dgm:alg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Shape_4">
        <dgm:alg type="sp"/>
        <dgm:shape xmlns:r="http://schemas.openxmlformats.org/officeDocument/2006/relationships" r:blip="">
          <dgm:adjLst/>
        </dgm:shape>
        <dgm:presOf/>
        <dgm:constrLst/>
        <dgm:forEach name="Name37" ref="accentRepeat"/>
      </dgm:layoutNode>
    </dgm:forEach>
    <dgm:forEach name="Name38" axis="ch" ptType="node" st="5" cnt="1">
      <dgm:layoutNode name="parentText_5">
        <dgm:varLst>
          <dgm:chMax val="1"/>
          <dgm:chPref val="1"/>
          <dgm:bulletEnabled val="1"/>
        </dgm:varLst>
        <dgm:alg type="tx">
          <dgm:param type="parTxLTRAlign" val="r"/>
          <dgm:param type="shpTxLTRAlignCh" val="r"/>
          <dgm:param type="txAnchorVertCh" val="mid"/>
          <dgm:param type="autoTxRot" val="grav"/>
        </dgm:alg>
        <dgm:shape xmlns:r="http://schemas.openxmlformats.org/officeDocument/2006/relationships" rot="-90" type="rect" r:blip="" hideGeom="1">
          <dgm:adjLst/>
        </dgm:shape>
        <dgm:presOf axis="self" ptType="node"/>
        <dgm:constrLst>
          <dgm:constr type="lMarg" refType="primFontSz" fact="0.3"/>
          <dgm:constr type="rMarg" refType="primFontSz" fact="0.45"/>
          <dgm:constr type="tMarg" refType="primFontSz" fact="0"/>
          <dgm:constr type="bMarg" refType="primFontSz" fact="0.1"/>
        </dgm:constrLst>
        <dgm:ruleLst>
          <dgm:rule type="primFontSz" val="5" fact="NaN" max="NaN"/>
        </dgm:ruleLst>
      </dgm:layoutNode>
      <dgm:layoutNode name="childText_5">
        <dgm:varLst>
          <dgm:chMax val="0"/>
          <dgm:chPref val="0"/>
          <dgm:bulletEnabled val="1"/>
        </dgm:varLst>
        <dgm:alg type="tx">
          <dgm:param type="txAnchorVert" val="t"/>
          <dgm:param type="parTxLTRAlign" val="l"/>
        </dgm:alg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Shape_5">
        <dgm:alg type="sp"/>
        <dgm:shape xmlns:r="http://schemas.openxmlformats.org/officeDocument/2006/relationships" r:blip="">
          <dgm:adjLst/>
        </dgm:shape>
        <dgm:presOf/>
        <dgm:constrLst/>
        <dgm:forEach name="Name39" ref="accentRepeat"/>
      </dgm:layoutNode>
    </dgm:forEach>
    <dgm:forEach name="Name40" axis="ch" ptType="node" st="6" cnt="1">
      <dgm:layoutNode name="parentText_6">
        <dgm:varLst>
          <dgm:chMax val="1"/>
          <dgm:chPref val="1"/>
          <dgm:bulletEnabled val="1"/>
        </dgm:varLst>
        <dgm:alg type="tx">
          <dgm:param type="parTxLTRAlign" val="r"/>
          <dgm:param type="shpTxLTRAlignCh" val="r"/>
          <dgm:param type="txAnchorVertCh" val="mid"/>
          <dgm:param type="autoTxRot" val="grav"/>
        </dgm:alg>
        <dgm:shape xmlns:r="http://schemas.openxmlformats.org/officeDocument/2006/relationships" rot="-90" type="rect" r:blip="" hideGeom="1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"/>
          <dgm:constr type="bMarg" refType="primFontSz" fact="0.1"/>
        </dgm:constrLst>
        <dgm:ruleLst>
          <dgm:rule type="primFontSz" val="5" fact="NaN" max="NaN"/>
        </dgm:ruleLst>
      </dgm:layoutNode>
      <dgm:layoutNode name="childText_6">
        <dgm:varLst>
          <dgm:chMax val="0"/>
          <dgm:chPref val="0"/>
          <dgm:bulletEnabled val="1"/>
        </dgm:varLst>
        <dgm:alg type="tx">
          <dgm:param type="txAnchorVert" val="t"/>
          <dgm:param type="parTxLTRAlign" val="l"/>
        </dgm:alg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Shape_6">
        <dgm:alg type="sp"/>
        <dgm:shape xmlns:r="http://schemas.openxmlformats.org/officeDocument/2006/relationships" r:blip="">
          <dgm:adjLst/>
        </dgm:shape>
        <dgm:presOf/>
        <dgm:constrLst/>
        <dgm:forEach name="Name41" ref="accentRepeat"/>
      </dgm:layoutNode>
    </dgm:forEach>
    <dgm:forEach name="Name42" axis="ch" ptType="node" st="7" cnt="1">
      <dgm:layoutNode name="parentText_7">
        <dgm:varLst>
          <dgm:chMax val="1"/>
          <dgm:chPref val="1"/>
          <dgm:bulletEnabled val="1"/>
        </dgm:varLst>
        <dgm:alg type="tx">
          <dgm:param type="parTxLTRAlign" val="r"/>
          <dgm:param type="shpTxLTRAlignCh" val="r"/>
          <dgm:param type="txAnchorVertCh" val="mid"/>
          <dgm:param type="autoTxRot" val="grav"/>
        </dgm:alg>
        <dgm:shape xmlns:r="http://schemas.openxmlformats.org/officeDocument/2006/relationships" rot="-90" type="rect" r:blip="" hideGeom="1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"/>
          <dgm:constr type="bMarg" refType="primFontSz" fact="0.1"/>
        </dgm:constrLst>
        <dgm:ruleLst>
          <dgm:rule type="primFontSz" val="5" fact="NaN" max="NaN"/>
        </dgm:ruleLst>
      </dgm:layoutNode>
      <dgm:layoutNode name="childText_7">
        <dgm:varLst>
          <dgm:chMax val="0"/>
          <dgm:chPref val="0"/>
          <dgm:bulletEnabled val="1"/>
        </dgm:varLst>
        <dgm:alg type="tx">
          <dgm:param type="txAnchorVert" val="t"/>
          <dgm:param type="parTxLTRAlign" val="l"/>
        </dgm:alg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Shape_7">
        <dgm:alg type="sp"/>
        <dgm:shape xmlns:r="http://schemas.openxmlformats.org/officeDocument/2006/relationships" r:blip="">
          <dgm:adjLst/>
        </dgm:shape>
        <dgm:presOf/>
        <dgm:constrLst/>
        <dgm:forEach name="Name43" ref="accentRepeat"/>
      </dgm:layoutNod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Version 1">
  <a:themeElements>
    <a:clrScheme name="Version 1">
      <a:dk1>
        <a:srgbClr val="4F4F4F"/>
      </a:dk1>
      <a:lt1>
        <a:sysClr val="window" lastClr="FFFFFF"/>
      </a:lt1>
      <a:dk2>
        <a:srgbClr val="113037"/>
      </a:dk2>
      <a:lt2>
        <a:srgbClr val="E7E6E6"/>
      </a:lt2>
      <a:accent1>
        <a:srgbClr val="00938F"/>
      </a:accent1>
      <a:accent2>
        <a:srgbClr val="00B8B5"/>
      </a:accent2>
      <a:accent3>
        <a:srgbClr val="00D2A2"/>
      </a:accent3>
      <a:accent4>
        <a:srgbClr val="FE595F"/>
      </a:accent4>
      <a:accent5>
        <a:srgbClr val="4F4F4F"/>
      </a:accent5>
      <a:accent6>
        <a:srgbClr val="000000"/>
      </a:accent6>
      <a:hlink>
        <a:srgbClr val="0563C1"/>
      </a:hlink>
      <a:folHlink>
        <a:srgbClr val="954F72"/>
      </a:folHlink>
    </a:clrScheme>
    <a:fontScheme name="Version 1">
      <a:majorFont>
        <a:latin typeface="Roboto"/>
        <a:ea typeface=""/>
        <a:cs typeface=""/>
      </a:majorFont>
      <a:minorFont>
        <a:latin typeface="Robot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ersion 1" id="{4D8E8DEF-ADEA-480C-86F2-6EE44E30544F}" vid="{7AC69C45-D354-4B3B-A02B-6F35358D5F8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SharedWithUsers xmlns="cbf3dfbb-a1ba-4eec-ade0-064c068d391a">
      <UserInfo>
        <DisplayName>planet9 Members</DisplayName>
        <AccountId>2169</AccountId>
        <AccountType/>
      </UserInfo>
      <UserInfo>
        <DisplayName>ESBGroup_2015TradingGene Members</DisplayName>
        <AccountId>628</AccountId>
        <AccountType/>
      </UserInfo>
      <UserInfo>
        <DisplayName>Scott Waite</DisplayName>
        <AccountId>2838</AccountId>
        <AccountType/>
      </UserInfo>
      <UserInfo>
        <DisplayName>Darryl Meades</DisplayName>
        <AccountId>2696</AccountId>
        <AccountType/>
      </UserInfo>
      <UserInfo>
        <DisplayName>Robert Kenny</DisplayName>
        <AccountId>31</AccountId>
        <AccountType/>
      </UserInfo>
      <UserInfo>
        <DisplayName>Zahid Anwar</DisplayName>
        <AccountId>1702</AccountId>
        <AccountType/>
      </UserInfo>
      <UserInfo>
        <DisplayName>Fiona Donald</DisplayName>
        <AccountId>5953</AccountId>
        <AccountType/>
      </UserInfo>
      <UserInfo>
        <DisplayName>Nigel Farr</DisplayName>
        <AccountId>1783</AccountId>
        <AccountType/>
      </UserInfo>
      <UserInfo>
        <DisplayName>Rachel Carson</DisplayName>
        <AccountId>6587</AccountId>
        <AccountType/>
      </UserInfo>
    </SharedWithUsers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 xmlns="http://schemas.openxmlformats.org/officeDocument/2006/bibliography">
    <b:Tag>Placeholder1</b:Tag>
    <b:RefOrder>1</b:RefOrder>
  </b:Source>
  <b:Source xmlns:b="http://schemas.openxmlformats.org/officeDocument/2006/bibliography" xmlns="http://schemas.openxmlformats.org/officeDocument/2006/bibliography">
    <b:Tag>CustomerName</b:Tag>
    <b:RefOrder>2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7139DC40B8E34F945429BF3CB99479" ma:contentTypeVersion="11" ma:contentTypeDescription="Create a new document." ma:contentTypeScope="" ma:versionID="8b11c265de66c0d06e613496f5b9197d">
  <xsd:schema xmlns:xsd="http://www.w3.org/2001/XMLSchema" xmlns:xs="http://www.w3.org/2001/XMLSchema" xmlns:p="http://schemas.microsoft.com/office/2006/metadata/properties" xmlns:ns2="ce7f28fe-ef4b-4caf-9ad0-ba5dfc8166b0" xmlns:ns3="cbf3dfbb-a1ba-4eec-ade0-064c068d391a" targetNamespace="http://schemas.microsoft.com/office/2006/metadata/properties" ma:root="true" ma:fieldsID="52d0e19248808a6b810ed2b3bebc9e83" ns2:_="" ns3:_="">
    <xsd:import namespace="ce7f28fe-ef4b-4caf-9ad0-ba5dfc8166b0"/>
    <xsd:import namespace="cbf3dfbb-a1ba-4eec-ade0-064c068d39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7f28fe-ef4b-4caf-9ad0-ba5dfc8166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f3dfbb-a1ba-4eec-ade0-064c068d391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29AF4EE-3C4A-4968-BE9C-CC18A811FB93}">
  <ds:schemaRefs>
    <ds:schemaRef ds:uri="http://schemas.microsoft.com/office/2006/metadata/properties"/>
    <ds:schemaRef ds:uri="cbf3dfbb-a1ba-4eec-ade0-064c068d391a"/>
  </ds:schemaRefs>
</ds:datastoreItem>
</file>

<file path=customXml/itemProps2.xml><?xml version="1.0" encoding="utf-8"?>
<ds:datastoreItem xmlns:ds="http://schemas.openxmlformats.org/officeDocument/2006/customXml" ds:itemID="{D6EA45B8-DBF0-49A6-9B0F-9ECC799EC60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E85B7B8-A4CC-4BDA-9D83-6092D510AD4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68F5F1F-9D81-490C-9D40-CA2F840091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7f28fe-ef4b-4caf-9ad0-ba5dfc8166b0"/>
    <ds:schemaRef ds:uri="cbf3dfbb-a1ba-4eec-ade0-064c068d39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Proposal Template (1).dotx</Template>
  <TotalTime>684</TotalTime>
  <Pages>1</Pages>
  <Words>766</Words>
  <Characters>4369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Proposal Template</vt:lpstr>
    </vt:vector>
  </TitlesOfParts>
  <Company>Version 1</Company>
  <LinksUpToDate>false</LinksUpToDate>
  <CharactersWithSpaces>5125</CharactersWithSpaces>
  <SharedDoc>false</SharedDoc>
  <HLinks>
    <vt:vector size="186" baseType="variant">
      <vt:variant>
        <vt:i4>4718602</vt:i4>
      </vt:variant>
      <vt:variant>
        <vt:i4>171</vt:i4>
      </vt:variant>
      <vt:variant>
        <vt:i4>0</vt:i4>
      </vt:variant>
      <vt:variant>
        <vt:i4>5</vt:i4>
      </vt:variant>
      <vt:variant>
        <vt:lpwstr>https://version1.sharepoint.com/pf/sales/brand/Icon/Forms/Thumbnails.aspx</vt:lpwstr>
      </vt:variant>
      <vt:variant>
        <vt:lpwstr/>
      </vt:variant>
      <vt:variant>
        <vt:i4>1835063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_Toc80890371</vt:lpwstr>
      </vt:variant>
      <vt:variant>
        <vt:i4>1900599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_Toc80890370</vt:lpwstr>
      </vt:variant>
      <vt:variant>
        <vt:i4>1310774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_Toc80890369</vt:lpwstr>
      </vt:variant>
      <vt:variant>
        <vt:i4>1376310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_Toc80890368</vt:lpwstr>
      </vt:variant>
      <vt:variant>
        <vt:i4>1703990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_Toc80890367</vt:lpwstr>
      </vt:variant>
      <vt:variant>
        <vt:i4>1769526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_Toc80890366</vt:lpwstr>
      </vt:variant>
      <vt:variant>
        <vt:i4>1572918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_Toc80890365</vt:lpwstr>
      </vt:variant>
      <vt:variant>
        <vt:i4>1638454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_Toc80890364</vt:lpwstr>
      </vt:variant>
      <vt:variant>
        <vt:i4>1966134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_Toc80890363</vt:lpwstr>
      </vt:variant>
      <vt:variant>
        <vt:i4>2031670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_Toc80890362</vt:lpwstr>
      </vt:variant>
      <vt:variant>
        <vt:i4>1835062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_Toc80890361</vt:lpwstr>
      </vt:variant>
      <vt:variant>
        <vt:i4>1900598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_Toc80890360</vt:lpwstr>
      </vt:variant>
      <vt:variant>
        <vt:i4>1310773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_Toc80890359</vt:lpwstr>
      </vt:variant>
      <vt:variant>
        <vt:i4>1376309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_Toc80890358</vt:lpwstr>
      </vt:variant>
      <vt:variant>
        <vt:i4>1703989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_Toc80890357</vt:lpwstr>
      </vt:variant>
      <vt:variant>
        <vt:i4>1769525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_Toc80890356</vt:lpwstr>
      </vt:variant>
      <vt:variant>
        <vt:i4>1572917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_Toc80890355</vt:lpwstr>
      </vt:variant>
      <vt:variant>
        <vt:i4>1638453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_Toc80890354</vt:lpwstr>
      </vt:variant>
      <vt:variant>
        <vt:i4>1966133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_Toc80890353</vt:lpwstr>
      </vt:variant>
      <vt:variant>
        <vt:i4>2031669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_Toc80890352</vt:lpwstr>
      </vt:variant>
      <vt:variant>
        <vt:i4>1835061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_Toc80890351</vt:lpwstr>
      </vt:variant>
      <vt:variant>
        <vt:i4>1900597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_Toc80890350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_Toc80890349</vt:lpwstr>
      </vt:variant>
      <vt:variant>
        <vt:i4>1376308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_Toc80890348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_Toc80890347</vt:lpwstr>
      </vt:variant>
      <vt:variant>
        <vt:i4>1769524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_Toc80890346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_Toc80890345</vt:lpwstr>
      </vt:variant>
      <vt:variant>
        <vt:i4>1638452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_Toc80890344</vt:lpwstr>
      </vt:variant>
      <vt:variant>
        <vt:i4>7012361</vt:i4>
      </vt:variant>
      <vt:variant>
        <vt:i4>3</vt:i4>
      </vt:variant>
      <vt:variant>
        <vt:i4>0</vt:i4>
      </vt:variant>
      <vt:variant>
        <vt:i4>5</vt:i4>
      </vt:variant>
      <vt:variant>
        <vt:lpwstr>mailto:info@version1.com</vt:lpwstr>
      </vt:variant>
      <vt:variant>
        <vt:lpwstr/>
      </vt:variant>
      <vt:variant>
        <vt:i4>917506</vt:i4>
      </vt:variant>
      <vt:variant>
        <vt:i4>0</vt:i4>
      </vt:variant>
      <vt:variant>
        <vt:i4>0</vt:i4>
      </vt:variant>
      <vt:variant>
        <vt:i4>5</vt:i4>
      </vt:variant>
      <vt:variant>
        <vt:lpwstr>https://www.version1.com/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 Template</dc:title>
  <dc:subject/>
  <dc:creator>Blandine Flaure</dc:creator>
  <cp:keywords/>
  <cp:lastModifiedBy>Michael Keane</cp:lastModifiedBy>
  <cp:revision>10</cp:revision>
  <cp:lastPrinted>2021-02-18T04:29:00Z</cp:lastPrinted>
  <dcterms:created xsi:type="dcterms:W3CDTF">2021-10-15T16:30:00Z</dcterms:created>
  <dcterms:modified xsi:type="dcterms:W3CDTF">2022-02-11T17:27:00Z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0x010100D67139DC40B8E34F945429BF3CB99479</vt:lpwstr>
  </property>
  <property fmtid="{D5CDD505-2E9C-101B-9397-08002B2CF9AE}" pid="3" name="TaxKeyword">
    <vt:lpwstr/>
  </property>
  <property fmtid="{D5CDD505-2E9C-101B-9397-08002B2CF9AE}" pid="4" name="TaxCatchAll">
    <vt:lpwstr/>
  </property>
  <property fmtid="{D5CDD505-2E9C-101B-9397-08002B2CF9AE}" pid="5" name="TaxKeywordTaxHTField">
    <vt:lpwstr/>
  </property>
  <property fmtid="{D5CDD505-2E9C-101B-9397-08002B2CF9AE}" pid="6" name="SharedWithUsers">
    <vt:lpwstr>2169;#planet9 Members;#628;#ESBGroup_2015TradingGene Members;#2838;#Scott Waite;#2696;#Darryl Meades;#31;#Robert Kenny;#1702;#Zahid Anwar;#5953;#Fiona Donald;#1783;#Nigel Farr;#6587;#Rachel Carson</vt:lpwstr>
  </property>
</Properties>
</file>